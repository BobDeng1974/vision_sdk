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28B" w:rsidRDefault="003E128B" w:rsidP="00872C6C">
      <w:pPr>
        <w:pStyle w:val="ListParagraph"/>
        <w:rPr>
          <w:lang w:val="de-DE"/>
        </w:rPr>
      </w:pPr>
      <w:bookmarkStart w:id="0" w:name="_GoBack"/>
      <w:bookmarkEnd w:id="0"/>
    </w:p>
    <w:p w:rsidR="003E128B" w:rsidRDefault="003E128B" w:rsidP="00872C6C">
      <w:pPr>
        <w:pStyle w:val="ListParagraph"/>
        <w:rPr>
          <w:lang w:val="de-DE"/>
        </w:rPr>
      </w:pPr>
    </w:p>
    <w:p w:rsidR="003E128B" w:rsidRDefault="003E128B" w:rsidP="00872C6C">
      <w:pPr>
        <w:pStyle w:val="ListParagraph"/>
        <w:rPr>
          <w:lang w:val="de-DE"/>
        </w:rPr>
      </w:pPr>
    </w:p>
    <w:p w:rsidR="00154E6C" w:rsidRPr="005C1323" w:rsidRDefault="00EC6194" w:rsidP="00872C6C">
      <w:pPr>
        <w:pStyle w:val="ListParagraph"/>
        <w:jc w:val="center"/>
        <w:rPr>
          <w:b/>
          <w:sz w:val="52"/>
          <w:szCs w:val="52"/>
        </w:rPr>
      </w:pPr>
      <w:r w:rsidRPr="005C1323">
        <w:rPr>
          <w:b/>
          <w:sz w:val="52"/>
          <w:szCs w:val="52"/>
        </w:rPr>
        <w:t>Vision</w:t>
      </w:r>
      <w:r w:rsidR="00BF68AD" w:rsidRPr="005C1323">
        <w:rPr>
          <w:b/>
          <w:sz w:val="52"/>
          <w:szCs w:val="52"/>
        </w:rPr>
        <w:t xml:space="preserve"> SDK</w:t>
      </w:r>
      <w:r w:rsidR="006A30FB" w:rsidRPr="005C1323">
        <w:rPr>
          <w:b/>
          <w:sz w:val="52"/>
          <w:szCs w:val="52"/>
        </w:rPr>
        <w:t xml:space="preserve"> TDA3xx</w:t>
      </w:r>
    </w:p>
    <w:p w:rsidR="00872C6C" w:rsidRPr="005C1323" w:rsidRDefault="00872C6C" w:rsidP="00872C6C">
      <w:pPr>
        <w:pStyle w:val="ListParagraph"/>
        <w:jc w:val="center"/>
        <w:rPr>
          <w:b/>
          <w:sz w:val="52"/>
          <w:szCs w:val="52"/>
        </w:rPr>
      </w:pPr>
    </w:p>
    <w:p w:rsidR="00BD15A3" w:rsidRPr="005C1323" w:rsidRDefault="00F26155" w:rsidP="00872C6C">
      <w:pPr>
        <w:pStyle w:val="ListParagraph"/>
        <w:jc w:val="center"/>
        <w:rPr>
          <w:b/>
          <w:sz w:val="52"/>
          <w:szCs w:val="52"/>
        </w:rPr>
      </w:pPr>
      <w:r>
        <w:rPr>
          <w:b/>
          <w:sz w:val="52"/>
          <w:szCs w:val="52"/>
        </w:rPr>
        <w:t>3D Surround View</w:t>
      </w:r>
    </w:p>
    <w:p w:rsidR="00872C6C" w:rsidRPr="005C1323" w:rsidRDefault="00872C6C" w:rsidP="00872C6C">
      <w:pPr>
        <w:pStyle w:val="ListParagraph"/>
        <w:jc w:val="center"/>
        <w:rPr>
          <w:b/>
          <w:sz w:val="52"/>
          <w:szCs w:val="52"/>
        </w:rPr>
      </w:pPr>
    </w:p>
    <w:p w:rsidR="003E128B" w:rsidRPr="00872C6C" w:rsidRDefault="001755E2" w:rsidP="00872C6C">
      <w:pPr>
        <w:pStyle w:val="ListParagraph"/>
        <w:jc w:val="center"/>
        <w:rPr>
          <w:b/>
          <w:sz w:val="52"/>
          <w:szCs w:val="52"/>
        </w:rPr>
      </w:pPr>
      <w:r w:rsidRPr="006765ED">
        <w:rPr>
          <w:b/>
          <w:sz w:val="52"/>
          <w:szCs w:val="52"/>
        </w:rPr>
        <w:t>User Guide</w:t>
      </w:r>
    </w:p>
    <w:p w:rsidR="003E128B" w:rsidRDefault="003E128B" w:rsidP="003E128B">
      <w:pPr>
        <w:pStyle w:val="Describe"/>
        <w:ind w:left="1440"/>
      </w:pPr>
      <w:bookmarkStart w:id="1" w:name="_Toc468248665"/>
    </w:p>
    <w:p w:rsidR="003E128B" w:rsidRDefault="003E128B" w:rsidP="003E128B">
      <w:pPr>
        <w:rPr>
          <w:color w:val="FF0000"/>
        </w:rPr>
      </w:pPr>
    </w:p>
    <w:p w:rsidR="0076620B" w:rsidRDefault="0076620B" w:rsidP="001C697D">
      <w:pPr>
        <w:pStyle w:val="ListParagraph"/>
        <w:jc w:val="center"/>
      </w:pPr>
      <w:bookmarkStart w:id="2" w:name="_Toc135456359"/>
    </w:p>
    <w:p w:rsidR="003E128B" w:rsidRPr="001C697D" w:rsidRDefault="003E128B" w:rsidP="001C697D">
      <w:pPr>
        <w:pStyle w:val="ListParagraph"/>
        <w:jc w:val="center"/>
        <w:rPr>
          <w:b/>
        </w:rPr>
      </w:pPr>
      <w:r>
        <w:br w:type="page"/>
      </w:r>
      <w:r w:rsidRPr="001C697D">
        <w:rPr>
          <w:b/>
        </w:rPr>
        <w:lastRenderedPageBreak/>
        <w:t>IMPORTANT NOTICE</w:t>
      </w:r>
      <w:bookmarkEnd w:id="2"/>
    </w:p>
    <w:p w:rsidR="003E128B" w:rsidRDefault="003E128B" w:rsidP="003E128B">
      <w:pPr>
        <w:ind w:left="720" w:right="778"/>
        <w:rPr>
          <w:rFonts w:ascii="Helvetica" w:hAnsi="Helvetica"/>
          <w:b/>
        </w:rPr>
      </w:pPr>
    </w:p>
    <w:p w:rsidR="003E128B" w:rsidRDefault="003E128B" w:rsidP="003E128B">
      <w:pPr>
        <w:pStyle w:val="ImportantNotice"/>
      </w:pPr>
      <w:r>
        <w:t>Texas Instruments and its subsidiaries (TI) reserve the right to make changes to their products or to discontinue any product or service without notice, and advise customers to obtain the latest version of relevant information to verify, before placing orders, that information being relied on is current and complete. All products are sold subject to the terms and conditions of sale supplied at the time of order acknowledgment, including those pertaining to warranty, patent infringement, and limitation of liability.</w:t>
      </w:r>
    </w:p>
    <w:p w:rsidR="003E128B" w:rsidRDefault="003E128B" w:rsidP="003E128B">
      <w:pPr>
        <w:pStyle w:val="ImportantNotice"/>
      </w:pPr>
      <w:r>
        <w:t>TI warrants performance of its products to the specifications applicable at the time of sale in accordance with TI’s standard warranty. Testing and other quality control techniques are utilized to the extent TI deems necessary to support this warranty. Specific testing of all parameters of each device is not necessarily performed, except those mandated by government requirements.</w:t>
      </w:r>
    </w:p>
    <w:p w:rsidR="003E128B" w:rsidRDefault="003E128B" w:rsidP="003E128B">
      <w:pPr>
        <w:pStyle w:val="ImportantNotice"/>
      </w:pPr>
      <w:r>
        <w:t>Customers are responsible for their applications using TI components.</w:t>
      </w:r>
    </w:p>
    <w:p w:rsidR="003E128B" w:rsidRDefault="003E128B" w:rsidP="003E128B">
      <w:pPr>
        <w:pStyle w:val="ImportantNotice"/>
      </w:pPr>
      <w:r>
        <w:t>In order to minimize risks associated with the customer’s applications, adequate design and operating safeguards ought to be provided by the customer so as to minimize inherent or procedural hazards.</w:t>
      </w:r>
    </w:p>
    <w:p w:rsidR="003E128B" w:rsidRDefault="003E128B" w:rsidP="003E128B">
      <w:pPr>
        <w:pStyle w:val="ImportantNotice"/>
      </w:pPr>
      <w:r>
        <w:t>TI assumes no liability for applications assistance or customer product design. TI does not warrant or represent that any license, either express or implied, is granted under any patent right, copyright, mask work right, or other intellectual property right of TI covering or relating to any combination, machine, or process in which such products or services might be or are used. TI’s publication of information regarding any third party’s products or services does not constitute TI’s approval, license, warranty or endorsement thereof.</w:t>
      </w:r>
    </w:p>
    <w:p w:rsidR="003E128B" w:rsidRDefault="003E128B" w:rsidP="003E128B">
      <w:pPr>
        <w:pStyle w:val="ImportantNotice"/>
      </w:pPr>
      <w:r>
        <w:t xml:space="preserve">Reproduction of information in TI data books or data sheets is permissible only if reproduction is without alteration and is accompanied by all associated warranties, conditions, limitations and notices.  Representation or reproduction of this information with alteration voids all warranties provided for an associated TI product or </w:t>
      </w:r>
      <w:proofErr w:type="gramStart"/>
      <w:r>
        <w:t>service,</w:t>
      </w:r>
      <w:proofErr w:type="gramEnd"/>
      <w:r>
        <w:t xml:space="preserve"> is an unfair and deceptive business practice, and TI is neither responsible nor liable for any such use.</w:t>
      </w:r>
    </w:p>
    <w:p w:rsidR="003E128B" w:rsidRDefault="003E128B" w:rsidP="003E128B">
      <w:pPr>
        <w:pStyle w:val="ImportantNotice"/>
      </w:pPr>
      <w:r>
        <w:t xml:space="preserve">Resale of TI’s products or services with </w:t>
      </w:r>
      <w:r>
        <w:rPr>
          <w:i/>
          <w:u w:val="single"/>
        </w:rPr>
        <w:t>statements different from or beyond the parameters</w:t>
      </w:r>
      <w:r>
        <w:t xml:space="preserve"> stated by TI for that product or service voids all express and any implied warranties for the associated TI product or service, is an unfair and deceptive business practice, and TI is not responsible nor liable for any such use.</w:t>
      </w:r>
    </w:p>
    <w:p w:rsidR="003E128B" w:rsidRDefault="003E128B" w:rsidP="003E128B">
      <w:pPr>
        <w:pStyle w:val="ImportantNotice"/>
        <w:jc w:val="center"/>
      </w:pPr>
      <w:r>
        <w:t xml:space="preserve">Also see: </w:t>
      </w:r>
      <w:r>
        <w:rPr>
          <w:u w:val="single"/>
        </w:rPr>
        <w:t>Standard Terms and Conditions of Sale for Semiconductor Products.</w:t>
      </w:r>
      <w:r>
        <w:t xml:space="preserve">  www.ti.com/sc/docs/stdterms.htm</w:t>
      </w:r>
    </w:p>
    <w:p w:rsidR="003E128B" w:rsidRDefault="003E128B" w:rsidP="003E128B">
      <w:pPr>
        <w:pStyle w:val="ImportantNoticeMail"/>
      </w:pPr>
      <w:r>
        <w:t>Mailing Address:</w:t>
      </w:r>
    </w:p>
    <w:p w:rsidR="003E128B" w:rsidRDefault="003E128B" w:rsidP="003E128B">
      <w:pPr>
        <w:pStyle w:val="ImportantNoticeMail"/>
      </w:pPr>
      <w:r>
        <w:t>Texas Instruments</w:t>
      </w:r>
    </w:p>
    <w:p w:rsidR="003E128B" w:rsidRDefault="003E128B" w:rsidP="003E128B">
      <w:pPr>
        <w:pStyle w:val="ImportantNoticeAddress"/>
      </w:pPr>
      <w:r>
        <w:t>Post Office Box 655303</w:t>
      </w:r>
    </w:p>
    <w:p w:rsidR="003E128B" w:rsidRDefault="003E128B" w:rsidP="003E128B">
      <w:pPr>
        <w:pStyle w:val="ImportantNoticeAddress"/>
      </w:pPr>
      <w:r>
        <w:t>Dallas, Texas 75265</w:t>
      </w:r>
    </w:p>
    <w:p w:rsidR="003E128B" w:rsidRDefault="003E128B" w:rsidP="003E128B">
      <w:pPr>
        <w:pStyle w:val="para"/>
        <w:spacing w:before="120"/>
        <w:ind w:left="720" w:right="778"/>
        <w:jc w:val="center"/>
        <w:rPr>
          <w:sz w:val="16"/>
        </w:rPr>
      </w:pPr>
    </w:p>
    <w:p w:rsidR="003E128B" w:rsidRDefault="003E128B" w:rsidP="003E128B">
      <w:pPr>
        <w:pStyle w:val="ImportantNoticeCopyright"/>
      </w:pPr>
      <w:r>
        <w:t xml:space="preserve">Copyright </w:t>
      </w:r>
      <w:r>
        <w:rPr>
          <w:snapToGrid w:val="0"/>
        </w:rPr>
        <w:t>©</w:t>
      </w:r>
      <w:r w:rsidR="001B4CF0">
        <w:t xml:space="preserve"> 201</w:t>
      </w:r>
      <w:r w:rsidR="0063642B">
        <w:t>4</w:t>
      </w:r>
      <w:r>
        <w:t>, Texas Instruments Incorporated</w:t>
      </w:r>
    </w:p>
    <w:p w:rsidR="003E128B" w:rsidRPr="00F03170" w:rsidRDefault="003E128B" w:rsidP="003E128B">
      <w:pPr>
        <w:pStyle w:val="Describe"/>
        <w:jc w:val="left"/>
        <w:rPr>
          <w:b/>
          <w:bCs/>
          <w:color w:val="993300"/>
        </w:rPr>
        <w:sectPr w:rsidR="003E128B" w:rsidRPr="00F03170" w:rsidSect="001015B2">
          <w:headerReference w:type="default" r:id="rId9"/>
          <w:footerReference w:type="default" r:id="rId10"/>
          <w:headerReference w:type="first" r:id="rId11"/>
          <w:footerReference w:type="first" r:id="rId12"/>
          <w:pgSz w:w="12240" w:h="15840" w:code="1"/>
          <w:pgMar w:top="2160" w:right="1440" w:bottom="1440" w:left="1440" w:header="706" w:footer="806" w:gutter="0"/>
          <w:cols w:space="720"/>
          <w:titlePg/>
        </w:sectPr>
      </w:pPr>
    </w:p>
    <w:p w:rsidR="003E128B" w:rsidRDefault="003E128B" w:rsidP="003E128B">
      <w:pPr>
        <w:pStyle w:val="Title"/>
        <w:jc w:val="both"/>
      </w:pPr>
      <w:r>
        <w:lastRenderedPageBreak/>
        <w:t>TABLE OF CONTENTS</w:t>
      </w:r>
      <w:bookmarkEnd w:id="1"/>
    </w:p>
    <w:p w:rsidR="00242F4C" w:rsidRDefault="00136335">
      <w:pPr>
        <w:pStyle w:val="TOC1"/>
        <w:rPr>
          <w:rFonts w:asciiTheme="minorHAnsi" w:eastAsiaTheme="minorEastAsia" w:hAnsiTheme="minorHAnsi" w:cstheme="minorBidi"/>
          <w:b w:val="0"/>
          <w:sz w:val="22"/>
          <w:szCs w:val="22"/>
        </w:rPr>
      </w:pPr>
      <w:r>
        <w:fldChar w:fldCharType="begin"/>
      </w:r>
      <w:r w:rsidR="003E128B" w:rsidRPr="003E128B">
        <w:instrText xml:space="preserve"> TOC \o "2-2" \t "Heading 1,1" </w:instrText>
      </w:r>
      <w:r>
        <w:fldChar w:fldCharType="separate"/>
      </w:r>
      <w:r w:rsidR="00242F4C">
        <w:t>1</w:t>
      </w:r>
      <w:r w:rsidR="00242F4C">
        <w:rPr>
          <w:rFonts w:asciiTheme="minorHAnsi" w:eastAsiaTheme="minorEastAsia" w:hAnsiTheme="minorHAnsi" w:cstheme="minorBidi"/>
          <w:b w:val="0"/>
          <w:sz w:val="22"/>
          <w:szCs w:val="22"/>
        </w:rPr>
        <w:tab/>
      </w:r>
      <w:r w:rsidR="00242F4C">
        <w:t>Introduction</w:t>
      </w:r>
      <w:r w:rsidR="00242F4C">
        <w:tab/>
      </w:r>
      <w:r w:rsidR="00242F4C">
        <w:fldChar w:fldCharType="begin"/>
      </w:r>
      <w:r w:rsidR="00242F4C">
        <w:instrText xml:space="preserve"> PAGEREF _Toc455586644 \h </w:instrText>
      </w:r>
      <w:r w:rsidR="00242F4C">
        <w:fldChar w:fldCharType="separate"/>
      </w:r>
      <w:r w:rsidR="00805BC7">
        <w:t>4</w:t>
      </w:r>
      <w:r w:rsidR="00242F4C">
        <w:fldChar w:fldCharType="end"/>
      </w:r>
    </w:p>
    <w:p w:rsidR="00242F4C" w:rsidRDefault="00242F4C">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References</w:t>
      </w:r>
      <w:r>
        <w:tab/>
      </w:r>
      <w:r>
        <w:fldChar w:fldCharType="begin"/>
      </w:r>
      <w:r>
        <w:instrText xml:space="preserve"> PAGEREF _Toc455586645 \h </w:instrText>
      </w:r>
      <w:r>
        <w:fldChar w:fldCharType="separate"/>
      </w:r>
      <w:r w:rsidR="00805BC7">
        <w:t>4</w:t>
      </w:r>
      <w:r>
        <w:fldChar w:fldCharType="end"/>
      </w:r>
    </w:p>
    <w:p w:rsidR="00242F4C" w:rsidRDefault="00242F4C">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System Requirements</w:t>
      </w:r>
      <w:r>
        <w:tab/>
      </w:r>
      <w:r>
        <w:fldChar w:fldCharType="begin"/>
      </w:r>
      <w:r>
        <w:instrText xml:space="preserve"> PAGEREF _Toc455586646 \h </w:instrText>
      </w:r>
      <w:r>
        <w:fldChar w:fldCharType="separate"/>
      </w:r>
      <w:r w:rsidR="00805BC7">
        <w:t>5</w:t>
      </w:r>
      <w:r>
        <w:fldChar w:fldCharType="end"/>
      </w:r>
    </w:p>
    <w:p w:rsidR="00242F4C" w:rsidRDefault="00242F4C">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Hardware</w:t>
      </w:r>
      <w:r>
        <w:tab/>
      </w:r>
      <w:r>
        <w:fldChar w:fldCharType="begin"/>
      </w:r>
      <w:r>
        <w:instrText xml:space="preserve"> PAGEREF _Toc455586647 \h </w:instrText>
      </w:r>
      <w:r>
        <w:fldChar w:fldCharType="separate"/>
      </w:r>
      <w:r w:rsidR="00805BC7">
        <w:t>5</w:t>
      </w:r>
      <w:r>
        <w:fldChar w:fldCharType="end"/>
      </w:r>
    </w:p>
    <w:p w:rsidR="00242F4C" w:rsidRDefault="00242F4C">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Software</w:t>
      </w:r>
      <w:r>
        <w:tab/>
      </w:r>
      <w:r>
        <w:fldChar w:fldCharType="begin"/>
      </w:r>
      <w:r>
        <w:instrText xml:space="preserve"> PAGEREF _Toc455586648 \h </w:instrText>
      </w:r>
      <w:r>
        <w:fldChar w:fldCharType="separate"/>
      </w:r>
      <w:r w:rsidR="00805BC7">
        <w:t>7</w:t>
      </w:r>
      <w:r>
        <w:fldChar w:fldCharType="end"/>
      </w:r>
    </w:p>
    <w:p w:rsidR="00242F4C" w:rsidRDefault="00242F4C">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Various Tables stored in mmc/sd</w:t>
      </w:r>
      <w:r>
        <w:tab/>
      </w:r>
      <w:r>
        <w:fldChar w:fldCharType="begin"/>
      </w:r>
      <w:r>
        <w:instrText xml:space="preserve"> PAGEREF _Toc455586649 \h </w:instrText>
      </w:r>
      <w:r>
        <w:fldChar w:fldCharType="separate"/>
      </w:r>
      <w:r w:rsidR="00805BC7">
        <w:t>7</w:t>
      </w:r>
      <w:r>
        <w:fldChar w:fldCharType="end"/>
      </w:r>
    </w:p>
    <w:p w:rsidR="00242F4C" w:rsidRDefault="00242F4C">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SRV Demo</w:t>
      </w:r>
      <w:r>
        <w:tab/>
      </w:r>
      <w:r>
        <w:fldChar w:fldCharType="begin"/>
      </w:r>
      <w:r>
        <w:instrText xml:space="preserve"> PAGEREF _Toc455586650 \h </w:instrText>
      </w:r>
      <w:r>
        <w:fldChar w:fldCharType="separate"/>
      </w:r>
      <w:r w:rsidR="00805BC7">
        <w:t>7</w:t>
      </w:r>
      <w:r>
        <w:fldChar w:fldCharType="end"/>
      </w:r>
    </w:p>
    <w:p w:rsidR="00242F4C" w:rsidRDefault="00242F4C">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Calibration Demo</w:t>
      </w:r>
      <w:r>
        <w:tab/>
      </w:r>
      <w:r>
        <w:fldChar w:fldCharType="begin"/>
      </w:r>
      <w:r>
        <w:instrText xml:space="preserve"> PAGEREF _Toc455586651 \h </w:instrText>
      </w:r>
      <w:r>
        <w:fldChar w:fldCharType="separate"/>
      </w:r>
      <w:r w:rsidR="00805BC7">
        <w:t>7</w:t>
      </w:r>
      <w:r>
        <w:fldChar w:fldCharType="end"/>
      </w:r>
    </w:p>
    <w:p w:rsidR="00242F4C" w:rsidRDefault="00242F4C">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Calibration Demo in Manual mode</w:t>
      </w:r>
      <w:r>
        <w:tab/>
      </w:r>
      <w:r>
        <w:fldChar w:fldCharType="begin"/>
      </w:r>
      <w:r>
        <w:instrText xml:space="preserve"> PAGEREF _Toc455586652 \h </w:instrText>
      </w:r>
      <w:r>
        <w:fldChar w:fldCharType="separate"/>
      </w:r>
      <w:r w:rsidR="00805BC7">
        <w:t>8</w:t>
      </w:r>
      <w:r>
        <w:fldChar w:fldCharType="end"/>
      </w:r>
    </w:p>
    <w:p w:rsidR="00242F4C" w:rsidRDefault="00242F4C">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Calibration Demo in Auto Mode</w:t>
      </w:r>
      <w:r>
        <w:tab/>
      </w:r>
      <w:r>
        <w:fldChar w:fldCharType="begin"/>
      </w:r>
      <w:r>
        <w:instrText xml:space="preserve"> PAGEREF _Toc455586653 \h </w:instrText>
      </w:r>
      <w:r>
        <w:fldChar w:fldCharType="separate"/>
      </w:r>
      <w:r w:rsidR="00805BC7">
        <w:t>8</w:t>
      </w:r>
      <w:r>
        <w:fldChar w:fldCharType="end"/>
      </w:r>
    </w:p>
    <w:p w:rsidR="00242F4C" w:rsidRDefault="00242F4C">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3D SRV</w:t>
      </w:r>
      <w:r>
        <w:tab/>
      </w:r>
      <w:r>
        <w:fldChar w:fldCharType="begin"/>
      </w:r>
      <w:r>
        <w:instrText xml:space="preserve"> PAGEREF _Toc455586654 \h </w:instrText>
      </w:r>
      <w:r>
        <w:fldChar w:fldCharType="separate"/>
      </w:r>
      <w:r w:rsidR="00805BC7">
        <w:t>9</w:t>
      </w:r>
      <w:r>
        <w:fldChar w:fldCharType="end"/>
      </w:r>
    </w:p>
    <w:p w:rsidR="00242F4C" w:rsidRDefault="00242F4C">
      <w:pPr>
        <w:pStyle w:val="TOC2"/>
        <w:rPr>
          <w:rFonts w:asciiTheme="minorHAnsi" w:eastAsiaTheme="minorEastAsia" w:hAnsiTheme="minorHAnsi" w:cstheme="minorBidi"/>
          <w:sz w:val="22"/>
          <w:szCs w:val="22"/>
        </w:rPr>
      </w:pPr>
      <w:r w:rsidRPr="00A906AF">
        <w:rPr>
          <w:rFonts w:cs="Arial"/>
        </w:rPr>
        <w:t>4.1</w:t>
      </w:r>
      <w:r>
        <w:rPr>
          <w:rFonts w:asciiTheme="minorHAnsi" w:eastAsiaTheme="minorEastAsia" w:hAnsiTheme="minorHAnsi" w:cstheme="minorBidi"/>
          <w:sz w:val="22"/>
          <w:szCs w:val="22"/>
        </w:rPr>
        <w:tab/>
      </w:r>
      <w:r w:rsidRPr="00A906AF">
        <w:rPr>
          <w:rFonts w:cs="Arial"/>
        </w:rPr>
        <w:t>Demo Application</w:t>
      </w:r>
      <w:r>
        <w:tab/>
      </w:r>
      <w:r>
        <w:fldChar w:fldCharType="begin"/>
      </w:r>
      <w:r>
        <w:instrText xml:space="preserve"> PAGEREF _Toc455586655 \h </w:instrText>
      </w:r>
      <w:r>
        <w:fldChar w:fldCharType="separate"/>
      </w:r>
      <w:r w:rsidR="00805BC7">
        <w:t>9</w:t>
      </w:r>
      <w:r>
        <w:fldChar w:fldCharType="end"/>
      </w:r>
    </w:p>
    <w:p w:rsidR="00242F4C" w:rsidRDefault="00242F4C">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Execution of demo application</w:t>
      </w:r>
      <w:r>
        <w:tab/>
      </w:r>
      <w:r>
        <w:fldChar w:fldCharType="begin"/>
      </w:r>
      <w:r>
        <w:instrText xml:space="preserve"> PAGEREF _Toc455586656 \h </w:instrText>
      </w:r>
      <w:r>
        <w:fldChar w:fldCharType="separate"/>
      </w:r>
      <w:r w:rsidR="00805BC7">
        <w:t>9</w:t>
      </w:r>
      <w:r>
        <w:fldChar w:fldCharType="end"/>
      </w:r>
    </w:p>
    <w:p w:rsidR="00242F4C" w:rsidRDefault="00242F4C">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Calibration</w:t>
      </w:r>
      <w:r>
        <w:tab/>
      </w:r>
      <w:r>
        <w:fldChar w:fldCharType="begin"/>
      </w:r>
      <w:r>
        <w:instrText xml:space="preserve"> PAGEREF _Toc455586657 \h </w:instrText>
      </w:r>
      <w:r>
        <w:fldChar w:fldCharType="separate"/>
      </w:r>
      <w:r w:rsidR="00805BC7">
        <w:t>10</w:t>
      </w:r>
      <w:r>
        <w:fldChar w:fldCharType="end"/>
      </w:r>
    </w:p>
    <w:p w:rsidR="00242F4C" w:rsidRDefault="00242F4C">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Auto</w:t>
      </w:r>
      <w:r>
        <w:tab/>
      </w:r>
      <w:r>
        <w:fldChar w:fldCharType="begin"/>
      </w:r>
      <w:r>
        <w:instrText xml:space="preserve"> PAGEREF _Toc455586658 \h </w:instrText>
      </w:r>
      <w:r>
        <w:fldChar w:fldCharType="separate"/>
      </w:r>
      <w:r w:rsidR="00805BC7">
        <w:t>10</w:t>
      </w:r>
      <w:r>
        <w:fldChar w:fldCharType="end"/>
      </w:r>
    </w:p>
    <w:p w:rsidR="00242F4C" w:rsidRDefault="00242F4C">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Manual</w:t>
      </w:r>
      <w:r>
        <w:tab/>
      </w:r>
      <w:r>
        <w:fldChar w:fldCharType="begin"/>
      </w:r>
      <w:r>
        <w:instrText xml:space="preserve"> PAGEREF _Toc455586659 \h </w:instrText>
      </w:r>
      <w:r>
        <w:fldChar w:fldCharType="separate"/>
      </w:r>
      <w:r w:rsidR="00805BC7">
        <w:t>12</w:t>
      </w:r>
      <w:r>
        <w:fldChar w:fldCharType="end"/>
      </w:r>
    </w:p>
    <w:p w:rsidR="00242F4C" w:rsidRDefault="00242F4C">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Sample LOGs</w:t>
      </w:r>
      <w:r>
        <w:tab/>
      </w:r>
      <w:r>
        <w:fldChar w:fldCharType="begin"/>
      </w:r>
      <w:r>
        <w:instrText xml:space="preserve"> PAGEREF _Toc455586660 \h </w:instrText>
      </w:r>
      <w:r>
        <w:fldChar w:fldCharType="separate"/>
      </w:r>
      <w:r w:rsidR="00805BC7">
        <w:t>13</w:t>
      </w:r>
      <w:r>
        <w:fldChar w:fldCharType="end"/>
      </w:r>
    </w:p>
    <w:p w:rsidR="00242F4C" w:rsidRDefault="00242F4C">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Select the camera used</w:t>
      </w:r>
      <w:r>
        <w:tab/>
      </w:r>
      <w:r>
        <w:fldChar w:fldCharType="begin"/>
      </w:r>
      <w:r>
        <w:instrText xml:space="preserve"> PAGEREF _Toc455586661 \h </w:instrText>
      </w:r>
      <w:r>
        <w:fldChar w:fldCharType="separate"/>
      </w:r>
      <w:r w:rsidR="00805BC7">
        <w:t>13</w:t>
      </w:r>
      <w:r>
        <w:fldChar w:fldCharType="end"/>
      </w:r>
    </w:p>
    <w:p w:rsidR="00242F4C" w:rsidRDefault="00242F4C">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Calibration Use case selection</w:t>
      </w:r>
      <w:r>
        <w:tab/>
      </w:r>
      <w:r>
        <w:fldChar w:fldCharType="begin"/>
      </w:r>
      <w:r>
        <w:instrText xml:space="preserve"> PAGEREF _Toc455586662 \h </w:instrText>
      </w:r>
      <w:r>
        <w:fldChar w:fldCharType="separate"/>
      </w:r>
      <w:r w:rsidR="00805BC7">
        <w:t>15</w:t>
      </w:r>
      <w:r>
        <w:fldChar w:fldCharType="end"/>
      </w:r>
    </w:p>
    <w:p w:rsidR="00242F4C" w:rsidRDefault="00242F4C">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Auto Calibration Selection</w:t>
      </w:r>
      <w:r>
        <w:tab/>
      </w:r>
      <w:r>
        <w:fldChar w:fldCharType="begin"/>
      </w:r>
      <w:r>
        <w:instrText xml:space="preserve"> PAGEREF _Toc455586663 \h </w:instrText>
      </w:r>
      <w:r>
        <w:fldChar w:fldCharType="separate"/>
      </w:r>
      <w:r w:rsidR="00805BC7">
        <w:t>17</w:t>
      </w:r>
      <w:r>
        <w:fldChar w:fldCharType="end"/>
      </w:r>
    </w:p>
    <w:p w:rsidR="00242F4C" w:rsidRDefault="00242F4C">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Manual Calibration Selection</w:t>
      </w:r>
      <w:r>
        <w:tab/>
      </w:r>
      <w:r>
        <w:fldChar w:fldCharType="begin"/>
      </w:r>
      <w:r>
        <w:instrText xml:space="preserve"> PAGEREF _Toc455586664 \h </w:instrText>
      </w:r>
      <w:r>
        <w:fldChar w:fldCharType="separate"/>
      </w:r>
      <w:r w:rsidR="00805BC7">
        <w:t>20</w:t>
      </w:r>
      <w:r>
        <w:fldChar w:fldCharType="end"/>
      </w:r>
    </w:p>
    <w:p w:rsidR="00242F4C" w:rsidRDefault="00242F4C">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Surround View Use Case selection</w:t>
      </w:r>
      <w:r>
        <w:tab/>
      </w:r>
      <w:r>
        <w:fldChar w:fldCharType="begin"/>
      </w:r>
      <w:r>
        <w:instrText xml:space="preserve"> PAGEREF _Toc455586665 \h </w:instrText>
      </w:r>
      <w:r>
        <w:fldChar w:fldCharType="separate"/>
      </w:r>
      <w:r w:rsidR="00805BC7">
        <w:t>22</w:t>
      </w:r>
      <w:r>
        <w:fldChar w:fldCharType="end"/>
      </w:r>
    </w:p>
    <w:p w:rsidR="00242F4C" w:rsidRDefault="00242F4C">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Revision History</w:t>
      </w:r>
      <w:r>
        <w:tab/>
      </w:r>
      <w:r>
        <w:fldChar w:fldCharType="begin"/>
      </w:r>
      <w:r>
        <w:instrText xml:space="preserve"> PAGEREF _Toc455586666 \h </w:instrText>
      </w:r>
      <w:r>
        <w:fldChar w:fldCharType="separate"/>
      </w:r>
      <w:r w:rsidR="00805BC7">
        <w:t>25</w:t>
      </w:r>
      <w:r>
        <w:fldChar w:fldCharType="end"/>
      </w:r>
    </w:p>
    <w:p w:rsidR="006D0A96" w:rsidRDefault="00136335" w:rsidP="006D0A96">
      <w:pPr>
        <w:pStyle w:val="Describe"/>
        <w:ind w:left="0"/>
        <w:rPr>
          <w:noProof/>
        </w:rPr>
      </w:pPr>
      <w:r>
        <w:rPr>
          <w:noProof/>
        </w:rPr>
        <w:fldChar w:fldCharType="end"/>
      </w:r>
    </w:p>
    <w:p w:rsidR="006D0A96" w:rsidRDefault="006D0A96">
      <w:pPr>
        <w:jc w:val="left"/>
        <w:rPr>
          <w:rFonts w:ascii="Verdana" w:hAnsi="Verdana"/>
          <w:noProof/>
        </w:rPr>
      </w:pPr>
      <w:r>
        <w:rPr>
          <w:noProof/>
        </w:rPr>
        <w:br w:type="page"/>
      </w:r>
    </w:p>
    <w:p w:rsidR="00871054" w:rsidRDefault="00067E79" w:rsidP="00871054">
      <w:pPr>
        <w:pStyle w:val="Heading1"/>
      </w:pPr>
      <w:bookmarkStart w:id="3" w:name="_Toc455586644"/>
      <w:r>
        <w:lastRenderedPageBreak/>
        <w:t>Introduction</w:t>
      </w:r>
      <w:bookmarkEnd w:id="3"/>
    </w:p>
    <w:p w:rsidR="007F2BED" w:rsidRDefault="007F2BED" w:rsidP="007F2BED">
      <w:pPr>
        <w:pStyle w:val="Describe"/>
      </w:pPr>
      <w:r w:rsidRPr="007F2BED">
        <w:t>Vision Software Development Kit (</w:t>
      </w:r>
      <w:r w:rsidR="000154D6">
        <w:t xml:space="preserve">Vision </w:t>
      </w:r>
      <w:r w:rsidRPr="007F2BED">
        <w:t xml:space="preserve">SDK) is a </w:t>
      </w:r>
      <w:r w:rsidR="00140667" w:rsidRPr="007F2BED">
        <w:t>multi-processor</w:t>
      </w:r>
      <w:r w:rsidRPr="007F2BED">
        <w:t xml:space="preserve"> software development </w:t>
      </w:r>
      <w:r w:rsidR="00636D0B">
        <w:t>package</w:t>
      </w:r>
      <w:r w:rsidRPr="007F2BED">
        <w:t xml:space="preserve"> for TI</w:t>
      </w:r>
      <w:r w:rsidR="00B259C9">
        <w:t>’s</w:t>
      </w:r>
      <w:r w:rsidRPr="007F2BED">
        <w:t xml:space="preserve"> family of ADAS </w:t>
      </w:r>
      <w:proofErr w:type="spellStart"/>
      <w:r w:rsidRPr="007F2BED">
        <w:t>SoCs</w:t>
      </w:r>
      <w:proofErr w:type="spellEnd"/>
      <w:r w:rsidRPr="007F2BED">
        <w:t xml:space="preserve">. The software framework allows users to create different ADAS application data flows involving video capture, video pre-processing, video analytics algorithms, and video display. The framework has sample ADAS data flows which exercises different CPUs and HW accelerators in the ADAS </w:t>
      </w:r>
      <w:proofErr w:type="spellStart"/>
      <w:r w:rsidRPr="007F2BED">
        <w:t>SoC</w:t>
      </w:r>
      <w:proofErr w:type="spellEnd"/>
      <w:r w:rsidRPr="007F2BED">
        <w:t xml:space="preserve"> and </w:t>
      </w:r>
      <w:r w:rsidR="00140667">
        <w:t>demonstrates</w:t>
      </w:r>
      <w:r w:rsidRPr="007F2BED">
        <w:t xml:space="preserve"> how to effectively use different sub-systems </w:t>
      </w:r>
      <w:r w:rsidR="00140667">
        <w:t>with</w:t>
      </w:r>
      <w:r w:rsidRPr="007F2BED">
        <w:t xml:space="preserve">in the </w:t>
      </w:r>
      <w:proofErr w:type="spellStart"/>
      <w:r w:rsidRPr="007F2BED">
        <w:t>SoC.</w:t>
      </w:r>
      <w:proofErr w:type="spellEnd"/>
      <w:r w:rsidRPr="007F2BED">
        <w:t xml:space="preserve"> Frame work is generic enough to plug in application specific algorithms in the system.</w:t>
      </w:r>
    </w:p>
    <w:p w:rsidR="00AD293E" w:rsidRDefault="00AD293E" w:rsidP="007F2BED">
      <w:pPr>
        <w:pStyle w:val="Describe"/>
      </w:pPr>
    </w:p>
    <w:p w:rsidR="00F26155" w:rsidRDefault="00AD293E" w:rsidP="007F2BED">
      <w:pPr>
        <w:pStyle w:val="Describe"/>
      </w:pPr>
      <w:r>
        <w:t xml:space="preserve">Vision SDK demonstrates 3D </w:t>
      </w:r>
      <w:r w:rsidR="00D81B13">
        <w:t>surround view</w:t>
      </w:r>
      <w:r>
        <w:t xml:space="preserve"> on TDA3xx via demo application (</w:t>
      </w:r>
      <w:proofErr w:type="spellStart"/>
      <w:r>
        <w:t>usecase</w:t>
      </w:r>
      <w:proofErr w:type="spellEnd"/>
      <w:r>
        <w:t xml:space="preserve">). </w:t>
      </w:r>
      <w:r w:rsidR="00F26155">
        <w:t>This document details various aspects of establishing 3D Surround View on TDA3xx &amp; EVM</w:t>
      </w:r>
      <w:r w:rsidR="00D81B13">
        <w:t>. SRV refers to 3D surround view in this document.</w:t>
      </w:r>
    </w:p>
    <w:p w:rsidR="00AD293E" w:rsidRDefault="00AD293E" w:rsidP="007F2BED">
      <w:pPr>
        <w:pStyle w:val="Describe"/>
      </w:pPr>
    </w:p>
    <w:p w:rsidR="00AD293E" w:rsidRDefault="00AD293E" w:rsidP="007F2BED">
      <w:pPr>
        <w:pStyle w:val="Describe"/>
      </w:pPr>
      <w:r>
        <w:t>This document is applicable for Vision SDK versioned 2.9 and greater</w:t>
      </w:r>
      <w:r w:rsidR="00D81B13">
        <w:t>.</w:t>
      </w:r>
    </w:p>
    <w:p w:rsidR="000154D6" w:rsidRDefault="000154D6" w:rsidP="000154D6">
      <w:pPr>
        <w:pStyle w:val="Heading2"/>
      </w:pPr>
      <w:bookmarkStart w:id="4" w:name="_Toc455586645"/>
      <w:r>
        <w:t>References</w:t>
      </w:r>
      <w:bookmarkEnd w:id="4"/>
    </w:p>
    <w:p w:rsidR="000154D6" w:rsidRDefault="000154D6" w:rsidP="000154D6">
      <w:pPr>
        <w:pStyle w:val="Describe"/>
      </w:pPr>
      <w:r>
        <w:t>Refer the below additional documents for more information about Vision SDK</w:t>
      </w:r>
    </w:p>
    <w:tbl>
      <w:tblPr>
        <w:tblStyle w:val="TableGrid"/>
        <w:tblW w:w="0" w:type="auto"/>
        <w:tblInd w:w="720" w:type="dxa"/>
        <w:tblLook w:val="04A0" w:firstRow="1" w:lastRow="0" w:firstColumn="1" w:lastColumn="0" w:noHBand="0" w:noVBand="1"/>
      </w:tblPr>
      <w:tblGrid>
        <w:gridCol w:w="5074"/>
        <w:gridCol w:w="3782"/>
      </w:tblGrid>
      <w:tr w:rsidR="000154D6" w:rsidTr="00404919">
        <w:tc>
          <w:tcPr>
            <w:tcW w:w="5074" w:type="dxa"/>
            <w:shd w:val="pct5" w:color="auto" w:fill="auto"/>
          </w:tcPr>
          <w:p w:rsidR="000154D6" w:rsidRPr="00CF4714" w:rsidRDefault="000154D6" w:rsidP="000154D6">
            <w:pPr>
              <w:pStyle w:val="Describe"/>
              <w:ind w:left="0"/>
              <w:rPr>
                <w:b/>
              </w:rPr>
            </w:pPr>
            <w:r w:rsidRPr="00CF4714">
              <w:rPr>
                <w:b/>
              </w:rPr>
              <w:t>Document</w:t>
            </w:r>
          </w:p>
        </w:tc>
        <w:tc>
          <w:tcPr>
            <w:tcW w:w="3782" w:type="dxa"/>
            <w:shd w:val="pct5" w:color="auto" w:fill="auto"/>
          </w:tcPr>
          <w:p w:rsidR="000154D6" w:rsidRPr="00CF4714" w:rsidRDefault="000154D6" w:rsidP="000154D6">
            <w:pPr>
              <w:pStyle w:val="Describe"/>
              <w:ind w:left="0"/>
              <w:rPr>
                <w:b/>
              </w:rPr>
            </w:pPr>
            <w:r w:rsidRPr="00CF4714">
              <w:rPr>
                <w:b/>
              </w:rPr>
              <w:t>Description</w:t>
            </w:r>
          </w:p>
        </w:tc>
      </w:tr>
      <w:tr w:rsidR="000154D6" w:rsidTr="00404919">
        <w:tc>
          <w:tcPr>
            <w:tcW w:w="5074" w:type="dxa"/>
          </w:tcPr>
          <w:p w:rsidR="000154D6" w:rsidRDefault="00416F14" w:rsidP="000154D6">
            <w:pPr>
              <w:pStyle w:val="Describe"/>
              <w:ind w:left="0"/>
            </w:pPr>
            <w:r w:rsidRPr="00416F14">
              <w:t>VisionSDK_ReleaseNotes.pdf</w:t>
            </w:r>
          </w:p>
        </w:tc>
        <w:tc>
          <w:tcPr>
            <w:tcW w:w="3782" w:type="dxa"/>
          </w:tcPr>
          <w:p w:rsidR="000154D6" w:rsidRDefault="00416F14" w:rsidP="000154D6">
            <w:pPr>
              <w:pStyle w:val="Describe"/>
              <w:ind w:left="0"/>
            </w:pPr>
            <w:r>
              <w:t>Release specific information</w:t>
            </w:r>
          </w:p>
        </w:tc>
      </w:tr>
      <w:tr w:rsidR="000154D6" w:rsidTr="00404919">
        <w:tc>
          <w:tcPr>
            <w:tcW w:w="5074" w:type="dxa"/>
          </w:tcPr>
          <w:p w:rsidR="000154D6" w:rsidRDefault="00416F14" w:rsidP="000154D6">
            <w:pPr>
              <w:pStyle w:val="Describe"/>
              <w:ind w:left="0"/>
            </w:pPr>
            <w:r w:rsidRPr="00416F14">
              <w:t>VisionSDK_UserGuide</w:t>
            </w:r>
            <w:r w:rsidR="00124CFE">
              <w:t>_TDA3xx</w:t>
            </w:r>
            <w:r w:rsidRPr="00416F14">
              <w:t>.pdf</w:t>
            </w:r>
          </w:p>
        </w:tc>
        <w:tc>
          <w:tcPr>
            <w:tcW w:w="3782" w:type="dxa"/>
          </w:tcPr>
          <w:p w:rsidR="000154D6" w:rsidRDefault="00416F14" w:rsidP="000154D6">
            <w:pPr>
              <w:pStyle w:val="Describe"/>
              <w:ind w:left="0"/>
            </w:pPr>
            <w:r>
              <w:t>This document. Contains install, build, execution information</w:t>
            </w:r>
          </w:p>
        </w:tc>
      </w:tr>
      <w:tr w:rsidR="00416F14" w:rsidTr="00404919">
        <w:tc>
          <w:tcPr>
            <w:tcW w:w="5074" w:type="dxa"/>
          </w:tcPr>
          <w:p w:rsidR="00416F14" w:rsidRPr="00416F14" w:rsidRDefault="00416F14" w:rsidP="000154D6">
            <w:pPr>
              <w:pStyle w:val="Describe"/>
              <w:ind w:left="0"/>
            </w:pPr>
            <w:r w:rsidRPr="00416F14">
              <w:t>VisionSDK_ApiGuide.CHM</w:t>
            </w:r>
          </w:p>
        </w:tc>
        <w:tc>
          <w:tcPr>
            <w:tcW w:w="3782" w:type="dxa"/>
          </w:tcPr>
          <w:p w:rsidR="00416F14" w:rsidRDefault="00416F14" w:rsidP="000154D6">
            <w:pPr>
              <w:pStyle w:val="Describe"/>
              <w:ind w:left="0"/>
            </w:pPr>
            <w:r>
              <w:t>User API interface details</w:t>
            </w:r>
          </w:p>
        </w:tc>
      </w:tr>
      <w:tr w:rsidR="00416F14" w:rsidTr="00404919">
        <w:tc>
          <w:tcPr>
            <w:tcW w:w="5074" w:type="dxa"/>
          </w:tcPr>
          <w:p w:rsidR="00416F14" w:rsidRPr="00416F14" w:rsidRDefault="00416F14" w:rsidP="000154D6">
            <w:pPr>
              <w:pStyle w:val="Describe"/>
              <w:ind w:left="0"/>
            </w:pPr>
            <w:r w:rsidRPr="00416F14">
              <w:t>VisionSDK_SW_Architecture.pdf</w:t>
            </w:r>
          </w:p>
        </w:tc>
        <w:tc>
          <w:tcPr>
            <w:tcW w:w="3782" w:type="dxa"/>
          </w:tcPr>
          <w:p w:rsidR="00416F14" w:rsidRDefault="00416F14" w:rsidP="000154D6">
            <w:pPr>
              <w:pStyle w:val="Describe"/>
              <w:ind w:left="0"/>
            </w:pPr>
            <w:r>
              <w:t>Overview of software</w:t>
            </w:r>
            <w:r w:rsidR="006233D2">
              <w:t xml:space="preserve"> architecture</w:t>
            </w:r>
          </w:p>
        </w:tc>
      </w:tr>
      <w:tr w:rsidR="00573BBF" w:rsidTr="00404919">
        <w:tc>
          <w:tcPr>
            <w:tcW w:w="5074" w:type="dxa"/>
          </w:tcPr>
          <w:p w:rsidR="00573BBF" w:rsidRPr="00416F14" w:rsidRDefault="00573BBF" w:rsidP="000154D6">
            <w:pPr>
              <w:pStyle w:val="Describe"/>
              <w:ind w:left="0"/>
            </w:pPr>
            <w:r w:rsidRPr="00573BBF">
              <w:t>VisionSDK_DevelopmentGuide.pdf</w:t>
            </w:r>
          </w:p>
        </w:tc>
        <w:tc>
          <w:tcPr>
            <w:tcW w:w="3782" w:type="dxa"/>
          </w:tcPr>
          <w:p w:rsidR="00573BBF" w:rsidRDefault="00140667" w:rsidP="00140667">
            <w:pPr>
              <w:pStyle w:val="Describe"/>
              <w:ind w:left="0"/>
            </w:pPr>
            <w:r>
              <w:t>Details how to create data flow (s) &amp; add new functionality</w:t>
            </w:r>
          </w:p>
        </w:tc>
      </w:tr>
    </w:tbl>
    <w:p w:rsidR="000154D6" w:rsidRPr="000154D6" w:rsidRDefault="000154D6" w:rsidP="000154D6">
      <w:pPr>
        <w:pStyle w:val="Describe"/>
      </w:pPr>
    </w:p>
    <w:p w:rsidR="00F716D2" w:rsidRDefault="00F716D2">
      <w:pPr>
        <w:jc w:val="left"/>
        <w:rPr>
          <w:rFonts w:ascii="Arial Black" w:hAnsi="Arial Black"/>
          <w:kern w:val="28"/>
          <w:sz w:val="24"/>
        </w:rPr>
      </w:pPr>
      <w:r>
        <w:br w:type="page"/>
      </w:r>
    </w:p>
    <w:p w:rsidR="00152748" w:rsidRDefault="000A59AF" w:rsidP="00E10D16">
      <w:pPr>
        <w:pStyle w:val="Heading1"/>
      </w:pPr>
      <w:bookmarkStart w:id="5" w:name="_Directory_Structure"/>
      <w:bookmarkStart w:id="6" w:name="_Ref444688786"/>
      <w:bookmarkStart w:id="7" w:name="_Toc455586646"/>
      <w:bookmarkEnd w:id="5"/>
      <w:r>
        <w:lastRenderedPageBreak/>
        <w:t>System Requirements</w:t>
      </w:r>
      <w:bookmarkEnd w:id="6"/>
      <w:bookmarkEnd w:id="7"/>
    </w:p>
    <w:p w:rsidR="00E10D16" w:rsidRDefault="00B96118" w:rsidP="00E10D16">
      <w:pPr>
        <w:pStyle w:val="Describe"/>
      </w:pPr>
      <w:r w:rsidRPr="00B96118">
        <w:t>VisionSDK_UserGuide_TDA3xx.pdf</w:t>
      </w:r>
      <w:r>
        <w:t xml:space="preserve"> documen</w:t>
      </w:r>
      <w:r w:rsidR="00574CCF">
        <w:t>ts detailed pre-requisites to use Vision SDK, the following sections lists SRV demo application specific requirements.</w:t>
      </w:r>
    </w:p>
    <w:p w:rsidR="00574CCF" w:rsidRDefault="00574CCF" w:rsidP="0066698C">
      <w:pPr>
        <w:pStyle w:val="Heading2"/>
      </w:pPr>
      <w:bookmarkStart w:id="8" w:name="_Toc455586647"/>
      <w:r>
        <w:t>Hardware</w:t>
      </w:r>
      <w:bookmarkEnd w:id="8"/>
    </w:p>
    <w:p w:rsidR="00574CCF" w:rsidRDefault="00574CCF" w:rsidP="003B19C0">
      <w:pPr>
        <w:pStyle w:val="Heading3"/>
      </w:pPr>
      <w:r>
        <w:t>Camera Modules</w:t>
      </w:r>
    </w:p>
    <w:p w:rsidR="00205501" w:rsidRPr="00205501" w:rsidRDefault="00205501" w:rsidP="00205501">
      <w:pPr>
        <w:pStyle w:val="Describe"/>
      </w:pPr>
      <w:r>
        <w:t>Below listed are the camera modules supported in 3D SRV demo application</w:t>
      </w:r>
      <w:r w:rsidR="00D81B13">
        <w:t>. SRV application would require 4 number of camera modules. Note that all camera modules used should be same. (</w:t>
      </w:r>
      <w:proofErr w:type="gramStart"/>
      <w:r w:rsidR="00D81B13">
        <w:t>i.e</w:t>
      </w:r>
      <w:proofErr w:type="gramEnd"/>
      <w:r w:rsidR="00D81B13">
        <w:t>. it’s not possible to have 2 TIDA-00262 modules and 2 IMI OV10640 modules)</w:t>
      </w:r>
    </w:p>
    <w:p w:rsidR="00574CCF" w:rsidRDefault="00574CCF" w:rsidP="003B19C0">
      <w:pPr>
        <w:pStyle w:val="Heading4"/>
      </w:pPr>
      <w:r>
        <w:t>TIDA-00262</w:t>
      </w:r>
    </w:p>
    <w:p w:rsidR="00205501" w:rsidRDefault="00205501" w:rsidP="00205501">
      <w:pPr>
        <w:pStyle w:val="Describe"/>
      </w:pPr>
      <w:r>
        <w:t xml:space="preserve">Is based on </w:t>
      </w:r>
      <w:proofErr w:type="spellStart"/>
      <w:r w:rsidR="00D81B13">
        <w:t>Aptina’s</w:t>
      </w:r>
      <w:proofErr w:type="spellEnd"/>
      <w:r w:rsidR="00D81B13">
        <w:t xml:space="preserve"> </w:t>
      </w:r>
      <w:r>
        <w:t>AR0140</w:t>
      </w:r>
      <w:r w:rsidR="00D81B13">
        <w:t>AT sensor and uses TI’s FPD Link III to transmit uncompressed digital data (</w:t>
      </w:r>
      <w:bookmarkStart w:id="9" w:name="&amp;lid=en_US_folder_ts_rel_products_tab_ti"/>
      <w:r w:rsidR="003F170C">
        <w:t xml:space="preserve">uses </w:t>
      </w:r>
      <w:r w:rsidR="00D81B13" w:rsidRPr="00D81B13">
        <w:t>DS90UB913A-Q1</w:t>
      </w:r>
      <w:bookmarkEnd w:id="9"/>
      <w:r w:rsidR="00D81B13">
        <w:t>)</w:t>
      </w:r>
      <w:r w:rsidR="003F170C">
        <w:t xml:space="preserve">. </w:t>
      </w:r>
      <w:hyperlink r:id="rId13" w:history="1">
        <w:r w:rsidR="00D81B13" w:rsidRPr="00761482">
          <w:rPr>
            <w:rStyle w:val="Hyperlink"/>
          </w:rPr>
          <w:t>http://www.ti.com/tool/TIDA-00262</w:t>
        </w:r>
      </w:hyperlink>
    </w:p>
    <w:p w:rsidR="00574CCF" w:rsidRDefault="00574CCF" w:rsidP="003B19C0">
      <w:pPr>
        <w:pStyle w:val="Heading4"/>
      </w:pPr>
      <w:r>
        <w:t>IMI OV10640</w:t>
      </w:r>
      <w:r w:rsidR="00D81B13">
        <w:t xml:space="preserve"> (RDACM24A)</w:t>
      </w:r>
    </w:p>
    <w:p w:rsidR="00D81B13" w:rsidRDefault="00D81B13" w:rsidP="00D81B13">
      <w:pPr>
        <w:pStyle w:val="Describe"/>
      </w:pPr>
      <w:r>
        <w:t xml:space="preserve">Is based on </w:t>
      </w:r>
      <w:proofErr w:type="spellStart"/>
      <w:r>
        <w:t>Omnivision’s</w:t>
      </w:r>
      <w:proofErr w:type="spellEnd"/>
      <w:r>
        <w:t xml:space="preserve"> OV10640 sensor and uses TI’s FPD Link III to transmit uncompressed digital data (</w:t>
      </w:r>
      <w:r w:rsidRPr="00D81B13">
        <w:t>DS90UB913A-Q1</w:t>
      </w:r>
      <w:r>
        <w:t xml:space="preserve">). </w:t>
      </w:r>
      <w:hyperlink r:id="rId14" w:history="1">
        <w:r w:rsidRPr="00761482">
          <w:rPr>
            <w:rStyle w:val="Hyperlink"/>
          </w:rPr>
          <w:t>http://www.global-imi.com/media/2015/10/Generic-Minicube-Catalogue-1020151.pdf</w:t>
        </w:r>
      </w:hyperlink>
    </w:p>
    <w:p w:rsidR="00574CCF" w:rsidRDefault="00574CCF" w:rsidP="003B19C0">
      <w:pPr>
        <w:pStyle w:val="Heading3"/>
      </w:pPr>
      <w:r>
        <w:t>Aggregator</w:t>
      </w:r>
    </w:p>
    <w:p w:rsidR="003F170C" w:rsidRDefault="003F170C" w:rsidP="003F170C">
      <w:pPr>
        <w:pStyle w:val="Describe"/>
      </w:pPr>
      <w:r>
        <w:t xml:space="preserve">Above described camera modules terminate into </w:t>
      </w:r>
      <w:proofErr w:type="gramStart"/>
      <w:r>
        <w:t>a</w:t>
      </w:r>
      <w:proofErr w:type="gramEnd"/>
      <w:r>
        <w:t xml:space="preserve"> aggregator (UB960/UB964 EVM), which receives 4 independent uncompressed video stream via FPD Link III and encodes the same into 4 virtual channels on a single </w:t>
      </w:r>
      <w:proofErr w:type="spellStart"/>
      <w:r>
        <w:t>mipi</w:t>
      </w:r>
      <w:proofErr w:type="spellEnd"/>
      <w:r>
        <w:t xml:space="preserve"> CSI2 interface.</w:t>
      </w:r>
    </w:p>
    <w:p w:rsidR="003F170C" w:rsidRPr="003F170C" w:rsidRDefault="003F170C" w:rsidP="003F170C">
      <w:pPr>
        <w:pStyle w:val="Describe"/>
      </w:pPr>
      <w:r>
        <w:t>Please contact your Texas Instruments representative for details</w:t>
      </w:r>
    </w:p>
    <w:p w:rsidR="00574CCF" w:rsidRDefault="00574CCF" w:rsidP="003B19C0">
      <w:pPr>
        <w:pStyle w:val="Heading3"/>
      </w:pPr>
      <w:r>
        <w:t>MicroSD</w:t>
      </w:r>
    </w:p>
    <w:p w:rsidR="003F170C" w:rsidRPr="003F170C" w:rsidRDefault="003F170C" w:rsidP="003F170C">
      <w:pPr>
        <w:pStyle w:val="Describe"/>
      </w:pPr>
      <w:r>
        <w:t xml:space="preserve">These demo application stores, retrieve multiple look up table (LUT’s) to / from mmc/sd. </w:t>
      </w:r>
      <w:r w:rsidR="00B5605B">
        <w:t>A</w:t>
      </w:r>
      <w:r>
        <w:t xml:space="preserve"> micro MMC/SD would be required and holds couple of LUT’s. The details of LUT’s are detailed in following pages. Refer section </w:t>
      </w:r>
      <w:r w:rsidR="00136335">
        <w:fldChar w:fldCharType="begin"/>
      </w:r>
      <w:r w:rsidR="00B5605B">
        <w:instrText xml:space="preserve"> REF _Ref444616865 \r \h </w:instrText>
      </w:r>
      <w:r w:rsidR="00136335">
        <w:fldChar w:fldCharType="separate"/>
      </w:r>
      <w:r w:rsidR="00805BC7">
        <w:t>3</w:t>
      </w:r>
      <w:r w:rsidR="00136335">
        <w:fldChar w:fldCharType="end"/>
      </w:r>
      <w:r w:rsidR="00B5605B">
        <w:t xml:space="preserve"> for details. It’s recommended to use mmc/</w:t>
      </w:r>
      <w:proofErr w:type="spellStart"/>
      <w:r w:rsidR="00B5605B">
        <w:t>sd</w:t>
      </w:r>
      <w:proofErr w:type="spellEnd"/>
      <w:r w:rsidR="00B5605B">
        <w:t xml:space="preserve"> with speed rating UHS 1 or greater.</w:t>
      </w:r>
    </w:p>
    <w:p w:rsidR="00D81B13" w:rsidRDefault="00D81B13" w:rsidP="00D81B13">
      <w:pPr>
        <w:pStyle w:val="Heading3"/>
      </w:pPr>
      <w:r>
        <w:t>Mounting of Camera modules</w:t>
      </w:r>
    </w:p>
    <w:p w:rsidR="00F85AC1" w:rsidRDefault="00350AD4" w:rsidP="00350AD4">
      <w:pPr>
        <w:pStyle w:val="Describe"/>
      </w:pPr>
      <w:r>
        <w:t xml:space="preserve">The cameras are to be mounted at 4 end points of a car, as show in picture below </w:t>
      </w:r>
      <w:r w:rsidR="00136335">
        <w:fldChar w:fldCharType="begin"/>
      </w:r>
      <w:r>
        <w:instrText xml:space="preserve"> REF _Ref444617596 \h </w:instrText>
      </w:r>
      <w:r w:rsidR="00136335">
        <w:fldChar w:fldCharType="separate"/>
      </w:r>
      <w:r w:rsidR="00805BC7" w:rsidRPr="00350AD4">
        <w:t xml:space="preserve">Figure </w:t>
      </w:r>
      <w:r w:rsidR="00805BC7">
        <w:rPr>
          <w:noProof/>
        </w:rPr>
        <w:t>1</w:t>
      </w:r>
      <w:r w:rsidR="00136335">
        <w:fldChar w:fldCharType="end"/>
      </w:r>
      <w:r>
        <w:t xml:space="preserve">. </w:t>
      </w:r>
      <w:r w:rsidR="00F85AC1">
        <w:t>Note that each of cameras is ~at the center of side of the jeep and facing the ground plane. It’s recommended that the camera be inclined at 45°. Also ensure the following mapping is maintained.</w:t>
      </w:r>
    </w:p>
    <w:tbl>
      <w:tblPr>
        <w:tblStyle w:val="Table3Deffects2"/>
        <w:tblW w:w="0" w:type="auto"/>
        <w:tblInd w:w="1010" w:type="dxa"/>
        <w:tblLook w:val="04A0" w:firstRow="1" w:lastRow="0" w:firstColumn="1" w:lastColumn="0" w:noHBand="0" w:noVBand="1"/>
      </w:tblPr>
      <w:tblGrid>
        <w:gridCol w:w="1098"/>
        <w:gridCol w:w="1260"/>
      </w:tblGrid>
      <w:tr w:rsidR="00F85AC1" w:rsidTr="008A7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F85AC1" w:rsidRPr="00F85AC1" w:rsidRDefault="00F85AC1" w:rsidP="00350AD4">
            <w:pPr>
              <w:pStyle w:val="Describe"/>
              <w:ind w:left="0"/>
            </w:pPr>
            <w:r w:rsidRPr="00F85AC1">
              <w:t>Camera</w:t>
            </w:r>
          </w:p>
        </w:tc>
        <w:tc>
          <w:tcPr>
            <w:tcW w:w="1260" w:type="dxa"/>
          </w:tcPr>
          <w:p w:rsidR="00F85AC1" w:rsidRPr="00F85AC1" w:rsidRDefault="00F85AC1" w:rsidP="00350AD4">
            <w:pPr>
              <w:pStyle w:val="Describe"/>
              <w:ind w:left="0"/>
              <w:cnfStyle w:val="100000000000" w:firstRow="1" w:lastRow="0" w:firstColumn="0" w:lastColumn="0" w:oddVBand="0" w:evenVBand="0" w:oddHBand="0" w:evenHBand="0" w:firstRowFirstColumn="0" w:firstRowLastColumn="0" w:lastRowFirstColumn="0" w:lastRowLastColumn="0"/>
            </w:pPr>
            <w:r w:rsidRPr="00F85AC1">
              <w:t>Channel</w:t>
            </w:r>
          </w:p>
        </w:tc>
      </w:tr>
      <w:tr w:rsidR="00F85AC1" w:rsidTr="008A7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F85AC1" w:rsidRPr="00F85AC1" w:rsidRDefault="008A73D7" w:rsidP="00350AD4">
            <w:pPr>
              <w:pStyle w:val="Describe"/>
              <w:ind w:left="0"/>
            </w:pPr>
            <w:r>
              <w:t>Front</w:t>
            </w:r>
          </w:p>
        </w:tc>
        <w:tc>
          <w:tcPr>
            <w:tcW w:w="1260" w:type="dxa"/>
          </w:tcPr>
          <w:p w:rsidR="00F85AC1" w:rsidRPr="00F85AC1" w:rsidRDefault="008A73D7" w:rsidP="00350AD4">
            <w:pPr>
              <w:pStyle w:val="Describe"/>
              <w:ind w:left="0"/>
              <w:cnfStyle w:val="000000100000" w:firstRow="0" w:lastRow="0" w:firstColumn="0" w:lastColumn="0" w:oddVBand="0" w:evenVBand="0" w:oddHBand="1" w:evenHBand="0" w:firstRowFirstColumn="0" w:firstRowLastColumn="0" w:lastRowFirstColumn="0" w:lastRowLastColumn="0"/>
            </w:pPr>
            <w:r>
              <w:t>0</w:t>
            </w:r>
          </w:p>
        </w:tc>
      </w:tr>
      <w:tr w:rsidR="00F85AC1" w:rsidTr="008A73D7">
        <w:tc>
          <w:tcPr>
            <w:cnfStyle w:val="001000000000" w:firstRow="0" w:lastRow="0" w:firstColumn="1" w:lastColumn="0" w:oddVBand="0" w:evenVBand="0" w:oddHBand="0" w:evenHBand="0" w:firstRowFirstColumn="0" w:firstRowLastColumn="0" w:lastRowFirstColumn="0" w:lastRowLastColumn="0"/>
            <w:tcW w:w="1098" w:type="dxa"/>
          </w:tcPr>
          <w:p w:rsidR="00F85AC1" w:rsidRPr="00F85AC1" w:rsidRDefault="008A73D7" w:rsidP="00350AD4">
            <w:pPr>
              <w:pStyle w:val="Describe"/>
              <w:ind w:left="0"/>
            </w:pPr>
            <w:r>
              <w:t>Right</w:t>
            </w:r>
          </w:p>
        </w:tc>
        <w:tc>
          <w:tcPr>
            <w:tcW w:w="1260" w:type="dxa"/>
          </w:tcPr>
          <w:p w:rsidR="00F85AC1" w:rsidRPr="00F85AC1" w:rsidRDefault="008A73D7" w:rsidP="00350AD4">
            <w:pPr>
              <w:pStyle w:val="Describe"/>
              <w:ind w:left="0"/>
              <w:cnfStyle w:val="000000000000" w:firstRow="0" w:lastRow="0" w:firstColumn="0" w:lastColumn="0" w:oddVBand="0" w:evenVBand="0" w:oddHBand="0" w:evenHBand="0" w:firstRowFirstColumn="0" w:firstRowLastColumn="0" w:lastRowFirstColumn="0" w:lastRowLastColumn="0"/>
            </w:pPr>
            <w:r>
              <w:t>1</w:t>
            </w:r>
          </w:p>
        </w:tc>
      </w:tr>
      <w:tr w:rsidR="00F85AC1" w:rsidTr="008A7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F85AC1" w:rsidRPr="00F85AC1" w:rsidRDefault="008A73D7" w:rsidP="00350AD4">
            <w:pPr>
              <w:pStyle w:val="Describe"/>
              <w:ind w:left="0"/>
            </w:pPr>
            <w:r>
              <w:t>Back</w:t>
            </w:r>
          </w:p>
        </w:tc>
        <w:tc>
          <w:tcPr>
            <w:tcW w:w="1260" w:type="dxa"/>
          </w:tcPr>
          <w:p w:rsidR="00F85AC1" w:rsidRPr="00F85AC1" w:rsidRDefault="008A73D7" w:rsidP="00350AD4">
            <w:pPr>
              <w:pStyle w:val="Describe"/>
              <w:ind w:left="0"/>
              <w:cnfStyle w:val="000000100000" w:firstRow="0" w:lastRow="0" w:firstColumn="0" w:lastColumn="0" w:oddVBand="0" w:evenVBand="0" w:oddHBand="1" w:evenHBand="0" w:firstRowFirstColumn="0" w:firstRowLastColumn="0" w:lastRowFirstColumn="0" w:lastRowLastColumn="0"/>
            </w:pPr>
            <w:r>
              <w:t>2</w:t>
            </w:r>
          </w:p>
        </w:tc>
      </w:tr>
      <w:tr w:rsidR="008A73D7" w:rsidTr="008A73D7">
        <w:tc>
          <w:tcPr>
            <w:cnfStyle w:val="001000000000" w:firstRow="0" w:lastRow="0" w:firstColumn="1" w:lastColumn="0" w:oddVBand="0" w:evenVBand="0" w:oddHBand="0" w:evenHBand="0" w:firstRowFirstColumn="0" w:firstRowLastColumn="0" w:lastRowFirstColumn="0" w:lastRowLastColumn="0"/>
            <w:tcW w:w="1098" w:type="dxa"/>
          </w:tcPr>
          <w:p w:rsidR="008A73D7" w:rsidRDefault="008A73D7" w:rsidP="00350AD4">
            <w:pPr>
              <w:pStyle w:val="Describe"/>
              <w:ind w:left="0"/>
            </w:pPr>
            <w:r>
              <w:t>Left</w:t>
            </w:r>
          </w:p>
        </w:tc>
        <w:tc>
          <w:tcPr>
            <w:tcW w:w="1260" w:type="dxa"/>
          </w:tcPr>
          <w:p w:rsidR="008A73D7" w:rsidRDefault="008A73D7" w:rsidP="00350AD4">
            <w:pPr>
              <w:pStyle w:val="Describe"/>
              <w:ind w:left="0"/>
              <w:cnfStyle w:val="000000000000" w:firstRow="0" w:lastRow="0" w:firstColumn="0" w:lastColumn="0" w:oddVBand="0" w:evenVBand="0" w:oddHBand="0" w:evenHBand="0" w:firstRowFirstColumn="0" w:firstRowLastColumn="0" w:lastRowFirstColumn="0" w:lastRowLastColumn="0"/>
            </w:pPr>
            <w:r>
              <w:t>3</w:t>
            </w:r>
          </w:p>
        </w:tc>
      </w:tr>
    </w:tbl>
    <w:p w:rsidR="00F85AC1" w:rsidRDefault="008A73D7" w:rsidP="00350AD4">
      <w:pPr>
        <w:pStyle w:val="Describe"/>
      </w:pPr>
      <w:r>
        <w:t xml:space="preserve">Calibration use case could be used to visually identify and map the channel. Please refer section </w:t>
      </w:r>
      <w:r w:rsidR="00136335">
        <w:fldChar w:fldCharType="begin"/>
      </w:r>
      <w:r>
        <w:instrText xml:space="preserve"> REF _Ref444618584 \r \h </w:instrText>
      </w:r>
      <w:r w:rsidR="00136335">
        <w:fldChar w:fldCharType="separate"/>
      </w:r>
      <w:r w:rsidR="00805BC7">
        <w:t>5</w:t>
      </w:r>
      <w:r w:rsidR="00136335">
        <w:fldChar w:fldCharType="end"/>
      </w:r>
      <w:r>
        <w:t xml:space="preserve"> for details.</w:t>
      </w:r>
    </w:p>
    <w:p w:rsidR="00350AD4" w:rsidRPr="00350AD4" w:rsidRDefault="006116AC" w:rsidP="00350AD4">
      <w:pPr>
        <w:pStyle w:val="Describe"/>
      </w:pPr>
      <w:r>
        <w:rPr>
          <w:noProof/>
        </w:rPr>
        <w:lastRenderedPageBreak/>
        <mc:AlternateContent>
          <mc:Choice Requires="wpc">
            <w:drawing>
              <wp:inline distT="0" distB="0" distL="0" distR="0">
                <wp:extent cx="5486400" cy="3200400"/>
                <wp:effectExtent l="0" t="0" r="0" b="0"/>
                <wp:docPr id="37" name="Canvas 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8" name="Picture 4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80000" y="180000"/>
                            <a:ext cx="5173000" cy="2914100"/>
                          </a:xfrm>
                          <a:prstGeom prst="rect">
                            <a:avLst/>
                          </a:prstGeom>
                          <a:noFill/>
                          <a:extLst>
                            <a:ext uri="{909E8E84-426E-40DD-AFC4-6F175D3DCCD1}">
                              <a14:hiddenFill xmlns:a14="http://schemas.microsoft.com/office/drawing/2010/main">
                                <a:solidFill>
                                  <a:srgbClr val="FFFFFF"/>
                                </a:solidFill>
                              </a14:hiddenFill>
                            </a:ext>
                          </a:extLst>
                        </pic:spPr>
                      </pic:pic>
                      <wps:wsp>
                        <wps:cNvPr id="29" name="Oval 38"/>
                        <wps:cNvSpPr>
                          <a:spLocks noChangeArrowheads="1"/>
                        </wps:cNvSpPr>
                        <wps:spPr bwMode="auto">
                          <a:xfrm>
                            <a:off x="673100" y="800100"/>
                            <a:ext cx="742900" cy="44450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BF2022" w:rsidRPr="00350AD4" w:rsidRDefault="00BF2022" w:rsidP="00350AD4">
                              <w:pPr>
                                <w:rPr>
                                  <w:color w:val="FF0000"/>
                                </w:rPr>
                              </w:pPr>
                            </w:p>
                          </w:txbxContent>
                        </wps:txbx>
                        <wps:bodyPr rot="0" vert="horz" wrap="square" lIns="91440" tIns="45720" rIns="91440" bIns="45720" anchor="ctr" anchorCtr="0" upright="1">
                          <a:noAutofit/>
                        </wps:bodyPr>
                      </wps:wsp>
                      <wps:wsp>
                        <wps:cNvPr id="30" name="Text Box 48"/>
                        <wps:cNvSpPr txBox="1">
                          <a:spLocks noChangeArrowheads="1"/>
                        </wps:cNvSpPr>
                        <wps:spPr bwMode="auto">
                          <a:xfrm>
                            <a:off x="704800" y="577800"/>
                            <a:ext cx="482600" cy="1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2022" w:rsidRPr="00F85AC1" w:rsidRDefault="00BF2022">
                              <w:pPr>
                                <w:rPr>
                                  <w:rFonts w:ascii="Verdana" w:hAnsi="Verdana"/>
                                  <w:color w:val="FF0000"/>
                                </w:rPr>
                              </w:pPr>
                              <w:r w:rsidRPr="00F85AC1">
                                <w:rPr>
                                  <w:rFonts w:ascii="Verdana" w:hAnsi="Verdana"/>
                                  <w:color w:val="FF0000"/>
                                </w:rPr>
                                <w:t>Front</w:t>
                              </w:r>
                            </w:p>
                          </w:txbxContent>
                        </wps:txbx>
                        <wps:bodyPr rot="0" vert="horz" wrap="square" lIns="0" tIns="0" rIns="0" bIns="0" anchor="t" anchorCtr="0" upright="1">
                          <a:noAutofit/>
                        </wps:bodyPr>
                      </wps:wsp>
                      <wps:wsp>
                        <wps:cNvPr id="31" name="Oval 49"/>
                        <wps:cNvSpPr>
                          <a:spLocks noChangeArrowheads="1"/>
                        </wps:cNvSpPr>
                        <wps:spPr bwMode="auto">
                          <a:xfrm>
                            <a:off x="2681900" y="577800"/>
                            <a:ext cx="742900" cy="44450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BF2022" w:rsidRDefault="00BF2022" w:rsidP="00F85AC1">
                              <w:pPr>
                                <w:pStyle w:val="NormalWeb"/>
                                <w:spacing w:before="0" w:beforeAutospacing="0" w:after="0" w:afterAutospacing="0"/>
                                <w:jc w:val="both"/>
                              </w:pPr>
                              <w:r>
                                <w:rPr>
                                  <w:rFonts w:ascii="Arial" w:eastAsia="Times New Roman" w:hAnsi="Arial"/>
                                  <w:color w:val="FF0000"/>
                                  <w:sz w:val="20"/>
                                  <w:szCs w:val="20"/>
                                </w:rPr>
                                <w:t> </w:t>
                              </w:r>
                            </w:p>
                          </w:txbxContent>
                        </wps:txbx>
                        <wps:bodyPr rot="0" vert="horz" wrap="square" lIns="91440" tIns="45720" rIns="91440" bIns="45720" anchor="ctr" anchorCtr="0" upright="1">
                          <a:noAutofit/>
                        </wps:bodyPr>
                      </wps:wsp>
                      <wps:wsp>
                        <wps:cNvPr id="32" name="Text Box 48"/>
                        <wps:cNvSpPr txBox="1">
                          <a:spLocks noChangeArrowheads="1"/>
                        </wps:cNvSpPr>
                        <wps:spPr bwMode="auto">
                          <a:xfrm>
                            <a:off x="2713600" y="355600"/>
                            <a:ext cx="482600" cy="17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sidP="00F85AC1">
                              <w:pPr>
                                <w:pStyle w:val="NormalWeb"/>
                                <w:spacing w:before="0" w:beforeAutospacing="0" w:after="0" w:afterAutospacing="0"/>
                                <w:jc w:val="both"/>
                              </w:pPr>
                              <w:r>
                                <w:rPr>
                                  <w:rFonts w:ascii="Verdana" w:eastAsia="Times New Roman" w:hAnsi="Verdana"/>
                                  <w:color w:val="FF0000"/>
                                  <w:sz w:val="20"/>
                                  <w:szCs w:val="20"/>
                                </w:rPr>
                                <w:t>Right</w:t>
                              </w:r>
                            </w:p>
                          </w:txbxContent>
                        </wps:txbx>
                        <wps:bodyPr rot="0" vert="horz" wrap="square" lIns="0" tIns="0" rIns="0" bIns="0" anchor="t" anchorCtr="0" upright="1">
                          <a:noAutofit/>
                        </wps:bodyPr>
                      </wps:wsp>
                      <wps:wsp>
                        <wps:cNvPr id="33" name="Oval 51"/>
                        <wps:cNvSpPr>
                          <a:spLocks noChangeArrowheads="1"/>
                        </wps:cNvSpPr>
                        <wps:spPr bwMode="auto">
                          <a:xfrm>
                            <a:off x="3767700" y="908000"/>
                            <a:ext cx="791600" cy="49530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BF2022" w:rsidRDefault="00BF2022" w:rsidP="00F85AC1">
                              <w:pPr>
                                <w:pStyle w:val="NormalWeb"/>
                                <w:spacing w:before="0" w:beforeAutospacing="0" w:after="0" w:afterAutospacing="0"/>
                                <w:jc w:val="both"/>
                              </w:pPr>
                              <w:r>
                                <w:rPr>
                                  <w:rFonts w:ascii="Arial" w:eastAsia="Times New Roman" w:hAnsi="Arial"/>
                                  <w:color w:val="FF0000"/>
                                  <w:sz w:val="20"/>
                                  <w:szCs w:val="20"/>
                                </w:rPr>
                                <w:t> </w:t>
                              </w:r>
                            </w:p>
                          </w:txbxContent>
                        </wps:txbx>
                        <wps:bodyPr rot="0" vert="horz" wrap="square" lIns="91440" tIns="45720" rIns="91440" bIns="45720" anchor="ctr" anchorCtr="0" upright="1">
                          <a:noAutofit/>
                        </wps:bodyPr>
                      </wps:wsp>
                      <wps:wsp>
                        <wps:cNvPr id="34" name="Text Box 48"/>
                        <wps:cNvSpPr txBox="1">
                          <a:spLocks noChangeArrowheads="1"/>
                        </wps:cNvSpPr>
                        <wps:spPr bwMode="auto">
                          <a:xfrm>
                            <a:off x="3799500" y="717000"/>
                            <a:ext cx="514100" cy="19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sidP="00F85AC1">
                              <w:pPr>
                                <w:pStyle w:val="NormalWeb"/>
                                <w:spacing w:before="0" w:beforeAutospacing="0" w:after="0" w:afterAutospacing="0"/>
                                <w:jc w:val="both"/>
                              </w:pPr>
                              <w:r>
                                <w:rPr>
                                  <w:rFonts w:ascii="Verdana" w:eastAsia="Times New Roman" w:hAnsi="Verdana"/>
                                  <w:color w:val="FF0000"/>
                                  <w:sz w:val="20"/>
                                  <w:szCs w:val="20"/>
                                </w:rPr>
                                <w:t>Back</w:t>
                              </w:r>
                            </w:p>
                          </w:txbxContent>
                        </wps:txbx>
                        <wps:bodyPr rot="0" vert="horz" wrap="square" lIns="0" tIns="0" rIns="0" bIns="0" anchor="t" anchorCtr="0" upright="1">
                          <a:noAutofit/>
                        </wps:bodyPr>
                      </wps:wsp>
                      <wps:wsp>
                        <wps:cNvPr id="35" name="Oval 53"/>
                        <wps:cNvSpPr>
                          <a:spLocks noChangeArrowheads="1"/>
                        </wps:cNvSpPr>
                        <wps:spPr bwMode="auto">
                          <a:xfrm>
                            <a:off x="1678600" y="941400"/>
                            <a:ext cx="823300" cy="57620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BF2022" w:rsidRDefault="00BF2022" w:rsidP="00F85AC1">
                              <w:pPr>
                                <w:pStyle w:val="NormalWeb"/>
                                <w:spacing w:before="0" w:beforeAutospacing="0" w:after="0" w:afterAutospacing="0"/>
                                <w:jc w:val="both"/>
                              </w:pPr>
                              <w:r>
                                <w:rPr>
                                  <w:rFonts w:ascii="Arial" w:eastAsia="Times New Roman" w:hAnsi="Arial"/>
                                  <w:color w:val="FF0000"/>
                                  <w:sz w:val="20"/>
                                  <w:szCs w:val="20"/>
                                </w:rPr>
                                <w:t> </w:t>
                              </w:r>
                            </w:p>
                          </w:txbxContent>
                        </wps:txbx>
                        <wps:bodyPr rot="0" vert="horz" wrap="square" lIns="91440" tIns="45720" rIns="91440" bIns="45720" anchor="ctr" anchorCtr="0" upright="1">
                          <a:noAutofit/>
                        </wps:bodyPr>
                      </wps:wsp>
                      <wps:wsp>
                        <wps:cNvPr id="36" name="Text Box 48"/>
                        <wps:cNvSpPr txBox="1">
                          <a:spLocks noChangeArrowheads="1"/>
                        </wps:cNvSpPr>
                        <wps:spPr bwMode="auto">
                          <a:xfrm>
                            <a:off x="1780100" y="1582800"/>
                            <a:ext cx="534800" cy="22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sidP="00F85AC1">
                              <w:pPr>
                                <w:pStyle w:val="NormalWeb"/>
                                <w:spacing w:before="0" w:beforeAutospacing="0" w:after="0" w:afterAutospacing="0"/>
                                <w:jc w:val="both"/>
                              </w:pPr>
                              <w:r>
                                <w:rPr>
                                  <w:rFonts w:ascii="Verdana" w:eastAsia="Times New Roman" w:hAnsi="Verdana"/>
                                  <w:color w:val="FF0000"/>
                                  <w:sz w:val="20"/>
                                  <w:szCs w:val="20"/>
                                </w:rPr>
                                <w:t>Left</w:t>
                              </w:r>
                            </w:p>
                          </w:txbxContent>
                        </wps:txbx>
                        <wps:bodyPr rot="0" vert="horz" wrap="square" lIns="0" tIns="0" rIns="0" bIns="0" anchor="t" anchorCtr="0" upright="1">
                          <a:noAutofit/>
                        </wps:bodyPr>
                      </wps:wsp>
                    </wpc:wpc>
                  </a:graphicData>
                </a:graphic>
              </wp:inline>
            </w:drawing>
          </mc:Choice>
          <mc:Fallback>
            <w:pict>
              <v:group id="Canvas 3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Picture 41" o:spid="_x0000_s1028" type="#_x0000_t75" style="position:absolute;left:1800;top:1800;width:51730;height:29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6CTfDAAAA2wAAAA8AAABkcnMvZG93bnJldi54bWxET01rwkAQvQv9D8sUehHdaKFqdJViKYqe&#10;mqi9TrNjEpqdTbNrEv9991Do8fG+V5veVKKlxpWWFUzGEQjizOqScwWn9H00B+E8ssbKMim4k4PN&#10;+mGwwljbjj+oTXwuQgi7GBUU3texlC4ryKAb25o4cFfbGPQBNrnUDXYh3FRyGkUv0mDJoaHAmrYF&#10;Zd/JzSi4LOZJ93N8+9w9n7/aw9DOLul9ptTTY/+6BOGp9//iP/deK5iGseFL+A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voJN8MAAADbAAAADwAAAAAAAAAAAAAAAACf&#10;AgAAZHJzL2Rvd25yZXYueG1sUEsFBgAAAAAEAAQA9wAAAI8DAAAAAA==&#10;">
                  <v:imagedata r:id="rId16" o:title=""/>
                  <v:path arrowok="t"/>
                </v:shape>
                <v:oval id="Oval 38" o:spid="_x0000_s1029" style="position:absolute;left:6731;top:8001;width:7429;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MIUsEA&#10;AADbAAAADwAAAGRycy9kb3ducmV2LnhtbESPzYrCMBSF9wO+Q7iCuzE16DBWo6ggqLMaFdeX5toW&#10;m5vSRK0+vREGZnk4Px9nOm9tJW7U+NKxhkE/AUGcOVNyruF4WH9+g/AB2WDlmDQ8yMN81vmYYmrc&#10;nX/ptg+5iCPsU9RQhFCnUvqsIIu+72ri6J1dYzFE2eTSNHiP47aSKkm+pMWSI6HAmlYFZZf91Ubu&#10;z3Ko1EktR5fqudrheVQbt9W6120XExCB2vAf/mtvjAY1hveX+A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zCFLBAAAA2wAAAA8AAAAAAAAAAAAAAAAAmAIAAGRycy9kb3du&#10;cmV2LnhtbFBLBQYAAAAABAAEAPUAAACGAwAAAAA=&#10;" filled="f" strokecolor="red" strokeweight="2pt">
                  <v:textbox>
                    <w:txbxContent>
                      <w:p w:rsidR="00BF2022" w:rsidRPr="00350AD4" w:rsidRDefault="00BF2022" w:rsidP="00350AD4">
                        <w:pPr>
                          <w:rPr>
                            <w:color w:val="FF0000"/>
                          </w:rPr>
                        </w:pPr>
                      </w:p>
                    </w:txbxContent>
                  </v:textbox>
                </v:oval>
                <v:shapetype id="_x0000_t202" coordsize="21600,21600" o:spt="202" path="m,l,21600r21600,l21600,xe">
                  <v:stroke joinstyle="miter"/>
                  <v:path gradientshapeok="t" o:connecttype="rect"/>
                </v:shapetype>
                <v:shape id="Text Box 48" o:spid="_x0000_s1030" type="#_x0000_t202" style="position:absolute;left:7048;top:5778;width:4826;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rsidR="00BF2022" w:rsidRPr="00F85AC1" w:rsidRDefault="00BF2022">
                        <w:pPr>
                          <w:rPr>
                            <w:rFonts w:ascii="Verdana" w:hAnsi="Verdana"/>
                            <w:color w:val="FF0000"/>
                          </w:rPr>
                        </w:pPr>
                        <w:r w:rsidRPr="00F85AC1">
                          <w:rPr>
                            <w:rFonts w:ascii="Verdana" w:hAnsi="Verdana"/>
                            <w:color w:val="FF0000"/>
                          </w:rPr>
                          <w:t>Front</w:t>
                        </w:r>
                      </w:p>
                    </w:txbxContent>
                  </v:textbox>
                </v:shape>
                <v:oval id="Oval 49" o:spid="_x0000_s1031" style="position:absolute;left:26819;top:5778;width:7429;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SicEA&#10;AADbAAAADwAAAGRycy9kb3ducmV2LnhtbESPS4vCMBSF94L/IVzB3ZhaH0g1igqCOisfuL4017bY&#10;3JQmavXXm4EBl4fz+DizRWNK8aDaFZYV9HsRCOLU6oIzBefT5mcCwnlkjaVlUvAiB4t5uzXDRNsn&#10;H+hx9JkII+wSVJB7XyVSujQng65nK+LgXW1t0AdZZ1LX+AzjppRxFI2lwYIDIceK1jmlt+PdBO7v&#10;ahjHl3g1upXv9R6vo0rbnVLdTrOcgvDU+G/4v73VCgZ9+PsSfoC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konBAAAA2wAAAA8AAAAAAAAAAAAAAAAAmAIAAGRycy9kb3du&#10;cmV2LnhtbFBLBQYAAAAABAAEAPUAAACGAwAAAAA=&#10;" filled="f" strokecolor="red" strokeweight="2pt">
                  <v:textbox>
                    <w:txbxContent>
                      <w:p w:rsidR="00BF2022" w:rsidRDefault="00BF2022" w:rsidP="00F85AC1">
                        <w:pPr>
                          <w:pStyle w:val="NormalWeb"/>
                          <w:spacing w:before="0" w:beforeAutospacing="0" w:after="0" w:afterAutospacing="0"/>
                          <w:jc w:val="both"/>
                        </w:pPr>
                        <w:r>
                          <w:rPr>
                            <w:rFonts w:ascii="Arial" w:eastAsia="Times New Roman" w:hAnsi="Arial"/>
                            <w:color w:val="FF0000"/>
                            <w:sz w:val="20"/>
                            <w:szCs w:val="20"/>
                          </w:rPr>
                          <w:t> </w:t>
                        </w:r>
                      </w:p>
                    </w:txbxContent>
                  </v:textbox>
                </v:oval>
                <v:shape id="Text Box 48" o:spid="_x0000_s1032" type="#_x0000_t202" style="position:absolute;left:27136;top:3556;width:482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rsidR="00BF2022" w:rsidRDefault="00BF2022" w:rsidP="00F85AC1">
                        <w:pPr>
                          <w:pStyle w:val="NormalWeb"/>
                          <w:spacing w:before="0" w:beforeAutospacing="0" w:after="0" w:afterAutospacing="0"/>
                          <w:jc w:val="both"/>
                        </w:pPr>
                        <w:r>
                          <w:rPr>
                            <w:rFonts w:ascii="Verdana" w:eastAsia="Times New Roman" w:hAnsi="Verdana"/>
                            <w:color w:val="FF0000"/>
                            <w:sz w:val="20"/>
                            <w:szCs w:val="20"/>
                          </w:rPr>
                          <w:t>Right</w:t>
                        </w:r>
                      </w:p>
                    </w:txbxContent>
                  </v:textbox>
                </v:shape>
                <v:oval id="Oval 51" o:spid="_x0000_s1033" style="position:absolute;left:37677;top:9080;width:7916;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KpZcEA&#10;AADbAAAADwAAAGRycy9kb3ducmV2LnhtbESPS4vCMBSF94L/IVzB3ZhaH0g1igqCOisfuL4017bY&#10;3JQmavXXm4EBl4fz+DizRWNK8aDaFZYV9HsRCOLU6oIzBefT5mcCwnlkjaVlUvAiB4t5uzXDRNsn&#10;H+hx9JkII+wSVJB7XyVSujQng65nK+LgXW1t0AdZZ1LX+AzjppRxFI2lwYIDIceK1jmlt+PdBO7v&#10;ahjHl3g1upXv9R6vo0rbnVLdTrOcgvDU+G/4v73VCgYD+PsSfoC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CqWXBAAAA2wAAAA8AAAAAAAAAAAAAAAAAmAIAAGRycy9kb3du&#10;cmV2LnhtbFBLBQYAAAAABAAEAPUAAACGAwAAAAA=&#10;" filled="f" strokecolor="red" strokeweight="2pt">
                  <v:textbox>
                    <w:txbxContent>
                      <w:p w:rsidR="00BF2022" w:rsidRDefault="00BF2022" w:rsidP="00F85AC1">
                        <w:pPr>
                          <w:pStyle w:val="NormalWeb"/>
                          <w:spacing w:before="0" w:beforeAutospacing="0" w:after="0" w:afterAutospacing="0"/>
                          <w:jc w:val="both"/>
                        </w:pPr>
                        <w:r>
                          <w:rPr>
                            <w:rFonts w:ascii="Arial" w:eastAsia="Times New Roman" w:hAnsi="Arial"/>
                            <w:color w:val="FF0000"/>
                            <w:sz w:val="20"/>
                            <w:szCs w:val="20"/>
                          </w:rPr>
                          <w:t> </w:t>
                        </w:r>
                      </w:p>
                    </w:txbxContent>
                  </v:textbox>
                </v:oval>
                <v:shape id="Text Box 48" o:spid="_x0000_s1034" type="#_x0000_t202" style="position:absolute;left:37995;top:7170;width:5141;height:1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4NKcYA&#10;AADbAAAADwAAAGRycy9kb3ducmV2LnhtbESPX0vDQBDE3wv9DscWfGsvVSkl9lrEP9CHWrUq6Nua&#10;W5Ngbi/cbdP47b1CoY/DzPyGWax616iOQqw9G5hOMlDEhbc1lwbe3x7Hc1BRkC02nsnAH0VYLYeD&#10;BebWH/iVup2UKkE45migEmlzrWNRkcM48S1x8n58cChJhlLbgIcEd42+zLKZdlhzWqiwpbuKit/d&#10;3hloPmPYfGfy1d2XT/LyrPcfD9OtMRej/vYGlFAv5/CpvbYGrq7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4NKcYAAADbAAAADwAAAAAAAAAAAAAAAACYAgAAZHJz&#10;L2Rvd25yZXYueG1sUEsFBgAAAAAEAAQA9QAAAIsDAAAAAA==&#10;" filled="f" stroked="f" strokeweight=".5pt">
                  <v:textbox inset="0,0,0,0">
                    <w:txbxContent>
                      <w:p w:rsidR="00BF2022" w:rsidRDefault="00BF2022" w:rsidP="00F85AC1">
                        <w:pPr>
                          <w:pStyle w:val="NormalWeb"/>
                          <w:spacing w:before="0" w:beforeAutospacing="0" w:after="0" w:afterAutospacing="0"/>
                          <w:jc w:val="both"/>
                        </w:pPr>
                        <w:r>
                          <w:rPr>
                            <w:rFonts w:ascii="Verdana" w:eastAsia="Times New Roman" w:hAnsi="Verdana"/>
                            <w:color w:val="FF0000"/>
                            <w:sz w:val="20"/>
                            <w:szCs w:val="20"/>
                          </w:rPr>
                          <w:t>Back</w:t>
                        </w:r>
                      </w:p>
                    </w:txbxContent>
                  </v:textbox>
                </v:shape>
                <v:oval id="Oval 53" o:spid="_x0000_s1035" style="position:absolute;left:16786;top:9414;width:8233;height:5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eUisIA&#10;AADbAAAADwAAAGRycy9kb3ducmV2LnhtbESPS4vCMBSF98L8h3AH3Gk61Yp0jKKC4GNlZ3B9aa5t&#10;sbkpTdTO/HojCC4P5/FxZovO1OJGrassK/gaRiCIc6srLhT8/mwGUxDOI2usLZOCP3KwmH/0Zphq&#10;e+cj3TJfiDDCLkUFpfdNKqXLSzLohrYhDt7ZtgZ9kG0hdYv3MG5qGUfRRBqsOBBKbGhdUn7JriZw&#10;D6txHJ/iVXKp/9d7PCeNtjul+p/d8huEp86/w6/2VisYJfD8En6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J5SKwgAAANsAAAAPAAAAAAAAAAAAAAAAAJgCAABkcnMvZG93&#10;bnJldi54bWxQSwUGAAAAAAQABAD1AAAAhwMAAAAA&#10;" filled="f" strokecolor="red" strokeweight="2pt">
                  <v:textbox>
                    <w:txbxContent>
                      <w:p w:rsidR="00BF2022" w:rsidRDefault="00BF2022" w:rsidP="00F85AC1">
                        <w:pPr>
                          <w:pStyle w:val="NormalWeb"/>
                          <w:spacing w:before="0" w:beforeAutospacing="0" w:after="0" w:afterAutospacing="0"/>
                          <w:jc w:val="both"/>
                        </w:pPr>
                        <w:r>
                          <w:rPr>
                            <w:rFonts w:ascii="Arial" w:eastAsia="Times New Roman" w:hAnsi="Arial"/>
                            <w:color w:val="FF0000"/>
                            <w:sz w:val="20"/>
                            <w:szCs w:val="20"/>
                          </w:rPr>
                          <w:t> </w:t>
                        </w:r>
                      </w:p>
                    </w:txbxContent>
                  </v:textbox>
                </v:oval>
                <v:shape id="Text Box 48" o:spid="_x0000_s1036" type="#_x0000_t202" style="position:absolute;left:17801;top:15828;width:5348;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A2xcUA&#10;AADbAAAADwAAAGRycy9kb3ducmV2LnhtbESPX2vCQBDE3wv9DscKfasXK0hJPUVsCz70n9pCfVtz&#10;axKa2wt3a4zf3isU+jjMzG+Y6bx3jeooxNqzgdEwA0VceFtzaeBz+3x7DyoKssXGMxk4U4T57Ppq&#10;irn1J15Tt5FSJQjHHA1UIm2udSwqchiHviVO3sEHh5JkKLUNeEpw1+i7LJtohzWnhQpbWlZU/GyO&#10;zkDzHcPLPpNd91i+yse7Pn49jd6MuRn0iwdQQr38h//aK2tgPIH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DbFxQAAANsAAAAPAAAAAAAAAAAAAAAAAJgCAABkcnMv&#10;ZG93bnJldi54bWxQSwUGAAAAAAQABAD1AAAAigMAAAAA&#10;" filled="f" stroked="f" strokeweight=".5pt">
                  <v:textbox inset="0,0,0,0">
                    <w:txbxContent>
                      <w:p w:rsidR="00BF2022" w:rsidRDefault="00BF2022" w:rsidP="00F85AC1">
                        <w:pPr>
                          <w:pStyle w:val="NormalWeb"/>
                          <w:spacing w:before="0" w:beforeAutospacing="0" w:after="0" w:afterAutospacing="0"/>
                          <w:jc w:val="both"/>
                        </w:pPr>
                        <w:r>
                          <w:rPr>
                            <w:rFonts w:ascii="Verdana" w:eastAsia="Times New Roman" w:hAnsi="Verdana"/>
                            <w:color w:val="FF0000"/>
                            <w:sz w:val="20"/>
                            <w:szCs w:val="20"/>
                          </w:rPr>
                          <w:t>Left</w:t>
                        </w:r>
                      </w:p>
                    </w:txbxContent>
                  </v:textbox>
                </v:shape>
                <w10:anchorlock/>
              </v:group>
            </w:pict>
          </mc:Fallback>
        </mc:AlternateContent>
      </w:r>
    </w:p>
    <w:p w:rsidR="00350AD4" w:rsidRDefault="00350AD4" w:rsidP="00350AD4">
      <w:pPr>
        <w:pStyle w:val="Caption"/>
        <w:jc w:val="center"/>
        <w:rPr>
          <w:rFonts w:ascii="Verdana" w:hAnsi="Verdana"/>
          <w:color w:val="auto"/>
          <w:sz w:val="20"/>
          <w:szCs w:val="20"/>
        </w:rPr>
      </w:pPr>
      <w:bookmarkStart w:id="10" w:name="_Ref444617596"/>
      <w:r w:rsidRPr="00350AD4">
        <w:rPr>
          <w:rFonts w:ascii="Verdana" w:hAnsi="Verdana"/>
          <w:color w:val="auto"/>
          <w:sz w:val="20"/>
          <w:szCs w:val="20"/>
        </w:rPr>
        <w:t xml:space="preserve">Figure </w:t>
      </w:r>
      <w:r w:rsidR="00136335" w:rsidRPr="00350AD4">
        <w:rPr>
          <w:rFonts w:ascii="Verdana" w:hAnsi="Verdana"/>
          <w:color w:val="auto"/>
          <w:sz w:val="20"/>
          <w:szCs w:val="20"/>
        </w:rPr>
        <w:fldChar w:fldCharType="begin"/>
      </w:r>
      <w:r w:rsidRPr="00350AD4">
        <w:rPr>
          <w:rFonts w:ascii="Verdana" w:hAnsi="Verdana"/>
          <w:color w:val="auto"/>
          <w:sz w:val="20"/>
          <w:szCs w:val="20"/>
        </w:rPr>
        <w:instrText xml:space="preserve"> SEQ Figure \* ARABIC </w:instrText>
      </w:r>
      <w:r w:rsidR="00136335" w:rsidRPr="00350AD4">
        <w:rPr>
          <w:rFonts w:ascii="Verdana" w:hAnsi="Verdana"/>
          <w:color w:val="auto"/>
          <w:sz w:val="20"/>
          <w:szCs w:val="20"/>
        </w:rPr>
        <w:fldChar w:fldCharType="separate"/>
      </w:r>
      <w:r w:rsidR="00805BC7">
        <w:rPr>
          <w:rFonts w:ascii="Verdana" w:hAnsi="Verdana"/>
          <w:noProof/>
          <w:color w:val="auto"/>
          <w:sz w:val="20"/>
          <w:szCs w:val="20"/>
        </w:rPr>
        <w:t>1</w:t>
      </w:r>
      <w:r w:rsidR="00136335" w:rsidRPr="00350AD4">
        <w:rPr>
          <w:rFonts w:ascii="Verdana" w:hAnsi="Verdana"/>
          <w:color w:val="auto"/>
          <w:sz w:val="20"/>
          <w:szCs w:val="20"/>
        </w:rPr>
        <w:fldChar w:fldCharType="end"/>
      </w:r>
      <w:bookmarkEnd w:id="10"/>
      <w:r>
        <w:rPr>
          <w:rFonts w:ascii="Verdana" w:hAnsi="Verdana"/>
          <w:color w:val="auto"/>
          <w:sz w:val="20"/>
          <w:szCs w:val="20"/>
        </w:rPr>
        <w:t xml:space="preserve"> Camera Mounted on a Toy Jeep</w:t>
      </w:r>
    </w:p>
    <w:p w:rsidR="00BA66C6" w:rsidRDefault="00BA66C6" w:rsidP="00BA66C6">
      <w:r>
        <w:t xml:space="preserve">It’s not mandatory to mount these cameras on a car; the car could be a rectangular </w:t>
      </w:r>
      <w:r w:rsidR="002F3B96">
        <w:t>block</w:t>
      </w:r>
      <w:r>
        <w:t xml:space="preserve">, as shown below. </w:t>
      </w:r>
      <w:r w:rsidR="002F3B96">
        <w:t>Camera could be mounted as show, w</w:t>
      </w:r>
      <w:r>
        <w:t>hile doing so, please ensure the length/width is maintained.</w:t>
      </w:r>
    </w:p>
    <w:p w:rsidR="00BA66C6" w:rsidRDefault="00BA66C6" w:rsidP="00BA66C6"/>
    <w:p w:rsidR="00BA66C6" w:rsidRPr="00BA66C6" w:rsidRDefault="006116AC" w:rsidP="00BA66C6">
      <w:r>
        <w:rPr>
          <w:noProof/>
        </w:rPr>
        <mc:AlternateContent>
          <mc:Choice Requires="wpc">
            <w:drawing>
              <wp:inline distT="0" distB="0" distL="0" distR="0">
                <wp:extent cx="5988050" cy="2851150"/>
                <wp:effectExtent l="0" t="0" r="3175" b="0"/>
                <wp:docPr id="27"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6" name="Group 34"/>
                        <wpg:cNvGrpSpPr>
                          <a:grpSpLocks/>
                        </wpg:cNvGrpSpPr>
                        <wpg:grpSpPr bwMode="auto">
                          <a:xfrm>
                            <a:off x="800107" y="515009"/>
                            <a:ext cx="4216435" cy="1965934"/>
                            <a:chOff x="8001" y="5150"/>
                            <a:chExt cx="42164" cy="19659"/>
                          </a:xfrm>
                        </wpg:grpSpPr>
                        <wps:wsp>
                          <wps:cNvPr id="7" name="AutoShape 33"/>
                          <wps:cNvSpPr>
                            <a:spLocks noChangeArrowheads="1"/>
                          </wps:cNvSpPr>
                          <wps:spPr bwMode="auto">
                            <a:xfrm>
                              <a:off x="15849" y="7855"/>
                              <a:ext cx="25337" cy="12192"/>
                            </a:xfrm>
                            <a:prstGeom prst="cube">
                              <a:avLst>
                                <a:gd name="adj" fmla="val 25000"/>
                              </a:avLst>
                            </a:prstGeom>
                            <a:solidFill>
                              <a:srgbClr val="FFFFFF"/>
                            </a:solidFill>
                            <a:ln w="9525">
                              <a:solidFill>
                                <a:srgbClr val="000000"/>
                              </a:solidFill>
                              <a:miter lim="800000"/>
                              <a:headEnd/>
                              <a:tailEnd/>
                            </a:ln>
                          </wps:spPr>
                          <wps:bodyPr rot="0" vert="horz" wrap="square" lIns="0" tIns="0" rIns="0" bIns="0" anchor="t" anchorCtr="0" upright="1">
                            <a:noAutofit/>
                          </wps:bodyPr>
                        </wps:wsp>
                        <wps:wsp>
                          <wps:cNvPr id="8" name="Flowchart: Magnetic Disk 65"/>
                          <wps:cNvSpPr>
                            <a:spLocks noChangeArrowheads="1"/>
                          </wps:cNvSpPr>
                          <wps:spPr bwMode="auto">
                            <a:xfrm rot="-7417253">
                              <a:off x="16192" y="12420"/>
                              <a:ext cx="2540" cy="2540"/>
                            </a:xfrm>
                            <a:prstGeom prst="flowChartMagneticDisk">
                              <a:avLst/>
                            </a:prstGeom>
                            <a:solidFill>
                              <a:schemeClr val="bg1">
                                <a:lumMod val="100000"/>
                                <a:lumOff val="0"/>
                              </a:schemeClr>
                            </a:solidFill>
                            <a:ln w="12700">
                              <a:solidFill>
                                <a:schemeClr val="tx1">
                                  <a:lumMod val="100000"/>
                                  <a:lumOff val="0"/>
                                </a:schemeClr>
                              </a:solidFill>
                              <a:prstDash val="sysDash"/>
                              <a:round/>
                              <a:headEnd/>
                              <a:tailEnd/>
                            </a:ln>
                          </wps:spPr>
                          <wps:bodyPr rot="0" vert="horz" wrap="square" lIns="91440" tIns="45720" rIns="91440" bIns="45720" anchor="ctr" anchorCtr="0" upright="1">
                            <a:noAutofit/>
                          </wps:bodyPr>
                        </wps:wsp>
                        <wps:wsp>
                          <wps:cNvPr id="9" name="Text Box 68"/>
                          <wps:cNvSpPr txBox="1">
                            <a:spLocks noChangeArrowheads="1"/>
                          </wps:cNvSpPr>
                          <wps:spPr bwMode="auto">
                            <a:xfrm>
                              <a:off x="23831" y="20555"/>
                              <a:ext cx="7239" cy="4254"/>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sidP="00594882">
                                <w:pPr>
                                  <w:pStyle w:val="NormalWeb"/>
                                  <w:spacing w:before="0" w:beforeAutospacing="0" w:after="0" w:afterAutospacing="0"/>
                                  <w:jc w:val="both"/>
                                </w:pPr>
                                <w:r>
                                  <w:rPr>
                                    <w:rFonts w:ascii="Arial" w:eastAsia="Times New Roman" w:hAnsi="Arial"/>
                                    <w:sz w:val="20"/>
                                    <w:szCs w:val="20"/>
                                  </w:rPr>
                                  <w:t>Left Camera</w:t>
                                </w:r>
                              </w:p>
                            </w:txbxContent>
                          </wps:txbx>
                          <wps:bodyPr rot="0" vert="horz" wrap="square" lIns="91440" tIns="45720" rIns="91440" bIns="45720" anchor="t" anchorCtr="0" upright="1">
                            <a:noAutofit/>
                          </wps:bodyPr>
                        </wps:wsp>
                        <wps:wsp>
                          <wps:cNvPr id="10" name="Flowchart: Magnetic Disk 63"/>
                          <wps:cNvSpPr>
                            <a:spLocks noChangeArrowheads="1"/>
                          </wps:cNvSpPr>
                          <wps:spPr bwMode="auto">
                            <a:xfrm rot="7340107">
                              <a:off x="39179" y="11328"/>
                              <a:ext cx="2540" cy="2540"/>
                            </a:xfrm>
                            <a:prstGeom prst="flowChartMagneticDisk">
                              <a:avLst/>
                            </a:prstGeom>
                            <a:solidFill>
                              <a:schemeClr val="bg1">
                                <a:lumMod val="100000"/>
                                <a:lumOff val="0"/>
                              </a:schemeClr>
                            </a:solidFill>
                            <a:ln w="12700">
                              <a:solidFill>
                                <a:schemeClr val="tx1">
                                  <a:lumMod val="100000"/>
                                  <a:lumOff val="0"/>
                                </a:schemeClr>
                              </a:solidFill>
                              <a:round/>
                              <a:headEnd/>
                              <a:tailEnd/>
                            </a:ln>
                          </wps:spPr>
                          <wps:bodyPr rot="0" vert="horz" wrap="square" lIns="91440" tIns="45720" rIns="91440" bIns="45720" anchor="ctr" anchorCtr="0" upright="1">
                            <a:noAutofit/>
                          </wps:bodyPr>
                        </wps:wsp>
                        <wps:wsp>
                          <wps:cNvPr id="12" name="Flowchart: Magnetic Disk 64"/>
                          <wps:cNvSpPr>
                            <a:spLocks noChangeArrowheads="1"/>
                          </wps:cNvSpPr>
                          <wps:spPr bwMode="auto">
                            <a:xfrm rot="-10551839">
                              <a:off x="25184" y="12420"/>
                              <a:ext cx="2540" cy="2540"/>
                            </a:xfrm>
                            <a:prstGeom prst="flowChartMagneticDisk">
                              <a:avLst/>
                            </a:prstGeom>
                            <a:solidFill>
                              <a:schemeClr val="bg1">
                                <a:lumMod val="100000"/>
                                <a:lumOff val="0"/>
                              </a:schemeClr>
                            </a:solidFill>
                            <a:ln w="12700">
                              <a:solidFill>
                                <a:schemeClr val="tx1">
                                  <a:lumMod val="100000"/>
                                  <a:lumOff val="0"/>
                                </a:schemeClr>
                              </a:solidFill>
                              <a:round/>
                              <a:headEnd/>
                              <a:tailEnd/>
                            </a:ln>
                          </wps:spPr>
                          <wps:bodyPr rot="0" vert="horz" wrap="square" lIns="91440" tIns="45720" rIns="91440" bIns="45720" anchor="ctr" anchorCtr="0" upright="1">
                            <a:noAutofit/>
                          </wps:bodyPr>
                        </wps:wsp>
                        <wps:wsp>
                          <wps:cNvPr id="13" name="Text Box 68"/>
                          <wps:cNvSpPr txBox="1">
                            <a:spLocks noChangeArrowheads="1"/>
                          </wps:cNvSpPr>
                          <wps:spPr bwMode="auto">
                            <a:xfrm>
                              <a:off x="8001" y="11817"/>
                              <a:ext cx="7239" cy="425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
                                  <w:t>Back Camera</w:t>
                                </w:r>
                              </w:p>
                            </w:txbxContent>
                          </wps:txbx>
                          <wps:bodyPr rot="0" vert="horz" wrap="square" lIns="91440" tIns="45720" rIns="91440" bIns="45720" anchor="t" anchorCtr="0" upright="1">
                            <a:noAutofit/>
                          </wps:bodyPr>
                        </wps:wsp>
                        <wps:wsp>
                          <wps:cNvPr id="14" name="Text Box 68"/>
                          <wps:cNvSpPr txBox="1">
                            <a:spLocks noChangeArrowheads="1"/>
                          </wps:cNvSpPr>
                          <wps:spPr bwMode="auto">
                            <a:xfrm>
                              <a:off x="42926" y="12833"/>
                              <a:ext cx="7239" cy="425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sidP="00594882">
                                <w:pPr>
                                  <w:pStyle w:val="NormalWeb"/>
                                  <w:spacing w:before="0" w:beforeAutospacing="0" w:after="0" w:afterAutospacing="0"/>
                                  <w:jc w:val="both"/>
                                </w:pPr>
                                <w:r>
                                  <w:rPr>
                                    <w:rFonts w:ascii="Arial" w:eastAsia="Times New Roman" w:hAnsi="Arial"/>
                                    <w:sz w:val="20"/>
                                    <w:szCs w:val="20"/>
                                  </w:rPr>
                                  <w:t>Front Camera</w:t>
                                </w:r>
                              </w:p>
                            </w:txbxContent>
                          </wps:txbx>
                          <wps:bodyPr rot="0" vert="horz" wrap="square" lIns="91440" tIns="45720" rIns="91440" bIns="45720" anchor="t" anchorCtr="0" upright="1">
                            <a:noAutofit/>
                          </wps:bodyPr>
                        </wps:wsp>
                        <wps:wsp>
                          <wps:cNvPr id="15" name="Straight Arrow Connector 72"/>
                          <wps:cNvCnPr>
                            <a:cxnSpLocks noChangeShapeType="1"/>
                          </wps:cNvCnPr>
                          <wps:spPr bwMode="auto">
                            <a:xfrm>
                              <a:off x="18732" y="6985"/>
                              <a:ext cx="22454" cy="1"/>
                            </a:xfrm>
                            <a:prstGeom prst="straightConnector1">
                              <a:avLst/>
                            </a:prstGeom>
                            <a:noFill/>
                            <a:ln w="9525">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 name="Straight Arrow Connector 73"/>
                          <wps:cNvCnPr>
                            <a:cxnSpLocks noChangeShapeType="1"/>
                          </wps:cNvCnPr>
                          <wps:spPr bwMode="auto">
                            <a:xfrm>
                              <a:off x="32651" y="11328"/>
                              <a:ext cx="1" cy="8255"/>
                            </a:xfrm>
                            <a:prstGeom prst="straightConnector1">
                              <a:avLst/>
                            </a:prstGeom>
                            <a:noFill/>
                            <a:ln w="9525">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9" name="Straight Arrow Connector 74"/>
                          <wps:cNvCnPr>
                            <a:cxnSpLocks noChangeShapeType="1"/>
                          </wps:cNvCnPr>
                          <wps:spPr bwMode="auto">
                            <a:xfrm flipH="1">
                              <a:off x="14122" y="7347"/>
                              <a:ext cx="3404" cy="3613"/>
                            </a:xfrm>
                            <a:prstGeom prst="straightConnector1">
                              <a:avLst/>
                            </a:prstGeom>
                            <a:noFill/>
                            <a:ln w="9525">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0" name="Text Box 68"/>
                          <wps:cNvSpPr txBox="1">
                            <a:spLocks noChangeArrowheads="1"/>
                          </wps:cNvSpPr>
                          <wps:spPr bwMode="auto">
                            <a:xfrm>
                              <a:off x="30118" y="13868"/>
                              <a:ext cx="7474" cy="2204"/>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sidP="005D5919">
                                <w:pPr>
                                  <w:pStyle w:val="NormalWeb"/>
                                  <w:spacing w:before="0" w:beforeAutospacing="0" w:after="0" w:afterAutospacing="0"/>
                                  <w:jc w:val="both"/>
                                </w:pPr>
                                <w:r>
                                  <w:rPr>
                                    <w:rFonts w:ascii="Arial" w:eastAsia="Times New Roman" w:hAnsi="Arial"/>
                                    <w:sz w:val="20"/>
                                    <w:szCs w:val="20"/>
                                  </w:rPr>
                                  <w:t>6 Inches</w:t>
                                </w:r>
                              </w:p>
                            </w:txbxContent>
                          </wps:txbx>
                          <wps:bodyPr rot="0" vert="horz" wrap="square" lIns="91440" tIns="45720" rIns="91440" bIns="45720" anchor="t" anchorCtr="0" upright="1">
                            <a:noAutofit/>
                          </wps:bodyPr>
                        </wps:wsp>
                        <wps:wsp>
                          <wps:cNvPr id="22" name="Text Box 68"/>
                          <wps:cNvSpPr txBox="1">
                            <a:spLocks noChangeArrowheads="1"/>
                          </wps:cNvSpPr>
                          <wps:spPr bwMode="auto">
                            <a:xfrm>
                              <a:off x="9360" y="7855"/>
                              <a:ext cx="7467" cy="2197"/>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sidP="005D5919">
                                <w:pPr>
                                  <w:pStyle w:val="NormalWeb"/>
                                  <w:spacing w:before="0" w:beforeAutospacing="0" w:after="0" w:afterAutospacing="0"/>
                                  <w:jc w:val="both"/>
                                </w:pPr>
                                <w:r>
                                  <w:rPr>
                                    <w:rFonts w:ascii="Arial" w:eastAsia="Times New Roman" w:hAnsi="Arial"/>
                                    <w:sz w:val="20"/>
                                    <w:szCs w:val="20"/>
                                  </w:rPr>
                                  <w:t>9 Inches</w:t>
                                </w:r>
                              </w:p>
                            </w:txbxContent>
                          </wps:txbx>
                          <wps:bodyPr rot="0" vert="horz" wrap="square" lIns="91440" tIns="45720" rIns="91440" bIns="45720" anchor="t" anchorCtr="0" upright="1">
                            <a:noAutofit/>
                          </wps:bodyPr>
                        </wps:wsp>
                        <wps:wsp>
                          <wps:cNvPr id="24" name="Text Box 68"/>
                          <wps:cNvSpPr txBox="1">
                            <a:spLocks noChangeArrowheads="1"/>
                          </wps:cNvSpPr>
                          <wps:spPr bwMode="auto">
                            <a:xfrm>
                              <a:off x="25184" y="5150"/>
                              <a:ext cx="7467" cy="2197"/>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sidP="005D5919">
                                <w:pPr>
                                  <w:pStyle w:val="NormalWeb"/>
                                  <w:spacing w:before="0" w:beforeAutospacing="0" w:after="0" w:afterAutospacing="0"/>
                                  <w:jc w:val="both"/>
                                </w:pPr>
                                <w:r>
                                  <w:rPr>
                                    <w:rFonts w:ascii="Arial" w:eastAsia="Times New Roman" w:hAnsi="Arial"/>
                                    <w:sz w:val="20"/>
                                    <w:szCs w:val="20"/>
                                  </w:rPr>
                                  <w:t>21 Inches</w:t>
                                </w:r>
                              </w:p>
                            </w:txbxContent>
                          </wps:txbx>
                          <wps:bodyPr rot="0" vert="horz" wrap="square" lIns="91440" tIns="45720" rIns="91440" bIns="45720" anchor="t" anchorCtr="0" upright="1">
                            <a:noAutofit/>
                          </wps:bodyPr>
                        </wps:wsp>
                        <wps:wsp>
                          <wps:cNvPr id="25" name="Straight Arrow Connector 79"/>
                          <wps:cNvCnPr>
                            <a:cxnSpLocks noChangeShapeType="1"/>
                          </wps:cNvCnPr>
                          <wps:spPr bwMode="auto">
                            <a:xfrm>
                              <a:off x="42246" y="7855"/>
                              <a:ext cx="1" cy="9017"/>
                            </a:xfrm>
                            <a:prstGeom prst="straightConnector1">
                              <a:avLst/>
                            </a:prstGeom>
                            <a:noFill/>
                            <a:ln w="9525">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6" name="Text Box 68"/>
                          <wps:cNvSpPr txBox="1">
                            <a:spLocks noChangeArrowheads="1"/>
                          </wps:cNvSpPr>
                          <wps:spPr bwMode="auto">
                            <a:xfrm>
                              <a:off x="42697" y="8763"/>
                              <a:ext cx="7468" cy="2197"/>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F2022" w:rsidRDefault="00BF2022" w:rsidP="005D5919">
                                <w:pPr>
                                  <w:pStyle w:val="NormalWeb"/>
                                  <w:spacing w:before="0" w:beforeAutospacing="0" w:after="0" w:afterAutospacing="0"/>
                                  <w:jc w:val="both"/>
                                </w:pPr>
                                <w:r>
                                  <w:rPr>
                                    <w:rFonts w:ascii="Arial" w:eastAsia="Times New Roman" w:hAnsi="Arial"/>
                                    <w:sz w:val="20"/>
                                    <w:szCs w:val="20"/>
                                  </w:rPr>
                                  <w:t>6 Inches</w:t>
                                </w:r>
                              </w:p>
                            </w:txbxContent>
                          </wps:txbx>
                          <wps:bodyPr rot="0" vert="horz" wrap="square" lIns="91440" tIns="45720" rIns="91440" bIns="45720" anchor="t" anchorCtr="0" upright="1">
                            <a:noAutofit/>
                          </wps:bodyPr>
                        </wps:wsp>
                      </wpg:wgp>
                    </wpc:wpc>
                  </a:graphicData>
                </a:graphic>
              </wp:inline>
            </w:drawing>
          </mc:Choice>
          <mc:Fallback>
            <w:pict>
              <v:group id="Canvas 55" o:spid="_x0000_s1037" editas="canvas" style="width:471.5pt;height:224.5pt;mso-position-horizontal-relative:char;mso-position-vertical-relative:line" coordsize="59880,28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">
                <v:shape id="_x0000_s1038" type="#_x0000_t75" style="position:absolute;width:59880;height:28511;visibility:visible;mso-wrap-style:square">
                  <v:fill o:detectmouseclick="t"/>
                  <v:path o:connecttype="none"/>
                </v:shape>
                <v:group id="Group 34" o:spid="_x0000_s1039" style="position:absolute;left:8001;top:5150;width:42164;height:19659" coordorigin="8001,5150" coordsize="4216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33" o:spid="_x0000_s1040" type="#_x0000_t16" style="position:absolute;left:15849;top:7855;width:25337;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8Lf8MA&#10;AADaAAAADwAAAGRycy9kb3ducmV2LnhtbESPQWvCQBSE70L/w/IKvemmsWiNbkIpCgWhpVbvj+xr&#10;EpJ9u2RXk/57Vyh4HGbmG2ZTjKYTF+p9Y1nB8ywBQVxa3XCl4Pizm76C8AFZY2eZFPyRhyJ/mGww&#10;03bgb7ocQiUihH2GCuoQXCalL2sy6GfWEUfv1/YGQ5R9JXWPQ4SbTqZJspAGG44LNTp6r6lsD2ej&#10;4LRcte4rsfv5ftC7l9Sc6XNLSj09jm9rEIHGcA//tz+0giXcrsQb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8Lf8MAAADaAAAADwAAAAAAAAAAAAAAAACYAgAAZHJzL2Rv&#10;d25yZXYueG1sUEsFBgAAAAAEAAQA9QAAAIgDAAAAAA==&#10;">
                    <v:textbox inset="0,0,0,0"/>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5" o:spid="_x0000_s1041" type="#_x0000_t132" style="position:absolute;left:16192;top:12420;width:2540;height:2540;rotation:-810161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tbdbwA&#10;AADaAAAADwAAAGRycy9kb3ducmV2LnhtbERPzQ7BQBC+S7zDZiRubDkgZYkIibiI4tDbpDvaRne2&#10;uot6e3uQOH75/her1lTiRY0rLSsYDSMQxJnVJecKLufdYAbCeWSNlWVS8CEHq2W3s8BY2zef6JX4&#10;XIQQdjEqKLyvYyldVpBBN7Q1ceButjHoA2xyqRt8h3BTyXEUTaTBkkNDgTVtCsruydMoMPXucbzx&#10;9JDrbPNI9ul1O01HSvV77XoOwlPr/+Kfe68VhK3hSrgBcvk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C1t1vAAAANoAAAAPAAAAAAAAAAAAAAAAAJgCAABkcnMvZG93bnJldi54&#10;bWxQSwUGAAAAAAQABAD1AAAAgQMAAAAA&#10;" fillcolor="white [3212]" strokecolor="black [3213]" strokeweight="1pt">
                    <v:stroke dashstyle="3 1"/>
                  </v:shape>
                  <v:shape id="Text Box 68" o:spid="_x0000_s1042" type="#_x0000_t202" style="position:absolute;left:23831;top:20555;width:7239;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BF2022" w:rsidRDefault="00BF2022" w:rsidP="00594882">
                          <w:pPr>
                            <w:pStyle w:val="NormalWeb"/>
                            <w:spacing w:before="0" w:beforeAutospacing="0" w:after="0" w:afterAutospacing="0"/>
                            <w:jc w:val="both"/>
                          </w:pPr>
                          <w:r>
                            <w:rPr>
                              <w:rFonts w:ascii="Arial" w:eastAsia="Times New Roman" w:hAnsi="Arial"/>
                              <w:sz w:val="20"/>
                              <w:szCs w:val="20"/>
                            </w:rPr>
                            <w:t>Left Camera</w:t>
                          </w:r>
                        </w:p>
                      </w:txbxContent>
                    </v:textbox>
                  </v:shape>
                  <v:shape id="Flowchart: Magnetic Disk 63" o:spid="_x0000_s1043" type="#_x0000_t132" style="position:absolute;left:39179;top:11328;width:2540;height:2540;rotation:80173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p7MUA&#10;AADbAAAADwAAAGRycy9kb3ducmV2LnhtbESPS28CMQyE75X6HyJX6q1k+xCFhYDaSlRIXCivs7Ux&#10;m203zipJYfn3+FCpN1sznvk8nfe+VSeKqQls4HFQgCKugm24NrDbLh5GoFJGttgGJgMXSjCf3d5M&#10;sbThzF902uRaSQinEg24nLtS61Q58pgGoSMW7RiixyxrrLWNeJZw3+qnohhqjw1Lg8OOPhxVP5tf&#10;byAf3DoOd88vcbE6tuPP73f9uu+Nub/r3yagMvX53/x3vbSCL/Tyiwy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ynsxQAAANsAAAAPAAAAAAAAAAAAAAAAAJgCAABkcnMv&#10;ZG93bnJldi54bWxQSwUGAAAAAAQABAD1AAAAigMAAAAA&#10;" fillcolor="white [3212]" strokecolor="black [3213]" strokeweight="1pt"/>
                  <v:shape id="Flowchart: Magnetic Disk 64" o:spid="_x0000_s1044" type="#_x0000_t132" style="position:absolute;left:25184;top:12420;width:2540;height:2540;rotation:-1152542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V6cQA&#10;AADbAAAADwAAAGRycy9kb3ducmV2LnhtbERPTWsCMRC9F/ofwhR6KZqtSCmrUapUqgcpWj30NmzG&#10;3W03kzUZdf33TaHQ2zze54ynnWvUmUKsPRt47GegiAtvay4N7D4WvWdQUZAtNp7JwJUiTCe3N2PM&#10;rb/whs5bKVUK4ZijgUqkzbWORUUOY9+3xIk7+OBQEgyltgEvKdw1epBlT9phzamhwpbmFRXf25Mz&#10;EB7eFnJcyfBrs6LX/frzsD7O3o25v+teRqCEOvkX/7mXNs0fwO8v6QA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sFenEAAAA2wAAAA8AAAAAAAAAAAAAAAAAmAIAAGRycy9k&#10;b3ducmV2LnhtbFBLBQYAAAAABAAEAPUAAACJAwAAAAA=&#10;" fillcolor="white [3212]" strokecolor="black [3213]" strokeweight="1pt"/>
                  <v:shape id="Text Box 68" o:spid="_x0000_s1045" type="#_x0000_t202" style="position:absolute;left:8001;top:11817;width:7239;height:4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BF2022" w:rsidRDefault="00BF2022">
                          <w:r>
                            <w:t>Back Camera</w:t>
                          </w:r>
                        </w:p>
                      </w:txbxContent>
                    </v:textbox>
                  </v:shape>
                  <v:shape id="Text Box 68" o:spid="_x0000_s1046" type="#_x0000_t202" style="position:absolute;left:42926;top:12833;width:7239;height:4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BF2022" w:rsidRDefault="00BF2022" w:rsidP="00594882">
                          <w:pPr>
                            <w:pStyle w:val="NormalWeb"/>
                            <w:spacing w:before="0" w:beforeAutospacing="0" w:after="0" w:afterAutospacing="0"/>
                            <w:jc w:val="both"/>
                          </w:pPr>
                          <w:r>
                            <w:rPr>
                              <w:rFonts w:ascii="Arial" w:eastAsia="Times New Roman" w:hAnsi="Arial"/>
                              <w:sz w:val="20"/>
                              <w:szCs w:val="20"/>
                            </w:rPr>
                            <w:t>Front Camera</w:t>
                          </w:r>
                        </w:p>
                      </w:txbxContent>
                    </v:textbox>
                  </v:shape>
                  <v:shapetype id="_x0000_t32" coordsize="21600,21600" o:spt="32" o:oned="t" path="m,l21600,21600e" filled="f">
                    <v:path arrowok="t" fillok="f" o:connecttype="none"/>
                    <o:lock v:ext="edit" shapetype="t"/>
                  </v:shapetype>
                  <v:shape id="Straight Arrow Connector 72" o:spid="_x0000_s1047" type="#_x0000_t32" style="position:absolute;left:18732;top:6985;width:2245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ss8EAAADbAAAADwAAAGRycy9kb3ducmV2LnhtbERP24rCMBB9F/yHMMK+aWq9UKpRFkHw&#10;aXetfsDYjG2xmXSbVOvfb4QF3+ZwrrPe9qYWd2pdZVnBdBKBIM6trrhQcD7txwkI55E11pZJwZMc&#10;bDfDwRpTbR98pHvmCxFC2KWooPS+SaV0eUkG3cQ2xIG72tagD7AtpG7xEcJNLeMoWkqDFYeGEhva&#10;lZTfss4oSHz3Xf8+51+X28/uGM2mcZfMYqU+Rv3nCoSn3r/F/+6DDvMX8PolHC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ayzwQAAANsAAAAPAAAAAAAAAAAAAAAA&#10;AKECAABkcnMvZG93bnJldi54bWxQSwUGAAAAAAQABAD5AAAAjwMAAAAA&#10;" strokecolor="black [3213]">
                    <v:stroke startarrow="open" endarrow="open"/>
                  </v:shape>
                  <v:shape id="Straight Arrow Connector 73" o:spid="_x0000_s1048" type="#_x0000_t32" style="position:absolute;left:32651;top:11328;width:1;height:8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XX8EAAADbAAAADwAAAGRycy9kb3ducmV2LnhtbERPzYrCMBC+C75DGGFvmlpFSzXKIgie&#10;dtfqA4zN2BabSbdJtb79RljwNh/f76y3vanFnVpXWVYwnUQgiHOrKy4UnE/7cQLCeWSNtWVS8CQH&#10;281wsMZU2wcf6Z75QoQQdikqKL1vUildXpJBN7ENceCutjXoA2wLqVt8hHBTyziKFtJgxaGhxIZ2&#10;JeW3rDMKEt9917/P+dfl9rM7RrNp3CWzWKmPUf+5AuGp92/xv/ugw/wlvH4JB8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5dfwQAAANsAAAAPAAAAAAAAAAAAAAAA&#10;AKECAABkcnMvZG93bnJldi54bWxQSwUGAAAAAAQABAD5AAAAjwMAAAAA&#10;" strokecolor="black [3213]">
                    <v:stroke startarrow="open" endarrow="open"/>
                  </v:shape>
                  <v:shape id="Straight Arrow Connector 74" o:spid="_x0000_s1049" type="#_x0000_t32" style="position:absolute;left:14122;top:7347;width:3404;height:36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YlIL8AAADbAAAADwAAAGRycy9kb3ducmV2LnhtbERPTYvCMBC9C/sfwix401QPol2jiCAr&#10;XkTtwePQzKbFZNJtou3++40geJvH+5zlundWPKgNtWcFk3EGgrj0umajoLjsRnMQISJrtJ5JwR8F&#10;WK8+BkvMte/4RI9zNCKFcMhRQRVjk0sZyoochrFviBP341uHMcHWSN1il8KdldMsm0mHNaeGChva&#10;VlTeznenQFpzKBZGnnZH3dH379V6d5soNfzsN18gIvXxLX659zrNX8Dzl3S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mYlIL8AAADbAAAADwAAAAAAAAAAAAAAAACh&#10;AgAAZHJzL2Rvd25yZXYueG1sUEsFBgAAAAAEAAQA+QAAAI0DAAAAAA==&#10;" strokecolor="black [3213]">
                    <v:stroke startarrow="open" endarrow="open"/>
                  </v:shape>
                  <v:shape id="Text Box 68" o:spid="_x0000_s1050" type="#_x0000_t202" style="position:absolute;left:30118;top:13868;width:7474;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BF2022" w:rsidRDefault="00BF2022" w:rsidP="005D5919">
                          <w:pPr>
                            <w:pStyle w:val="NormalWeb"/>
                            <w:spacing w:before="0" w:beforeAutospacing="0" w:after="0" w:afterAutospacing="0"/>
                            <w:jc w:val="both"/>
                          </w:pPr>
                          <w:r>
                            <w:rPr>
                              <w:rFonts w:ascii="Arial" w:eastAsia="Times New Roman" w:hAnsi="Arial"/>
                              <w:sz w:val="20"/>
                              <w:szCs w:val="20"/>
                            </w:rPr>
                            <w:t>6 Inches</w:t>
                          </w:r>
                        </w:p>
                      </w:txbxContent>
                    </v:textbox>
                  </v:shape>
                  <v:shape id="Text Box 68" o:spid="_x0000_s1051" type="#_x0000_t202" style="position:absolute;left:9360;top:7855;width:7467;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BF2022" w:rsidRDefault="00BF2022" w:rsidP="005D5919">
                          <w:pPr>
                            <w:pStyle w:val="NormalWeb"/>
                            <w:spacing w:before="0" w:beforeAutospacing="0" w:after="0" w:afterAutospacing="0"/>
                            <w:jc w:val="both"/>
                          </w:pPr>
                          <w:r>
                            <w:rPr>
                              <w:rFonts w:ascii="Arial" w:eastAsia="Times New Roman" w:hAnsi="Arial"/>
                              <w:sz w:val="20"/>
                              <w:szCs w:val="20"/>
                            </w:rPr>
                            <w:t>9 Inches</w:t>
                          </w:r>
                        </w:p>
                      </w:txbxContent>
                    </v:textbox>
                  </v:shape>
                  <v:shape id="Text Box 68" o:spid="_x0000_s1052" type="#_x0000_t202" style="position:absolute;left:25184;top:5150;width:7467;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BF2022" w:rsidRDefault="00BF2022" w:rsidP="005D5919">
                          <w:pPr>
                            <w:pStyle w:val="NormalWeb"/>
                            <w:spacing w:before="0" w:beforeAutospacing="0" w:after="0" w:afterAutospacing="0"/>
                            <w:jc w:val="both"/>
                          </w:pPr>
                          <w:r>
                            <w:rPr>
                              <w:rFonts w:ascii="Arial" w:eastAsia="Times New Roman" w:hAnsi="Arial"/>
                              <w:sz w:val="20"/>
                              <w:szCs w:val="20"/>
                            </w:rPr>
                            <w:t>21 Inches</w:t>
                          </w:r>
                        </w:p>
                      </w:txbxContent>
                    </v:textbox>
                  </v:shape>
                  <v:shape id="Straight Arrow Connector 79" o:spid="_x0000_s1053" type="#_x0000_t32" style="position:absolute;left:42246;top:7855;width:1;height:90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VmDsQAAADbAAAADwAAAGRycy9kb3ducmV2LnhtbESP0WqDQBRE3wP9h+UW+pas0SaIySaU&#10;QKFPbTX9gFv3RiXuXeuuUf++WyjkcZiZM8z+OJlW3Kh3jWUF61UEgri0uuFKwdf5dZmCcB5ZY2uZ&#10;FMzk4Hh4WOwx03bknG6Fr0SAsMtQQe19l0npypoMupXtiIN3sb1BH2RfSd3jGOCmlXEUbaXBhsNC&#10;jR2daiqvxWAUpH74aH/m5/fv6+cpj5J1PKRJrNTT4/SyA+Fp8vfwf/tNK4g38Pcl/AB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NWYOxAAAANsAAAAPAAAAAAAAAAAA&#10;AAAAAKECAABkcnMvZG93bnJldi54bWxQSwUGAAAAAAQABAD5AAAAkgMAAAAA&#10;" strokecolor="black [3213]">
                    <v:stroke startarrow="open" endarrow="open"/>
                  </v:shape>
                  <v:shape id="Text Box 68" o:spid="_x0000_s1054" type="#_x0000_t202" style="position:absolute;left:42697;top:8763;width:7468;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BF2022" w:rsidRDefault="00BF2022" w:rsidP="005D5919">
                          <w:pPr>
                            <w:pStyle w:val="NormalWeb"/>
                            <w:spacing w:before="0" w:beforeAutospacing="0" w:after="0" w:afterAutospacing="0"/>
                            <w:jc w:val="both"/>
                          </w:pPr>
                          <w:r>
                            <w:rPr>
                              <w:rFonts w:ascii="Arial" w:eastAsia="Times New Roman" w:hAnsi="Arial"/>
                              <w:sz w:val="20"/>
                              <w:szCs w:val="20"/>
                            </w:rPr>
                            <w:t>6 Inches</w:t>
                          </w:r>
                        </w:p>
                      </w:txbxContent>
                    </v:textbox>
                  </v:shape>
                </v:group>
                <w10:anchorlock/>
              </v:group>
            </w:pict>
          </mc:Fallback>
        </mc:AlternateContent>
      </w:r>
    </w:p>
    <w:p w:rsidR="00F52087" w:rsidRPr="00F11C02" w:rsidRDefault="00F52087" w:rsidP="00F52087">
      <w:pPr>
        <w:pStyle w:val="Heading3"/>
      </w:pPr>
      <w:r>
        <w:t>Connecting UB960 with TDA3xx EVM</w:t>
      </w:r>
    </w:p>
    <w:p w:rsidR="00F52087" w:rsidRDefault="00F52087" w:rsidP="00F52087">
      <w:pPr>
        <w:pStyle w:val="Describe"/>
      </w:pPr>
      <w:r>
        <w:t xml:space="preserve">Please refer the TDA3xx user guide, the procedure </w:t>
      </w:r>
      <w:r w:rsidR="0019364B">
        <w:t xml:space="preserve">to </w:t>
      </w:r>
      <w:r>
        <w:t>connect and configuring UB960 EVM to source 9 volts on the FPD Link III is detailed.</w:t>
      </w:r>
    </w:p>
    <w:p w:rsidR="00001F96" w:rsidRDefault="00001F96" w:rsidP="00001F96">
      <w:pPr>
        <w:pStyle w:val="Heading3"/>
      </w:pPr>
      <w:r>
        <w:t>Calibration Chart</w:t>
      </w:r>
    </w:p>
    <w:p w:rsidR="00001F96" w:rsidRPr="00001F96" w:rsidRDefault="00001F96" w:rsidP="00001F96">
      <w:pPr>
        <w:pStyle w:val="Describe"/>
      </w:pPr>
      <w:r>
        <w:t xml:space="preserve">To caliber </w:t>
      </w:r>
      <w:r w:rsidR="001F4E57">
        <w:t xml:space="preserve">the SRV, cameras require reference points / images to determine required corrections. A reference chart is provided in </w:t>
      </w:r>
      <w:r w:rsidR="001F4E57" w:rsidRPr="005938DB">
        <w:rPr>
          <w:rFonts w:ascii="Courier New" w:hAnsi="Courier New" w:cs="Courier New"/>
        </w:rPr>
        <w:lastRenderedPageBreak/>
        <w:t>\vision_sdk\</w:t>
      </w:r>
      <w:r w:rsidR="001F4E57" w:rsidRPr="009C5B32">
        <w:rPr>
          <w:rFonts w:ascii="Courier New" w:hAnsi="Courier New" w:cs="Courier New"/>
        </w:rPr>
        <w:t>tools\</w:t>
      </w:r>
      <w:r w:rsidR="006723AC">
        <w:rPr>
          <w:rFonts w:ascii="Courier New" w:hAnsi="Courier New" w:cs="Courier New"/>
        </w:rPr>
        <w:t>surround_vision_tools</w:t>
      </w:r>
      <w:r w:rsidR="00BF2022">
        <w:rPr>
          <w:rFonts w:ascii="Courier New" w:hAnsi="Courier New" w:cs="Courier New"/>
        </w:rPr>
        <w:t>\</w:t>
      </w:r>
      <w:r w:rsidR="000A50BB">
        <w:rPr>
          <w:rFonts w:ascii="Courier New" w:hAnsi="Courier New" w:cs="Courier New"/>
        </w:rPr>
        <w:t>docs\</w:t>
      </w:r>
      <w:r w:rsidR="000A50BB" w:rsidRPr="000A50BB">
        <w:rPr>
          <w:rFonts w:ascii="Courier New" w:hAnsi="Courier New" w:cs="Courier New"/>
        </w:rPr>
        <w:t>poster_calib_chart.pdf</w:t>
      </w:r>
      <w:r w:rsidR="001F4E57">
        <w:rPr>
          <w:rFonts w:ascii="Courier New" w:hAnsi="Courier New" w:cs="Courier New"/>
        </w:rPr>
        <w:t xml:space="preserve">, </w:t>
      </w:r>
      <w:r w:rsidR="001F4E57" w:rsidRPr="001F4E57">
        <w:t>please print</w:t>
      </w:r>
      <w:r w:rsidR="009626A2">
        <w:t xml:space="preserve"> the chart and place the jeep in</w:t>
      </w:r>
      <w:r w:rsidR="001F4E57" w:rsidRPr="001F4E57">
        <w:t xml:space="preserve"> specified position.</w:t>
      </w:r>
    </w:p>
    <w:p w:rsidR="00816D36" w:rsidRDefault="00574CCF" w:rsidP="0066698C">
      <w:pPr>
        <w:pStyle w:val="Heading2"/>
      </w:pPr>
      <w:bookmarkStart w:id="11" w:name="_Toc455586648"/>
      <w:r>
        <w:t>Software</w:t>
      </w:r>
      <w:bookmarkEnd w:id="11"/>
    </w:p>
    <w:p w:rsidR="00001F96" w:rsidRPr="00001F96" w:rsidRDefault="00001F96" w:rsidP="00001F96">
      <w:pPr>
        <w:pStyle w:val="Describe"/>
      </w:pPr>
      <w:r>
        <w:t xml:space="preserve">This section list the optional software required for </w:t>
      </w:r>
      <w:r w:rsidR="003B0DCA">
        <w:t xml:space="preserve">calibrating </w:t>
      </w:r>
      <w:r>
        <w:t>SRV. These are in addition to software requirements specified in the TDA3xx user guide.</w:t>
      </w:r>
    </w:p>
    <w:p w:rsidR="00D46D68" w:rsidRDefault="00D46D68" w:rsidP="00001F96">
      <w:pPr>
        <w:pStyle w:val="Heading3"/>
      </w:pPr>
      <w:r>
        <w:t>Turn on Lens Shading Correction (LSC)</w:t>
      </w:r>
    </w:p>
    <w:p w:rsidR="00D46D68" w:rsidRDefault="00D46D68" w:rsidP="00D46D68">
      <w:pPr>
        <w:pStyle w:val="Describe"/>
      </w:pPr>
      <w:r>
        <w:t>By default the LSC is turned OFF, for optimal image quality (of the stitched output), LSC requires to be turned ON, steps below details changes required.</w:t>
      </w:r>
    </w:p>
    <w:p w:rsidR="00D46D68" w:rsidRDefault="00D46D68" w:rsidP="00D46D68">
      <w:pPr>
        <w:pStyle w:val="Describe"/>
        <w:numPr>
          <w:ilvl w:val="0"/>
          <w:numId w:val="24"/>
        </w:numPr>
      </w:pPr>
      <w:r>
        <w:t xml:space="preserve">In folder </w:t>
      </w:r>
      <w:r w:rsidRPr="00D46D68">
        <w:rPr>
          <w:rFonts w:ascii="Courier New" w:hAnsi="Courier New" w:cs="Courier New"/>
        </w:rPr>
        <w:t>\vision_sdk\</w:t>
      </w:r>
      <w:proofErr w:type="gramStart"/>
      <w:r w:rsidRPr="00D46D68">
        <w:rPr>
          <w:rFonts w:ascii="Courier New" w:hAnsi="Courier New" w:cs="Courier New"/>
        </w:rPr>
        <w:t>..</w:t>
      </w:r>
      <w:proofErr w:type="gramEnd"/>
      <w:r w:rsidRPr="00D46D68">
        <w:rPr>
          <w:rFonts w:ascii="Courier New" w:hAnsi="Courier New" w:cs="Courier New"/>
        </w:rPr>
        <w:t>\ti_components\drivers\vayu_drivers\bspdrivers_\src\devices\ov10640\src</w:t>
      </w:r>
    </w:p>
    <w:p w:rsidR="00D46D68" w:rsidRDefault="00D46D68" w:rsidP="00D46D68">
      <w:pPr>
        <w:pStyle w:val="Describe"/>
        <w:numPr>
          <w:ilvl w:val="0"/>
          <w:numId w:val="24"/>
        </w:numPr>
      </w:pPr>
      <w:r>
        <w:t xml:space="preserve">Copy the file </w:t>
      </w:r>
      <w:r w:rsidRPr="00D46D68">
        <w:rPr>
          <w:rFonts w:ascii="Courier New" w:hAnsi="Courier New" w:cs="Courier New"/>
        </w:rPr>
        <w:t>bspdrv_ov10640DccIsIf_LscEnabled.h</w:t>
      </w:r>
      <w:r>
        <w:t xml:space="preserve"> to </w:t>
      </w:r>
      <w:r w:rsidRPr="00D46D68">
        <w:rPr>
          <w:rFonts w:ascii="Courier New" w:hAnsi="Courier New" w:cs="Courier New"/>
        </w:rPr>
        <w:t>bspdrv_ov10640Dcc.h</w:t>
      </w:r>
    </w:p>
    <w:p w:rsidR="00D46D68" w:rsidRPr="00D46D68" w:rsidRDefault="00D46D68" w:rsidP="00D46D68">
      <w:pPr>
        <w:pStyle w:val="Describe"/>
        <w:numPr>
          <w:ilvl w:val="0"/>
          <w:numId w:val="24"/>
        </w:numPr>
      </w:pPr>
      <w:r>
        <w:t xml:space="preserve">Re Build vision SDK, ensure to set the flag </w:t>
      </w:r>
      <w:r w:rsidRPr="00D46D68">
        <w:rPr>
          <w:rFonts w:ascii="Courier New" w:hAnsi="Courier New" w:cs="Courier New"/>
        </w:rPr>
        <w:t>BUILD_DEPENDANCY_ALWAYS</w:t>
      </w:r>
      <w:r>
        <w:t xml:space="preserve"> to yes in </w:t>
      </w:r>
      <w:proofErr w:type="spellStart"/>
      <w:r w:rsidRPr="00D46D68">
        <w:rPr>
          <w:rFonts w:ascii="Courier New" w:hAnsi="Courier New" w:cs="Courier New"/>
        </w:rPr>
        <w:t>Rules.make</w:t>
      </w:r>
      <w:proofErr w:type="spellEnd"/>
    </w:p>
    <w:p w:rsidR="00001F96" w:rsidRDefault="00001F96" w:rsidP="00001F96">
      <w:pPr>
        <w:pStyle w:val="Heading3"/>
      </w:pPr>
      <w:r>
        <w:t>PC based calibration tool</w:t>
      </w:r>
      <w:r w:rsidR="009C5B32">
        <w:t xml:space="preserve"> (Optional)</w:t>
      </w:r>
    </w:p>
    <w:p w:rsidR="00CC6230" w:rsidRDefault="00001F96" w:rsidP="00CC6230">
      <w:pPr>
        <w:pStyle w:val="Describe"/>
        <w:numPr>
          <w:ilvl w:val="0"/>
          <w:numId w:val="19"/>
        </w:numPr>
        <w:jc w:val="left"/>
      </w:pPr>
      <w:r>
        <w:t xml:space="preserve">When calibrating SRV, offline intervention might be necessary. This is done via a PC based tool. </w:t>
      </w:r>
      <w:r w:rsidR="002F250A">
        <w:t>Calibration</w:t>
      </w:r>
      <w:r w:rsidR="009C5B32">
        <w:t xml:space="preserve"> tool is available as part of Vision SDK release under the folder </w:t>
      </w:r>
      <w:r w:rsidR="009C5B32" w:rsidRPr="005938DB">
        <w:rPr>
          <w:rFonts w:ascii="Courier New" w:hAnsi="Courier New" w:cs="Courier New"/>
        </w:rPr>
        <w:t>\</w:t>
      </w:r>
      <w:proofErr w:type="spellStart"/>
      <w:r w:rsidR="009C5B32" w:rsidRPr="005938DB">
        <w:rPr>
          <w:rFonts w:ascii="Courier New" w:hAnsi="Courier New" w:cs="Courier New"/>
        </w:rPr>
        <w:t>vision_sdk</w:t>
      </w:r>
      <w:proofErr w:type="spellEnd"/>
      <w:r w:rsidR="009C5B32" w:rsidRPr="005938DB">
        <w:rPr>
          <w:rFonts w:ascii="Courier New" w:hAnsi="Courier New" w:cs="Courier New"/>
        </w:rPr>
        <w:t>\</w:t>
      </w:r>
      <w:r w:rsidR="009C5B32" w:rsidRPr="009C5B32">
        <w:rPr>
          <w:rFonts w:ascii="Courier New" w:hAnsi="Courier New" w:cs="Courier New"/>
        </w:rPr>
        <w:t>tools\</w:t>
      </w:r>
      <w:proofErr w:type="spellStart"/>
      <w:r w:rsidR="006723AC">
        <w:rPr>
          <w:rFonts w:ascii="Courier New" w:hAnsi="Courier New" w:cs="Courier New"/>
        </w:rPr>
        <w:t>surround_vision_tools</w:t>
      </w:r>
      <w:proofErr w:type="spellEnd"/>
      <w:r w:rsidR="00ED761B">
        <w:rPr>
          <w:rFonts w:ascii="Courier New" w:hAnsi="Courier New" w:cs="Courier New"/>
        </w:rPr>
        <w:t>\</w:t>
      </w:r>
      <w:r w:rsidR="00ED761B" w:rsidRPr="00ED761B">
        <w:rPr>
          <w:rFonts w:ascii="Courier New" w:hAnsi="Courier New" w:cs="Courier New"/>
        </w:rPr>
        <w:t>3d_calibration_tool</w:t>
      </w:r>
      <w:r w:rsidR="00CC6230">
        <w:rPr>
          <w:rFonts w:ascii="Courier New" w:hAnsi="Courier New" w:cs="Courier New"/>
        </w:rPr>
        <w:t xml:space="preserve">. </w:t>
      </w:r>
      <w:r w:rsidR="00CC6230">
        <w:t xml:space="preserve">Instructions for offline calibration are provided </w:t>
      </w:r>
      <w:proofErr w:type="gramStart"/>
      <w:r w:rsidR="00CC6230">
        <w:t>in ”</w:t>
      </w:r>
      <w:proofErr w:type="gramEnd"/>
      <w:r w:rsidR="00CC2E4D" w:rsidRPr="00CC2E4D">
        <w:t>manual_TI_3D_SurroundVision_CalibTool.docx</w:t>
      </w:r>
      <w:r w:rsidR="00CC6230">
        <w:t xml:space="preserve">” </w:t>
      </w:r>
      <w:r w:rsidR="00A65230">
        <w:t xml:space="preserve"> </w:t>
      </w:r>
      <w:r w:rsidR="00CC6230">
        <w:t>under “../</w:t>
      </w:r>
      <w:r w:rsidR="0003394F" w:rsidRPr="0003394F">
        <w:t>3d_calibration_tool</w:t>
      </w:r>
      <w:r w:rsidR="00CC6230">
        <w:t xml:space="preserve"> for detailed instructions”.</w:t>
      </w:r>
    </w:p>
    <w:p w:rsidR="00001F96" w:rsidRPr="00001F96" w:rsidRDefault="00001F96" w:rsidP="00001F96">
      <w:pPr>
        <w:pStyle w:val="Describe"/>
      </w:pPr>
    </w:p>
    <w:p w:rsidR="002D7FA4" w:rsidRDefault="002D7FA4" w:rsidP="002D7FA4">
      <w:pPr>
        <w:pStyle w:val="Heading1"/>
      </w:pPr>
      <w:bookmarkStart w:id="12" w:name="_Ref444616865"/>
      <w:bookmarkStart w:id="13" w:name="_Toc455586649"/>
      <w:r>
        <w:t>Various Tables stored in mmc/</w:t>
      </w:r>
      <w:proofErr w:type="spellStart"/>
      <w:r>
        <w:t>sd</w:t>
      </w:r>
      <w:bookmarkEnd w:id="12"/>
      <w:bookmarkEnd w:id="13"/>
      <w:proofErr w:type="spellEnd"/>
    </w:p>
    <w:p w:rsidR="002D7FA4" w:rsidRDefault="00411E2D" w:rsidP="002D7FA4">
      <w:pPr>
        <w:pStyle w:val="Describe"/>
      </w:pPr>
      <w:r>
        <w:t>Please follow the steps</w:t>
      </w:r>
      <w:r w:rsidR="004C6494">
        <w:t xml:space="preserve"> </w:t>
      </w:r>
      <w:r w:rsidR="002D7FA4">
        <w:t>prescribed in TDA3x user guide to format the mmc/</w:t>
      </w:r>
      <w:proofErr w:type="spellStart"/>
      <w:r w:rsidR="002D7FA4">
        <w:t>sd</w:t>
      </w:r>
      <w:proofErr w:type="spellEnd"/>
      <w:r w:rsidR="002D7FA4">
        <w:t xml:space="preserve"> card and create a folder named TDA3</w:t>
      </w:r>
      <w:r w:rsidR="00F6551B">
        <w:t>X</w:t>
      </w:r>
      <w:r w:rsidR="002D7FA4">
        <w:t>.</w:t>
      </w:r>
    </w:p>
    <w:p w:rsidR="002D7FA4" w:rsidRPr="005938DB" w:rsidRDefault="002D7FA4" w:rsidP="002D7FA4">
      <w:pPr>
        <w:pStyle w:val="Describe"/>
      </w:pPr>
      <w:r>
        <w:t xml:space="preserve">All the required LUTs are present in the Vision SDK release under </w:t>
      </w:r>
      <w:r w:rsidRPr="005938DB">
        <w:rPr>
          <w:rFonts w:ascii="Courier New" w:hAnsi="Courier New" w:cs="Courier New"/>
        </w:rPr>
        <w:t>\</w:t>
      </w:r>
      <w:proofErr w:type="spellStart"/>
      <w:r w:rsidRPr="005938DB">
        <w:rPr>
          <w:rFonts w:ascii="Courier New" w:hAnsi="Courier New" w:cs="Courier New"/>
        </w:rPr>
        <w:t>vision_sdk</w:t>
      </w:r>
      <w:proofErr w:type="spellEnd"/>
      <w:r w:rsidRPr="005938DB">
        <w:rPr>
          <w:rFonts w:ascii="Courier New" w:hAnsi="Courier New" w:cs="Courier New"/>
        </w:rPr>
        <w:t>\</w:t>
      </w:r>
      <w:r w:rsidR="00BF2022" w:rsidRPr="00BF2022">
        <w:rPr>
          <w:rFonts w:ascii="Courier New" w:hAnsi="Courier New" w:cs="Courier New"/>
        </w:rPr>
        <w:t>tools\</w:t>
      </w:r>
      <w:proofErr w:type="spellStart"/>
      <w:r w:rsidR="006723AC">
        <w:rPr>
          <w:rFonts w:ascii="Courier New" w:hAnsi="Courier New" w:cs="Courier New"/>
        </w:rPr>
        <w:t>surround_vision_tools</w:t>
      </w:r>
      <w:proofErr w:type="spellEnd"/>
      <w:r w:rsidR="00BF2022" w:rsidRPr="00BF2022">
        <w:rPr>
          <w:rFonts w:ascii="Courier New" w:hAnsi="Courier New" w:cs="Courier New"/>
        </w:rPr>
        <w:t>\</w:t>
      </w:r>
      <w:proofErr w:type="spellStart"/>
      <w:r w:rsidR="001734B3">
        <w:rPr>
          <w:rFonts w:ascii="Courier New" w:hAnsi="Courier New" w:cs="Courier New"/>
        </w:rPr>
        <w:t>Srv_LUTs</w:t>
      </w:r>
      <w:proofErr w:type="spellEnd"/>
      <w:r w:rsidR="001734B3">
        <w:rPr>
          <w:rFonts w:ascii="Courier New" w:hAnsi="Courier New" w:cs="Courier New"/>
        </w:rPr>
        <w:t>\TDA3X</w:t>
      </w:r>
      <w:r>
        <w:t>, please copy the LUTs required for the demo in mmc/</w:t>
      </w:r>
      <w:proofErr w:type="spellStart"/>
      <w:r>
        <w:t>sd</w:t>
      </w:r>
      <w:proofErr w:type="spellEnd"/>
      <w:r>
        <w:t xml:space="preserve"> under TDA3</w:t>
      </w:r>
      <w:r w:rsidR="00932DCE">
        <w:t>X</w:t>
      </w:r>
      <w:r>
        <w:t xml:space="preserve"> folder.</w:t>
      </w:r>
    </w:p>
    <w:p w:rsidR="002D7FA4" w:rsidRDefault="002D7FA4" w:rsidP="002D7FA4">
      <w:pPr>
        <w:pStyle w:val="Heading2"/>
      </w:pPr>
      <w:bookmarkStart w:id="14" w:name="_Toc455586650"/>
      <w:r>
        <w:t>SRV Demo</w:t>
      </w:r>
      <w:bookmarkEnd w:id="14"/>
    </w:p>
    <w:p w:rsidR="002D7FA4" w:rsidRDefault="002D7FA4" w:rsidP="002D7FA4">
      <w:pPr>
        <w:pStyle w:val="Describe"/>
        <w:jc w:val="left"/>
      </w:pPr>
      <w:r>
        <w:t>The SRV demo requires 2 tables to be stored in mmc/</w:t>
      </w:r>
      <w:proofErr w:type="spellStart"/>
      <w:r>
        <w:t>sd</w:t>
      </w:r>
      <w:proofErr w:type="spellEnd"/>
      <w:r>
        <w:t xml:space="preserve"> under the folder TDA3X, namely. Please ensure that these tables are present, before demo is started.</w:t>
      </w:r>
    </w:p>
    <w:p w:rsidR="002D7FA4" w:rsidRDefault="002D7FA4" w:rsidP="002F1812">
      <w:pPr>
        <w:pStyle w:val="Describe"/>
        <w:numPr>
          <w:ilvl w:val="0"/>
          <w:numId w:val="9"/>
        </w:numPr>
        <w:jc w:val="left"/>
      </w:pPr>
      <w:r w:rsidRPr="00690E2F">
        <w:rPr>
          <w:b/>
        </w:rPr>
        <w:t>LUT_IDX.BIN</w:t>
      </w:r>
      <w:r>
        <w:t xml:space="preserve"> : This file defines the number of view-points and offset for each view point parameter defined in </w:t>
      </w:r>
      <w:r w:rsidRPr="00F43783">
        <w:t>LUT.BIN</w:t>
      </w:r>
    </w:p>
    <w:p w:rsidR="002D7FA4" w:rsidRDefault="002D7FA4" w:rsidP="002F1812">
      <w:pPr>
        <w:pStyle w:val="Describe"/>
        <w:numPr>
          <w:ilvl w:val="0"/>
          <w:numId w:val="9"/>
        </w:numPr>
        <w:jc w:val="left"/>
      </w:pPr>
      <w:r w:rsidRPr="00690E2F">
        <w:rPr>
          <w:b/>
        </w:rPr>
        <w:t>LUT.BIN</w:t>
      </w:r>
      <w:r>
        <w:t xml:space="preserve"> : This file contains the following for each view point</w:t>
      </w:r>
    </w:p>
    <w:p w:rsidR="002D7FA4" w:rsidRDefault="002D7FA4" w:rsidP="002F1812">
      <w:pPr>
        <w:pStyle w:val="Describe"/>
        <w:numPr>
          <w:ilvl w:val="1"/>
          <w:numId w:val="9"/>
        </w:numPr>
        <w:jc w:val="left"/>
      </w:pPr>
      <w:r>
        <w:t>LDC LUT, for each camera</w:t>
      </w:r>
    </w:p>
    <w:p w:rsidR="002D7FA4" w:rsidRDefault="002D7FA4" w:rsidP="002F1812">
      <w:pPr>
        <w:pStyle w:val="Describe"/>
        <w:numPr>
          <w:ilvl w:val="1"/>
          <w:numId w:val="9"/>
        </w:numPr>
        <w:jc w:val="left"/>
      </w:pPr>
      <w:r>
        <w:t>CAR Image</w:t>
      </w:r>
    </w:p>
    <w:p w:rsidR="002D7FA4" w:rsidRDefault="002D7FA4" w:rsidP="002F1812">
      <w:pPr>
        <w:pStyle w:val="Describe"/>
        <w:numPr>
          <w:ilvl w:val="1"/>
          <w:numId w:val="9"/>
        </w:numPr>
        <w:jc w:val="left"/>
      </w:pPr>
      <w:r>
        <w:t>Width, height, block width, block height and other configurations</w:t>
      </w:r>
    </w:p>
    <w:p w:rsidR="002D7FA4" w:rsidRDefault="002D7FA4" w:rsidP="002D7FA4">
      <w:pPr>
        <w:pStyle w:val="Heading2"/>
      </w:pPr>
      <w:bookmarkStart w:id="15" w:name="_Ref444690192"/>
      <w:bookmarkStart w:id="16" w:name="_Toc455586651"/>
      <w:r>
        <w:t>Calibration Demo</w:t>
      </w:r>
      <w:bookmarkEnd w:id="15"/>
      <w:bookmarkEnd w:id="16"/>
    </w:p>
    <w:p w:rsidR="002D7FA4" w:rsidRDefault="002D7FA4" w:rsidP="002D7FA4">
      <w:pPr>
        <w:pStyle w:val="Describe"/>
        <w:jc w:val="left"/>
      </w:pPr>
      <w:r>
        <w:t>The Calibration Demo would require minimum 2 tables to be stored in mmc/</w:t>
      </w:r>
      <w:proofErr w:type="spellStart"/>
      <w:r>
        <w:t>sd</w:t>
      </w:r>
      <w:proofErr w:type="spellEnd"/>
      <w:r>
        <w:t xml:space="preserve"> under the folder TDA3X. Please ensure that these tables are present, before demo is started.</w:t>
      </w:r>
    </w:p>
    <w:p w:rsidR="002D7FA4" w:rsidRDefault="002D7FA4" w:rsidP="002F1812">
      <w:pPr>
        <w:pStyle w:val="Describe"/>
        <w:numPr>
          <w:ilvl w:val="0"/>
          <w:numId w:val="10"/>
        </w:numPr>
        <w:jc w:val="left"/>
      </w:pPr>
      <w:r w:rsidRPr="00690E2F">
        <w:rPr>
          <w:b/>
        </w:rPr>
        <w:lastRenderedPageBreak/>
        <w:t>V2W_IDX.BIN</w:t>
      </w:r>
      <w:r>
        <w:t xml:space="preserve">: This file defines the number of view-points and offset for each view point. These offsets are used to read various view point parameters in </w:t>
      </w:r>
      <w:r w:rsidRPr="00F43783">
        <w:t>V2W.BIN</w:t>
      </w:r>
    </w:p>
    <w:p w:rsidR="002D7FA4" w:rsidRDefault="002D7FA4" w:rsidP="002F1812">
      <w:pPr>
        <w:pStyle w:val="Describe"/>
        <w:numPr>
          <w:ilvl w:val="0"/>
          <w:numId w:val="10"/>
        </w:numPr>
        <w:jc w:val="left"/>
      </w:pPr>
      <w:r w:rsidRPr="00690E2F">
        <w:rPr>
          <w:b/>
        </w:rPr>
        <w:t>V2W.BIN</w:t>
      </w:r>
      <w:r>
        <w:t xml:space="preserve"> : This file contains the following for each view point</w:t>
      </w:r>
    </w:p>
    <w:p w:rsidR="002D7FA4" w:rsidRDefault="002D7FA4" w:rsidP="002F1812">
      <w:pPr>
        <w:pStyle w:val="Describe"/>
        <w:numPr>
          <w:ilvl w:val="1"/>
          <w:numId w:val="10"/>
        </w:numPr>
        <w:jc w:val="left"/>
      </w:pPr>
      <w:r>
        <w:t>View 2 World Table, for each camera</w:t>
      </w:r>
    </w:p>
    <w:p w:rsidR="002D7FA4" w:rsidRDefault="002D7FA4" w:rsidP="002F1812">
      <w:pPr>
        <w:pStyle w:val="Describe"/>
        <w:numPr>
          <w:ilvl w:val="1"/>
          <w:numId w:val="10"/>
        </w:numPr>
        <w:jc w:val="left"/>
      </w:pPr>
      <w:r>
        <w:t>CAR Image</w:t>
      </w:r>
    </w:p>
    <w:p w:rsidR="002D7FA4" w:rsidRDefault="002D7FA4" w:rsidP="002F1812">
      <w:pPr>
        <w:pStyle w:val="Describe"/>
        <w:numPr>
          <w:ilvl w:val="1"/>
          <w:numId w:val="10"/>
        </w:numPr>
        <w:jc w:val="left"/>
      </w:pPr>
      <w:r>
        <w:t>Width, height, block width, block height and other configurations</w:t>
      </w:r>
    </w:p>
    <w:p w:rsidR="002D7FA4" w:rsidRDefault="002D7FA4" w:rsidP="002D7FA4">
      <w:pPr>
        <w:pStyle w:val="Heading2"/>
      </w:pPr>
      <w:bookmarkStart w:id="17" w:name="_Toc455586652"/>
      <w:r>
        <w:t>Calibration Demo in Manual mode</w:t>
      </w:r>
      <w:bookmarkEnd w:id="17"/>
    </w:p>
    <w:p w:rsidR="002D7FA4" w:rsidRPr="002E5837" w:rsidRDefault="002D7FA4" w:rsidP="002D7FA4">
      <w:pPr>
        <w:pStyle w:val="Describe"/>
      </w:pPr>
      <w:r>
        <w:t xml:space="preserve">When manual / PC based tool is used for the calibration, there could </w:t>
      </w:r>
      <w:r w:rsidR="004C6494">
        <w:t>two</w:t>
      </w:r>
      <w:r>
        <w:t xml:space="preserve"> more files present/required in mmc/</w:t>
      </w:r>
      <w:proofErr w:type="spellStart"/>
      <w:r>
        <w:t>sd</w:t>
      </w:r>
      <w:proofErr w:type="spellEnd"/>
    </w:p>
    <w:p w:rsidR="001F4E57" w:rsidRDefault="001F4E57" w:rsidP="001F4E57">
      <w:pPr>
        <w:pStyle w:val="Describe"/>
        <w:numPr>
          <w:ilvl w:val="0"/>
          <w:numId w:val="11"/>
        </w:numPr>
      </w:pPr>
      <w:r w:rsidRPr="00690E2F">
        <w:rPr>
          <w:b/>
        </w:rPr>
        <w:t>FRONT_0.YUV, RIGHT_0.YUV, BACK_0.YUV &amp; LEFT_0.YUV</w:t>
      </w:r>
      <w:r>
        <w:t>: These are frames captured from respective cameras. These would be written by demo application and would be required by the PC based tool for the calibration.</w:t>
      </w:r>
    </w:p>
    <w:p w:rsidR="002D7FA4" w:rsidRDefault="002D7FA4" w:rsidP="002F1812">
      <w:pPr>
        <w:pStyle w:val="Describe"/>
        <w:numPr>
          <w:ilvl w:val="0"/>
          <w:numId w:val="11"/>
        </w:numPr>
        <w:jc w:val="left"/>
      </w:pPr>
      <w:r w:rsidRPr="00690E2F">
        <w:rPr>
          <w:b/>
        </w:rPr>
        <w:t>CALMAT.BIN</w:t>
      </w:r>
      <w:r>
        <w:t>: Written by the PC based calibration tool. Once the PC based calibration is successful, CALMAT.BIN would be generated. Please copy the same to mmc/</w:t>
      </w:r>
      <w:proofErr w:type="spellStart"/>
      <w:r>
        <w:t>sd</w:t>
      </w:r>
      <w:proofErr w:type="spellEnd"/>
      <w:r>
        <w:t xml:space="preserve"> in TDA3X folder.</w:t>
      </w:r>
    </w:p>
    <w:p w:rsidR="00A62288" w:rsidRDefault="00A62288" w:rsidP="00A62288">
      <w:pPr>
        <w:pStyle w:val="Heading2"/>
      </w:pPr>
      <w:bookmarkStart w:id="18" w:name="_Toc455586653"/>
      <w:r w:rsidRPr="00A62288">
        <w:t>Calibration Demo in Auto Mode</w:t>
      </w:r>
      <w:bookmarkEnd w:id="18"/>
    </w:p>
    <w:p w:rsidR="005828E7" w:rsidRDefault="000E4178" w:rsidP="005828E7">
      <w:pPr>
        <w:pStyle w:val="Describe"/>
      </w:pPr>
      <w:r>
        <w:t>For Auto C</w:t>
      </w:r>
      <w:r w:rsidR="005828E7">
        <w:t>alibration the jeep/car with the four cameras mounted on it is required to be placed at the center of the life size print of the calibration chart. The sample chart ‘</w:t>
      </w:r>
      <w:r w:rsidR="005828E7" w:rsidRPr="000F2A01">
        <w:t>poster_calib_chart.pdf</w:t>
      </w:r>
      <w:r w:rsidR="005828E7">
        <w:t>’ is present in   ‘</w:t>
      </w:r>
      <w:r w:rsidR="005828E7" w:rsidRPr="005938DB">
        <w:rPr>
          <w:rFonts w:ascii="Courier New" w:hAnsi="Courier New" w:cs="Courier New"/>
        </w:rPr>
        <w:t>\</w:t>
      </w:r>
      <w:proofErr w:type="spellStart"/>
      <w:r w:rsidR="005828E7" w:rsidRPr="005938DB">
        <w:rPr>
          <w:rFonts w:ascii="Courier New" w:hAnsi="Courier New" w:cs="Courier New"/>
        </w:rPr>
        <w:t>vision_sdk</w:t>
      </w:r>
      <w:proofErr w:type="spellEnd"/>
      <w:r w:rsidR="005828E7" w:rsidRPr="005938DB">
        <w:rPr>
          <w:rFonts w:ascii="Courier New" w:hAnsi="Courier New" w:cs="Courier New"/>
        </w:rPr>
        <w:t>\</w:t>
      </w:r>
      <w:r w:rsidR="005828E7" w:rsidRPr="009C5B32">
        <w:rPr>
          <w:rFonts w:ascii="Courier New" w:hAnsi="Courier New" w:cs="Courier New"/>
        </w:rPr>
        <w:t>tools\</w:t>
      </w:r>
      <w:proofErr w:type="spellStart"/>
      <w:r w:rsidR="005828E7">
        <w:rPr>
          <w:rFonts w:ascii="Courier New" w:hAnsi="Courier New" w:cs="Courier New"/>
        </w:rPr>
        <w:t>surround_vision_tools</w:t>
      </w:r>
      <w:proofErr w:type="spellEnd"/>
      <w:r w:rsidR="005828E7">
        <w:rPr>
          <w:rFonts w:ascii="Courier New" w:hAnsi="Courier New" w:cs="Courier New"/>
        </w:rPr>
        <w:t xml:space="preserve">\docs\’ </w:t>
      </w:r>
      <w:r w:rsidR="005828E7" w:rsidRPr="00864953">
        <w:t>directory</w:t>
      </w:r>
      <w:r w:rsidR="005828E7">
        <w:t>.</w:t>
      </w:r>
    </w:p>
    <w:p w:rsidR="005828E7" w:rsidRDefault="00204B9D" w:rsidP="005828E7">
      <w:pPr>
        <w:pStyle w:val="Describe"/>
      </w:pPr>
      <w:r>
        <w:t>The</w:t>
      </w:r>
      <w:r w:rsidR="005828E7">
        <w:t xml:space="preserve"> ‘TDA3X’ </w:t>
      </w:r>
      <w:r>
        <w:t xml:space="preserve">directory </w:t>
      </w:r>
      <w:r w:rsidR="005828E7">
        <w:t xml:space="preserve">on the MMC/SD card </w:t>
      </w:r>
      <w:r>
        <w:t>should contain</w:t>
      </w:r>
      <w:r w:rsidR="005828E7">
        <w:t xml:space="preserve"> the CHARTPOS.BIN file. </w:t>
      </w:r>
      <w:r w:rsidR="00CA1C14">
        <w:t>This file should have the following format with</w:t>
      </w:r>
      <w:r w:rsidR="00242F4C">
        <w:t xml:space="preserve"> the</w:t>
      </w:r>
      <w:r w:rsidR="00CA1C14">
        <w:t xml:space="preserve"> </w:t>
      </w:r>
      <w:r w:rsidR="00CA1C14" w:rsidRPr="00FE1E3B">
        <w:rPr>
          <w:b/>
        </w:rPr>
        <w:t>actual dimensions</w:t>
      </w:r>
      <w:r w:rsidR="00CA1C14">
        <w:t xml:space="preserve"> of the chart used for calibration:</w:t>
      </w:r>
    </w:p>
    <w:p w:rsidR="005828E7" w:rsidRDefault="005828E7" w:rsidP="005828E7">
      <w:pPr>
        <w:pStyle w:val="Describe"/>
        <w:numPr>
          <w:ilvl w:val="0"/>
          <w:numId w:val="25"/>
        </w:numPr>
      </w:pPr>
      <w:r>
        <w:t>4 bytes</w:t>
      </w:r>
      <w:r>
        <w:tab/>
        <w:t>:Number of cameras</w:t>
      </w:r>
    </w:p>
    <w:p w:rsidR="005828E7" w:rsidRDefault="005828E7" w:rsidP="005828E7">
      <w:pPr>
        <w:pStyle w:val="Describe"/>
        <w:numPr>
          <w:ilvl w:val="0"/>
          <w:numId w:val="25"/>
        </w:numPr>
      </w:pPr>
      <w:r>
        <w:t>124 bytes</w:t>
      </w:r>
      <w:r>
        <w:tab/>
        <w:t>:Header</w:t>
      </w:r>
    </w:p>
    <w:p w:rsidR="005828E7" w:rsidRDefault="005828E7" w:rsidP="005828E7">
      <w:pPr>
        <w:pStyle w:val="Describe"/>
        <w:numPr>
          <w:ilvl w:val="0"/>
          <w:numId w:val="25"/>
        </w:numPr>
      </w:pPr>
      <w:r>
        <w:t>4 bytes</w:t>
      </w:r>
      <w:r>
        <w:tab/>
        <w:t>:Size of the square in mm</w:t>
      </w:r>
    </w:p>
    <w:p w:rsidR="005828E7" w:rsidRDefault="005828E7" w:rsidP="005828E7">
      <w:pPr>
        <w:pStyle w:val="Describe"/>
        <w:numPr>
          <w:ilvl w:val="0"/>
          <w:numId w:val="25"/>
        </w:numPr>
      </w:pPr>
      <w:r>
        <w:t>8 bytes</w:t>
      </w:r>
      <w:r>
        <w:tab/>
        <w:t xml:space="preserve">:Co-ordinates of the bottom left corner of Chart 1 in mm </w:t>
      </w:r>
    </w:p>
    <w:p w:rsidR="005828E7" w:rsidRDefault="005828E7" w:rsidP="005828E7">
      <w:pPr>
        <w:pStyle w:val="Describe"/>
        <w:numPr>
          <w:ilvl w:val="0"/>
          <w:numId w:val="25"/>
        </w:numPr>
      </w:pPr>
      <w:r>
        <w:t>8 bytes</w:t>
      </w:r>
      <w:r>
        <w:tab/>
        <w:t>:Co-ordinates of the bottom left corner of Chart 2 in mm</w:t>
      </w:r>
    </w:p>
    <w:p w:rsidR="005828E7" w:rsidRDefault="005828E7" w:rsidP="005828E7">
      <w:pPr>
        <w:pStyle w:val="Describe"/>
        <w:numPr>
          <w:ilvl w:val="0"/>
          <w:numId w:val="25"/>
        </w:numPr>
      </w:pPr>
      <w:r>
        <w:t>8 bytes</w:t>
      </w:r>
      <w:r>
        <w:tab/>
        <w:t>:Co-ordinates of the bottom left corner of Chart 3 in mm</w:t>
      </w:r>
    </w:p>
    <w:p w:rsidR="005828E7" w:rsidRDefault="005828E7" w:rsidP="005828E7">
      <w:pPr>
        <w:pStyle w:val="Describe"/>
        <w:numPr>
          <w:ilvl w:val="0"/>
          <w:numId w:val="25"/>
        </w:numPr>
      </w:pPr>
      <w:r>
        <w:t>8 bytes</w:t>
      </w:r>
      <w:r>
        <w:tab/>
        <w:t>:Co-ordinates of the bottom left corner of Chart 4 in mm</w:t>
      </w:r>
    </w:p>
    <w:p w:rsidR="005828E7" w:rsidRPr="00641BA0" w:rsidRDefault="005828E7" w:rsidP="005828E7">
      <w:pPr>
        <w:pStyle w:val="Describe"/>
      </w:pPr>
      <w:r>
        <w:rPr>
          <w:noProof/>
        </w:rPr>
        <w:lastRenderedPageBreak/>
        <w:drawing>
          <wp:inline distT="0" distB="0" distL="0" distR="0" wp14:anchorId="7819DF74" wp14:editId="139E6F89">
            <wp:extent cx="3206525" cy="4166483"/>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jpg"/>
                    <pic:cNvPicPr/>
                  </pic:nvPicPr>
                  <pic:blipFill>
                    <a:blip r:embed="rId17">
                      <a:extLst>
                        <a:ext uri="{28A0092B-C50C-407E-A947-70E740481C1C}">
                          <a14:useLocalDpi xmlns:a14="http://schemas.microsoft.com/office/drawing/2010/main" val="0"/>
                        </a:ext>
                      </a:extLst>
                    </a:blip>
                    <a:stretch>
                      <a:fillRect/>
                    </a:stretch>
                  </pic:blipFill>
                  <pic:spPr>
                    <a:xfrm>
                      <a:off x="0" y="0"/>
                      <a:ext cx="3206525" cy="4166483"/>
                    </a:xfrm>
                    <a:prstGeom prst="rect">
                      <a:avLst/>
                    </a:prstGeom>
                  </pic:spPr>
                </pic:pic>
              </a:graphicData>
            </a:graphic>
          </wp:inline>
        </w:drawing>
      </w:r>
    </w:p>
    <w:p w:rsidR="005828E7" w:rsidRDefault="005828E7" w:rsidP="005828E7">
      <w:pPr>
        <w:pStyle w:val="Describe"/>
        <w:ind w:left="0"/>
      </w:pPr>
    </w:p>
    <w:p w:rsidR="005828E7" w:rsidRPr="005828E7" w:rsidRDefault="005828E7" w:rsidP="005828E7">
      <w:pPr>
        <w:pStyle w:val="Describe"/>
      </w:pPr>
      <w:r>
        <w:t xml:space="preserve">A sample CHARTPOS_HUMMER.BIN used for </w:t>
      </w:r>
      <w:r w:rsidR="00521782">
        <w:t>Hummer</w:t>
      </w:r>
      <w:r>
        <w:t xml:space="preserve"> jeep is provided at ‘</w:t>
      </w:r>
      <w:r w:rsidRPr="005938DB">
        <w:rPr>
          <w:rFonts w:ascii="Courier New" w:hAnsi="Courier New" w:cs="Courier New"/>
        </w:rPr>
        <w:t>\</w:t>
      </w:r>
      <w:proofErr w:type="spellStart"/>
      <w:r w:rsidRPr="005938DB">
        <w:rPr>
          <w:rFonts w:ascii="Courier New" w:hAnsi="Courier New" w:cs="Courier New"/>
        </w:rPr>
        <w:t>vision_sdk</w:t>
      </w:r>
      <w:proofErr w:type="spellEnd"/>
      <w:r w:rsidRPr="005938DB">
        <w:rPr>
          <w:rFonts w:ascii="Courier New" w:hAnsi="Courier New" w:cs="Courier New"/>
        </w:rPr>
        <w:t>\</w:t>
      </w:r>
      <w:r w:rsidRPr="009C5B32">
        <w:rPr>
          <w:rFonts w:ascii="Courier New" w:hAnsi="Courier New" w:cs="Courier New"/>
        </w:rPr>
        <w:t>tools\</w:t>
      </w:r>
      <w:proofErr w:type="spellStart"/>
      <w:r>
        <w:rPr>
          <w:rFonts w:ascii="Courier New" w:hAnsi="Courier New" w:cs="Courier New"/>
        </w:rPr>
        <w:t>surround_vision_tools</w:t>
      </w:r>
      <w:proofErr w:type="spellEnd"/>
      <w:r>
        <w:rPr>
          <w:rFonts w:ascii="Courier New" w:hAnsi="Courier New" w:cs="Courier New"/>
        </w:rPr>
        <w:t>\</w:t>
      </w:r>
      <w:proofErr w:type="spellStart"/>
      <w:r>
        <w:rPr>
          <w:rFonts w:ascii="Courier New" w:hAnsi="Courier New" w:cs="Courier New"/>
        </w:rPr>
        <w:t>Srv_LUTs</w:t>
      </w:r>
      <w:proofErr w:type="spellEnd"/>
      <w:r>
        <w:rPr>
          <w:rFonts w:ascii="Courier New" w:hAnsi="Courier New" w:cs="Courier New"/>
        </w:rPr>
        <w:t>\TDA3X’</w:t>
      </w:r>
    </w:p>
    <w:p w:rsidR="00A62288" w:rsidRPr="00A62288" w:rsidRDefault="00A62288" w:rsidP="00C3491C">
      <w:pPr>
        <w:pStyle w:val="Describe"/>
        <w:ind w:left="0"/>
      </w:pPr>
    </w:p>
    <w:p w:rsidR="00816D36" w:rsidRDefault="003B19C0" w:rsidP="00E76339">
      <w:pPr>
        <w:pStyle w:val="Heading1"/>
      </w:pPr>
      <w:bookmarkStart w:id="19" w:name="_Toc455586654"/>
      <w:r>
        <w:t>3D SRV</w:t>
      </w:r>
      <w:bookmarkEnd w:id="19"/>
    </w:p>
    <w:p w:rsidR="00E76339" w:rsidRDefault="00E76339" w:rsidP="00E76339">
      <w:pPr>
        <w:pStyle w:val="Describe"/>
      </w:pPr>
      <w:r>
        <w:t>This provides a brief overview of the sample application or use case present in the SDK and procedure to run it.</w:t>
      </w:r>
    </w:p>
    <w:p w:rsidR="00D81B13" w:rsidRDefault="00D81B13" w:rsidP="00D81B13">
      <w:pPr>
        <w:pStyle w:val="Heading2"/>
        <w:rPr>
          <w:rFonts w:cs="Arial"/>
        </w:rPr>
      </w:pPr>
      <w:bookmarkStart w:id="20" w:name="_Toc455586655"/>
      <w:r>
        <w:rPr>
          <w:rFonts w:cs="Arial"/>
        </w:rPr>
        <w:t>Demo Application</w:t>
      </w:r>
      <w:bookmarkEnd w:id="20"/>
    </w:p>
    <w:p w:rsidR="00D81B13" w:rsidRDefault="00D81B13" w:rsidP="00D81B13">
      <w:pPr>
        <w:pStyle w:val="Describe"/>
        <w:rPr>
          <w:rFonts w:ascii="Courier New" w:hAnsi="Courier New" w:cs="Courier New"/>
        </w:rPr>
      </w:pPr>
      <w:r>
        <w:t xml:space="preserve">The 3D SRV application is implemented in </w:t>
      </w:r>
      <w:r w:rsidRPr="00B96118">
        <w:rPr>
          <w:rFonts w:ascii="Courier New" w:hAnsi="Courier New" w:cs="Courier New"/>
        </w:rPr>
        <w:t>vision_sdk\examples\tda2xx\src\usecases</w:t>
      </w:r>
      <w:r>
        <w:rPr>
          <w:rFonts w:ascii="Courier New" w:hAnsi="Courier New" w:cs="Courier New"/>
        </w:rPr>
        <w:t>\</w:t>
      </w:r>
      <w:r w:rsidRPr="00AD293E">
        <w:rPr>
          <w:rFonts w:ascii="Courier New" w:hAnsi="Courier New" w:cs="Courier New"/>
        </w:rPr>
        <w:t>iss_mult_capture_isp_dewarp_3dsv_tda3xx</w:t>
      </w:r>
    </w:p>
    <w:p w:rsidR="002F3B96" w:rsidRPr="002F3B96" w:rsidRDefault="002F3B96" w:rsidP="00D81B13">
      <w:pPr>
        <w:pStyle w:val="Describe"/>
      </w:pPr>
      <w:r w:rsidRPr="002F3B96">
        <w:t>This demo application would read LDC LUTs present in LUT.BIN (indexed by LUT_IDX.BIN)</w:t>
      </w:r>
      <w:r>
        <w:t xml:space="preserve">, use </w:t>
      </w:r>
      <w:proofErr w:type="spellStart"/>
      <w:r>
        <w:t>DeWarp</w:t>
      </w:r>
      <w:proofErr w:type="spellEnd"/>
      <w:r>
        <w:t xml:space="preserve"> algorithm to correct lens distortion and project to get individual images for a given view point, use synthesis algorithm to stich individual images to get SRV. 3D SRV is achieved by switching through multiple view-points at capture frame rate.</w:t>
      </w:r>
    </w:p>
    <w:p w:rsidR="00EB7116" w:rsidRDefault="00851021" w:rsidP="007C4441">
      <w:pPr>
        <w:pStyle w:val="Heading2"/>
      </w:pPr>
      <w:bookmarkStart w:id="21" w:name="_Uart_settings"/>
      <w:bookmarkStart w:id="22" w:name="_Toc455586656"/>
      <w:bookmarkEnd w:id="21"/>
      <w:r>
        <w:t>Execution of demo application</w:t>
      </w:r>
      <w:bookmarkEnd w:id="22"/>
    </w:p>
    <w:p w:rsidR="00EB7116" w:rsidRDefault="00BE6488" w:rsidP="00EB7116">
      <w:pPr>
        <w:pStyle w:val="Describe"/>
        <w:jc w:val="left"/>
      </w:pPr>
      <w:r>
        <w:t>Follow the steps detailed in TDA3xx user guide to build, load binaries and required connectivity with EVM (only serial terminal would be required).</w:t>
      </w:r>
    </w:p>
    <w:p w:rsidR="00BE6488" w:rsidRDefault="00BE6488" w:rsidP="002F1812">
      <w:pPr>
        <w:pStyle w:val="Describe"/>
        <w:numPr>
          <w:ilvl w:val="0"/>
          <w:numId w:val="12"/>
        </w:numPr>
        <w:jc w:val="left"/>
      </w:pPr>
      <w:r>
        <w:t>Ensure mmc/</w:t>
      </w:r>
      <w:proofErr w:type="spellStart"/>
      <w:r>
        <w:t>sd</w:t>
      </w:r>
      <w:proofErr w:type="spellEnd"/>
      <w:r>
        <w:t xml:space="preserve"> card has folder named TDA3X and it contains valid </w:t>
      </w:r>
      <w:r w:rsidRPr="00BE6488">
        <w:t>LUT_IDX.BIN</w:t>
      </w:r>
      <w:r>
        <w:t xml:space="preserve"> &amp; </w:t>
      </w:r>
      <w:r w:rsidRPr="00BE6488">
        <w:t>LUT.BIN</w:t>
      </w:r>
    </w:p>
    <w:p w:rsidR="00BE6488" w:rsidRDefault="00BE6488" w:rsidP="002F1812">
      <w:pPr>
        <w:pStyle w:val="Describe"/>
        <w:numPr>
          <w:ilvl w:val="0"/>
          <w:numId w:val="12"/>
        </w:numPr>
        <w:jc w:val="left"/>
      </w:pPr>
      <w:r>
        <w:lastRenderedPageBreak/>
        <w:t>Ensure mmc/</w:t>
      </w:r>
      <w:proofErr w:type="spellStart"/>
      <w:r>
        <w:t>sd</w:t>
      </w:r>
      <w:proofErr w:type="spellEnd"/>
      <w:r>
        <w:t xml:space="preserve"> is not hot swapped, i.e. while board is powered up and running Vision SDK binary, DO NOT remove / insert mmc/</w:t>
      </w:r>
      <w:proofErr w:type="spellStart"/>
      <w:r>
        <w:t>sd</w:t>
      </w:r>
      <w:proofErr w:type="spellEnd"/>
      <w:r>
        <w:t xml:space="preserve"> card.</w:t>
      </w:r>
    </w:p>
    <w:p w:rsidR="00BE6488" w:rsidRDefault="00BE6488" w:rsidP="002F1812">
      <w:pPr>
        <w:pStyle w:val="Describe"/>
        <w:numPr>
          <w:ilvl w:val="0"/>
          <w:numId w:val="13"/>
        </w:numPr>
        <w:jc w:val="left"/>
      </w:pPr>
      <w:r>
        <w:t>Depending on the sensor used in the setup, instruct demo app to use the same</w:t>
      </w:r>
    </w:p>
    <w:p w:rsidR="00BE6488" w:rsidRDefault="00BE6488" w:rsidP="002F1812">
      <w:pPr>
        <w:pStyle w:val="Describe"/>
        <w:numPr>
          <w:ilvl w:val="1"/>
          <w:numId w:val="13"/>
        </w:numPr>
        <w:jc w:val="left"/>
      </w:pPr>
      <w:r>
        <w:t>In Main Menu, select “s” settings</w:t>
      </w:r>
    </w:p>
    <w:p w:rsidR="00BE6488" w:rsidRDefault="00BE6488" w:rsidP="002F1812">
      <w:pPr>
        <w:pStyle w:val="Describe"/>
        <w:numPr>
          <w:ilvl w:val="1"/>
          <w:numId w:val="13"/>
        </w:numPr>
        <w:jc w:val="left"/>
      </w:pPr>
      <w:r>
        <w:t>Choose “</w:t>
      </w:r>
      <w:r w:rsidRPr="00BE6488">
        <w:t>Capture Settings</w:t>
      </w:r>
      <w:r>
        <w:t>”</w:t>
      </w:r>
    </w:p>
    <w:p w:rsidR="00BE6488" w:rsidRDefault="00BE6488" w:rsidP="002F1812">
      <w:pPr>
        <w:pStyle w:val="Describe"/>
        <w:numPr>
          <w:ilvl w:val="1"/>
          <w:numId w:val="13"/>
        </w:numPr>
        <w:jc w:val="left"/>
      </w:pPr>
      <w:r>
        <w:t>Choose either “</w:t>
      </w:r>
      <w:r w:rsidRPr="00BE6488">
        <w:t xml:space="preserve">OV10640 Sensor for SV </w:t>
      </w:r>
      <w:r w:rsidR="00463AD2">
        <w:t>–</w:t>
      </w:r>
      <w:r w:rsidRPr="00BE6488">
        <w:t xml:space="preserve"> IMI (TDA3x ONLY)</w:t>
      </w:r>
      <w:r>
        <w:t>” OR “</w:t>
      </w:r>
      <w:r w:rsidRPr="00BE6488">
        <w:t xml:space="preserve">AR0140  Sensor for SV </w:t>
      </w:r>
      <w:r w:rsidR="00463AD2">
        <w:t>–</w:t>
      </w:r>
      <w:r w:rsidRPr="00BE6488">
        <w:t xml:space="preserve"> TIDA00262 (TDA3x ONLY)</w:t>
      </w:r>
      <w:r>
        <w:t>”</w:t>
      </w:r>
    </w:p>
    <w:p w:rsidR="00BE6488" w:rsidRDefault="00BE6488" w:rsidP="002F1812">
      <w:pPr>
        <w:pStyle w:val="Describe"/>
        <w:numPr>
          <w:ilvl w:val="0"/>
          <w:numId w:val="13"/>
        </w:numPr>
        <w:jc w:val="left"/>
      </w:pPr>
      <w:r>
        <w:t>Choose to run ISS based demos</w:t>
      </w:r>
    </w:p>
    <w:p w:rsidR="00BE6488" w:rsidRDefault="00BE6488" w:rsidP="002F1812">
      <w:pPr>
        <w:pStyle w:val="Describe"/>
        <w:numPr>
          <w:ilvl w:val="1"/>
          <w:numId w:val="13"/>
        </w:numPr>
        <w:jc w:val="left"/>
      </w:pPr>
      <w:r>
        <w:t>In Main Menu select “</w:t>
      </w:r>
      <w:r w:rsidRPr="00BE6488">
        <w:t>ISS Use-cases, (TDA3x ONLY)</w:t>
      </w:r>
      <w:r>
        <w:t>”</w:t>
      </w:r>
    </w:p>
    <w:p w:rsidR="00BE6488" w:rsidRDefault="002F1812" w:rsidP="002F1812">
      <w:pPr>
        <w:pStyle w:val="Describe"/>
        <w:numPr>
          <w:ilvl w:val="0"/>
          <w:numId w:val="13"/>
        </w:numPr>
        <w:jc w:val="left"/>
      </w:pPr>
      <w:r>
        <w:t>Choose to run 3D SRV “</w:t>
      </w:r>
      <w:r w:rsidRPr="002F1812">
        <w:t xml:space="preserve">3D SRV 4CH ISS capture + ISS ISP + </w:t>
      </w:r>
      <w:proofErr w:type="spellStart"/>
      <w:r w:rsidRPr="002F1812">
        <w:t>DeWarp</w:t>
      </w:r>
      <w:proofErr w:type="spellEnd"/>
      <w:r w:rsidRPr="002F1812">
        <w:t xml:space="preserve"> + Synthesis (DSP1) + Display</w:t>
      </w:r>
      <w:r>
        <w:t>”</w:t>
      </w:r>
    </w:p>
    <w:p w:rsidR="002F1812" w:rsidRDefault="002F1812" w:rsidP="002F1812">
      <w:pPr>
        <w:pStyle w:val="Describe"/>
        <w:numPr>
          <w:ilvl w:val="1"/>
          <w:numId w:val="13"/>
        </w:numPr>
        <w:jc w:val="left"/>
      </w:pPr>
      <w:r>
        <w:t>Log should indicate the status of LDC LUTs read “</w:t>
      </w:r>
      <w:r w:rsidRPr="002F1812">
        <w:t>SRV_MEDIA: Reading LDC LUT for view point 0</w:t>
      </w:r>
      <w:r>
        <w:t>”</w:t>
      </w:r>
    </w:p>
    <w:p w:rsidR="002F1812" w:rsidRDefault="002F1812" w:rsidP="002F1812">
      <w:pPr>
        <w:pStyle w:val="Describe"/>
        <w:numPr>
          <w:ilvl w:val="1"/>
          <w:numId w:val="13"/>
        </w:numPr>
        <w:jc w:val="left"/>
      </w:pPr>
      <w:r>
        <w:t>Once message “</w:t>
      </w:r>
      <w:r w:rsidRPr="002F1812">
        <w:t>[IPU1-0]    140.434362 s:  ISSCAPTURE: Start Done !!!</w:t>
      </w:r>
      <w:r>
        <w:t>” is displayed</w:t>
      </w:r>
    </w:p>
    <w:p w:rsidR="002F1812" w:rsidRDefault="002F1812" w:rsidP="002F1812">
      <w:pPr>
        <w:pStyle w:val="Describe"/>
        <w:numPr>
          <w:ilvl w:val="1"/>
          <w:numId w:val="13"/>
        </w:numPr>
        <w:jc w:val="left"/>
      </w:pPr>
      <w:r>
        <w:t>3D SRV should be visible on connected TV</w:t>
      </w:r>
    </w:p>
    <w:p w:rsidR="00E742E2" w:rsidRDefault="007A18F7" w:rsidP="007A18F7">
      <w:pPr>
        <w:pStyle w:val="Heading1"/>
      </w:pPr>
      <w:bookmarkStart w:id="23" w:name="_Load_and_Run"/>
      <w:bookmarkStart w:id="24" w:name="_Load_using_CCS"/>
      <w:bookmarkStart w:id="25" w:name="_Load_using_CCS_1"/>
      <w:bookmarkStart w:id="26" w:name="_Ref444618575"/>
      <w:bookmarkStart w:id="27" w:name="_Ref444618584"/>
      <w:bookmarkStart w:id="28" w:name="_Toc455586657"/>
      <w:bookmarkEnd w:id="23"/>
      <w:bookmarkEnd w:id="24"/>
      <w:bookmarkEnd w:id="25"/>
      <w:r>
        <w:t>Calibration</w:t>
      </w:r>
      <w:bookmarkEnd w:id="26"/>
      <w:bookmarkEnd w:id="27"/>
      <w:bookmarkEnd w:id="28"/>
    </w:p>
    <w:p w:rsidR="00851021" w:rsidRDefault="00851021" w:rsidP="00851021">
      <w:pPr>
        <w:pStyle w:val="Describe"/>
        <w:rPr>
          <w:rFonts w:ascii="Courier New" w:hAnsi="Courier New" w:cs="Courier New"/>
        </w:rPr>
      </w:pPr>
      <w:r>
        <w:t xml:space="preserve">Position of camera has significant effect on SRV, if and when camera positions are altered, calibration application could be used to fine tune camera positions. Calibration application is implemented in </w:t>
      </w:r>
      <w:proofErr w:type="spellStart"/>
      <w:r w:rsidRPr="00F22041">
        <w:rPr>
          <w:rFonts w:ascii="Courier New" w:hAnsi="Courier New" w:cs="Courier New"/>
        </w:rPr>
        <w:t>vision</w:t>
      </w:r>
      <w:r w:rsidRPr="00B96118">
        <w:rPr>
          <w:rFonts w:ascii="Courier New" w:hAnsi="Courier New" w:cs="Courier New"/>
        </w:rPr>
        <w:t>_sdk</w:t>
      </w:r>
      <w:proofErr w:type="spellEnd"/>
      <w:r w:rsidRPr="00B96118">
        <w:rPr>
          <w:rFonts w:ascii="Courier New" w:hAnsi="Courier New" w:cs="Courier New"/>
        </w:rPr>
        <w:t>\examples\tda2xx\</w:t>
      </w:r>
      <w:proofErr w:type="spellStart"/>
      <w:r w:rsidRPr="00B96118">
        <w:rPr>
          <w:rFonts w:ascii="Courier New" w:hAnsi="Courier New" w:cs="Courier New"/>
        </w:rPr>
        <w:t>src</w:t>
      </w:r>
      <w:proofErr w:type="spellEnd"/>
      <w:r w:rsidRPr="00B96118">
        <w:rPr>
          <w:rFonts w:ascii="Courier New" w:hAnsi="Courier New" w:cs="Courier New"/>
        </w:rPr>
        <w:t>\</w:t>
      </w:r>
      <w:proofErr w:type="spellStart"/>
      <w:r w:rsidRPr="00B96118">
        <w:rPr>
          <w:rFonts w:ascii="Courier New" w:hAnsi="Courier New" w:cs="Courier New"/>
        </w:rPr>
        <w:t>usecases</w:t>
      </w:r>
      <w:proofErr w:type="spellEnd"/>
      <w:r>
        <w:rPr>
          <w:rFonts w:ascii="Courier New" w:hAnsi="Courier New" w:cs="Courier New"/>
        </w:rPr>
        <w:t>\</w:t>
      </w:r>
      <w:r w:rsidRPr="00F22041">
        <w:t xml:space="preserve"> </w:t>
      </w:r>
      <w:r w:rsidRPr="00F22041">
        <w:rPr>
          <w:rFonts w:ascii="Courier New" w:hAnsi="Courier New" w:cs="Courier New"/>
        </w:rPr>
        <w:t>iss_mult_capture_isp_calib3DSv_tda3xx</w:t>
      </w:r>
    </w:p>
    <w:p w:rsidR="001F4E57" w:rsidRDefault="00001F96" w:rsidP="001F4E57">
      <w:pPr>
        <w:pStyle w:val="Describe"/>
      </w:pPr>
      <w:r>
        <w:t xml:space="preserve">Before attempting calibration, please ensure all the software requirements specified in section </w:t>
      </w:r>
      <w:r w:rsidR="00136335">
        <w:fldChar w:fldCharType="begin"/>
      </w:r>
      <w:r>
        <w:instrText xml:space="preserve"> REF _Ref444688786 \r \h </w:instrText>
      </w:r>
      <w:r w:rsidR="00136335">
        <w:fldChar w:fldCharType="separate"/>
      </w:r>
      <w:r w:rsidR="00805BC7">
        <w:t>2</w:t>
      </w:r>
      <w:r w:rsidR="00136335">
        <w:fldChar w:fldCharType="end"/>
      </w:r>
      <w:r>
        <w:t xml:space="preserve"> is addressed</w:t>
      </w:r>
      <w:r w:rsidR="001F4E57">
        <w:t xml:space="preserve"> and required LUTs are available in mmc/</w:t>
      </w:r>
      <w:proofErr w:type="spellStart"/>
      <w:r w:rsidR="001F4E57">
        <w:t>sd</w:t>
      </w:r>
      <w:proofErr w:type="spellEnd"/>
      <w:r w:rsidR="001F4E57">
        <w:t xml:space="preserve">, refer section </w:t>
      </w:r>
      <w:r w:rsidR="00136335">
        <w:fldChar w:fldCharType="begin"/>
      </w:r>
      <w:r w:rsidR="001F4E57">
        <w:instrText xml:space="preserve"> REF _Ref444690192 \r \h </w:instrText>
      </w:r>
      <w:r w:rsidR="00136335">
        <w:fldChar w:fldCharType="separate"/>
      </w:r>
      <w:r w:rsidR="00805BC7">
        <w:t>3.2</w:t>
      </w:r>
      <w:r w:rsidR="00136335">
        <w:fldChar w:fldCharType="end"/>
      </w:r>
    </w:p>
    <w:p w:rsidR="00001F96" w:rsidRDefault="001F4E57" w:rsidP="00851021">
      <w:pPr>
        <w:pStyle w:val="Describe"/>
      </w:pPr>
      <w:r w:rsidRPr="00001F96">
        <w:t>There are 2 options</w:t>
      </w:r>
      <w:r>
        <w:t xml:space="preserve"> to caliber the 3D SRV on TDA3x, Automatic mode and manual mode</w:t>
      </w:r>
    </w:p>
    <w:p w:rsidR="00D410E9" w:rsidRDefault="007A18F7" w:rsidP="007A18F7">
      <w:pPr>
        <w:pStyle w:val="Heading2"/>
      </w:pPr>
      <w:bookmarkStart w:id="29" w:name="_Usecase_configuration"/>
      <w:bookmarkStart w:id="30" w:name="_Toc455586658"/>
      <w:bookmarkEnd w:id="29"/>
      <w:r>
        <w:t>Auto</w:t>
      </w:r>
      <w:bookmarkEnd w:id="30"/>
    </w:p>
    <w:p w:rsidR="00F81EB7" w:rsidRDefault="00F81EB7" w:rsidP="00F81EB7">
      <w:pPr>
        <w:pStyle w:val="Describe"/>
      </w:pPr>
      <w:r>
        <w:t>Make sure the following files are already present in the MMC/SD card inside the ‘TDA3X’ directory:</w:t>
      </w:r>
    </w:p>
    <w:p w:rsidR="00F81EB7" w:rsidRPr="00527715" w:rsidRDefault="00F81EB7" w:rsidP="00F81EB7">
      <w:pPr>
        <w:pStyle w:val="Describe"/>
        <w:numPr>
          <w:ilvl w:val="0"/>
          <w:numId w:val="21"/>
        </w:numPr>
        <w:rPr>
          <w:b/>
        </w:rPr>
      </w:pPr>
      <w:r w:rsidRPr="00527715">
        <w:rPr>
          <w:b/>
        </w:rPr>
        <w:t>CHARTPOS.BIN</w:t>
      </w:r>
    </w:p>
    <w:p w:rsidR="00F81EB7" w:rsidRPr="00527715" w:rsidRDefault="00F81EB7" w:rsidP="00F81EB7">
      <w:pPr>
        <w:pStyle w:val="Describe"/>
        <w:numPr>
          <w:ilvl w:val="0"/>
          <w:numId w:val="21"/>
        </w:numPr>
        <w:rPr>
          <w:b/>
        </w:rPr>
      </w:pPr>
      <w:r w:rsidRPr="00527715">
        <w:rPr>
          <w:b/>
        </w:rPr>
        <w:t>V2W.BIN</w:t>
      </w:r>
    </w:p>
    <w:p w:rsidR="00F81EB7" w:rsidRDefault="00F81EB7" w:rsidP="00F81EB7">
      <w:pPr>
        <w:pStyle w:val="Describe"/>
        <w:numPr>
          <w:ilvl w:val="0"/>
          <w:numId w:val="21"/>
        </w:numPr>
      </w:pPr>
      <w:r w:rsidRPr="00527715">
        <w:rPr>
          <w:b/>
        </w:rPr>
        <w:t>V2W_IDX.BIN</w:t>
      </w:r>
    </w:p>
    <w:p w:rsidR="00A13D11" w:rsidRPr="00F81EB7" w:rsidRDefault="00A13D11" w:rsidP="00A13D11">
      <w:pPr>
        <w:pStyle w:val="Describe"/>
      </w:pPr>
    </w:p>
    <w:p w:rsidR="00D00D68" w:rsidRDefault="001F4E57" w:rsidP="001F4E57">
      <w:pPr>
        <w:pStyle w:val="Describe"/>
      </w:pPr>
      <w:r>
        <w:t xml:space="preserve">Once the jeep/car is placed on the calibration chart, run this </w:t>
      </w:r>
      <w:proofErr w:type="spellStart"/>
      <w:r>
        <w:t>usecase</w:t>
      </w:r>
      <w:proofErr w:type="spellEnd"/>
      <w:r w:rsidR="000115A8">
        <w:t>.</w:t>
      </w:r>
      <w:r>
        <w:t xml:space="preserve"> </w:t>
      </w:r>
      <w:r w:rsidR="000115A8">
        <w:t>When the mosaic display comes up, TWO bounding boxes in each of the four windows can be seen</w:t>
      </w:r>
      <w:r w:rsidR="00305E05">
        <w:t xml:space="preserve"> as shown in</w:t>
      </w:r>
      <w:r w:rsidR="00262B99">
        <w:t xml:space="preserve"> the following</w:t>
      </w:r>
      <w:r w:rsidR="00305E05">
        <w:t xml:space="preserve"> Figure</w:t>
      </w:r>
      <w:r w:rsidR="00D82338">
        <w:t>:</w:t>
      </w:r>
      <w:r w:rsidR="000115A8">
        <w:t xml:space="preserve"> </w:t>
      </w:r>
    </w:p>
    <w:p w:rsidR="00262B99" w:rsidRDefault="00262B99" w:rsidP="00577B5D">
      <w:pPr>
        <w:pStyle w:val="Describe"/>
      </w:pPr>
      <w:r>
        <w:rPr>
          <w:noProof/>
        </w:rPr>
        <w:lastRenderedPageBreak/>
        <w:drawing>
          <wp:inline distT="0" distB="0" distL="0" distR="0">
            <wp:extent cx="5292421" cy="3528280"/>
            <wp:effectExtent l="19050" t="0" r="3479" b="0"/>
            <wp:docPr id="4" name="Picture 3" descr="IMG_9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106.JPG"/>
                    <pic:cNvPicPr/>
                  </pic:nvPicPr>
                  <pic:blipFill>
                    <a:blip r:embed="rId18" cstate="print"/>
                    <a:stretch>
                      <a:fillRect/>
                    </a:stretch>
                  </pic:blipFill>
                  <pic:spPr>
                    <a:xfrm>
                      <a:off x="0" y="0"/>
                      <a:ext cx="5295961" cy="3530640"/>
                    </a:xfrm>
                    <a:prstGeom prst="rect">
                      <a:avLst/>
                    </a:prstGeom>
                  </pic:spPr>
                </pic:pic>
              </a:graphicData>
            </a:graphic>
          </wp:inline>
        </w:drawing>
      </w:r>
    </w:p>
    <w:p w:rsidR="00BA0006" w:rsidRDefault="000115A8" w:rsidP="001F4E57">
      <w:pPr>
        <w:pStyle w:val="Describe"/>
      </w:pPr>
      <w:r>
        <w:t xml:space="preserve">These boxes indicate the Region of Interest (ROI) within which the TWO squares of the Calibration chart should be confined to. </w:t>
      </w:r>
      <w:r w:rsidR="00FD587D">
        <w:t xml:space="preserve">Now </w:t>
      </w:r>
      <w:r w:rsidR="001F4E57">
        <w:t>select</w:t>
      </w:r>
      <w:r w:rsidR="00FD587D">
        <w:t xml:space="preserve"> option # 1 </w:t>
      </w:r>
      <w:r w:rsidR="00463AD2">
        <w:t>–</w:t>
      </w:r>
      <w:r w:rsidR="001F4E57">
        <w:t xml:space="preserve"> “</w:t>
      </w:r>
      <w:r w:rsidR="001F4E57" w:rsidRPr="001F4E57">
        <w:t>Auto Calibration</w:t>
      </w:r>
      <w:r w:rsidR="001F4E57">
        <w:t xml:space="preserve">”, </w:t>
      </w:r>
      <w:r w:rsidR="00BA0006">
        <w:t>the Auto Calibration is done in 2 steps</w:t>
      </w:r>
      <w:r w:rsidR="00233EF7">
        <w:t xml:space="preserve"> without user intervention</w:t>
      </w:r>
      <w:r w:rsidR="00BA0006">
        <w:t>:</w:t>
      </w:r>
    </w:p>
    <w:p w:rsidR="00BA0006" w:rsidRPr="00472E99" w:rsidRDefault="00BA0006" w:rsidP="00BA0006">
      <w:pPr>
        <w:pStyle w:val="Describe"/>
        <w:numPr>
          <w:ilvl w:val="0"/>
          <w:numId w:val="20"/>
        </w:numPr>
        <w:rPr>
          <w:b/>
        </w:rPr>
      </w:pPr>
      <w:r w:rsidRPr="00472E99">
        <w:rPr>
          <w:b/>
        </w:rPr>
        <w:t>Calibration Matrix</w:t>
      </w:r>
      <w:r w:rsidR="00F81EB7" w:rsidRPr="00472E99">
        <w:rPr>
          <w:b/>
        </w:rPr>
        <w:t xml:space="preserve"> (</w:t>
      </w:r>
      <w:proofErr w:type="spellStart"/>
      <w:r w:rsidR="00F81EB7" w:rsidRPr="00472E99">
        <w:rPr>
          <w:b/>
        </w:rPr>
        <w:t>CalMat</w:t>
      </w:r>
      <w:proofErr w:type="spellEnd"/>
      <w:r w:rsidR="00F81EB7" w:rsidRPr="00472E99">
        <w:rPr>
          <w:b/>
        </w:rPr>
        <w:t>)</w:t>
      </w:r>
      <w:r w:rsidRPr="00472E99">
        <w:rPr>
          <w:b/>
        </w:rPr>
        <w:t xml:space="preserve"> Generation</w:t>
      </w:r>
      <w:r w:rsidR="00F81EB7" w:rsidRPr="00472E99">
        <w:rPr>
          <w:b/>
        </w:rPr>
        <w:t>:</w:t>
      </w:r>
    </w:p>
    <w:p w:rsidR="00F81EB7" w:rsidRDefault="00F81EB7" w:rsidP="00F81EB7">
      <w:pPr>
        <w:pStyle w:val="Describe"/>
        <w:ind w:left="2160"/>
      </w:pPr>
      <w:r>
        <w:t>Input:</w:t>
      </w:r>
      <w:r>
        <w:tab/>
      </w:r>
      <w:r w:rsidR="002F0D3B">
        <w:tab/>
      </w:r>
      <w:r>
        <w:t xml:space="preserve">The YUV images </w:t>
      </w:r>
      <w:r w:rsidR="006D1FD0">
        <w:t>from the FOUR cameras</w:t>
      </w:r>
      <w:r>
        <w:t>.</w:t>
      </w:r>
    </w:p>
    <w:p w:rsidR="00F81EB7" w:rsidRDefault="00F81EB7" w:rsidP="002F0D3B">
      <w:pPr>
        <w:pStyle w:val="Describe"/>
        <w:ind w:left="2880" w:firstLine="720"/>
      </w:pPr>
      <w:r>
        <w:t xml:space="preserve">The </w:t>
      </w:r>
      <w:r w:rsidR="006D1FD0">
        <w:t xml:space="preserve">Chart Position read from </w:t>
      </w:r>
      <w:r>
        <w:t>CHARTPOS.BIN file</w:t>
      </w:r>
      <w:r w:rsidR="006D1FD0">
        <w:t>.</w:t>
      </w:r>
    </w:p>
    <w:p w:rsidR="00F81EB7" w:rsidRDefault="00F81EB7" w:rsidP="00F81EB7">
      <w:pPr>
        <w:pStyle w:val="Describe"/>
      </w:pPr>
      <w:r>
        <w:tab/>
      </w:r>
      <w:r>
        <w:tab/>
        <w:t>Output:</w:t>
      </w:r>
      <w:r w:rsidR="002F0D3B">
        <w:tab/>
      </w:r>
      <w:proofErr w:type="spellStart"/>
      <w:r>
        <w:t>CalMat</w:t>
      </w:r>
      <w:proofErr w:type="spellEnd"/>
      <w:r>
        <w:t xml:space="preserve"> which is also dumped to CALMAT.BIN file.</w:t>
      </w:r>
      <w:r>
        <w:tab/>
      </w:r>
    </w:p>
    <w:p w:rsidR="00BA0006" w:rsidRPr="00472E99" w:rsidRDefault="00BA0006" w:rsidP="00BA0006">
      <w:pPr>
        <w:pStyle w:val="Describe"/>
        <w:numPr>
          <w:ilvl w:val="0"/>
          <w:numId w:val="20"/>
        </w:numPr>
        <w:rPr>
          <w:b/>
        </w:rPr>
      </w:pPr>
      <w:r w:rsidRPr="00472E99">
        <w:rPr>
          <w:b/>
        </w:rPr>
        <w:t>LDC Look Up Table (LUT)</w:t>
      </w:r>
      <w:r w:rsidR="00F81EB7" w:rsidRPr="00472E99">
        <w:rPr>
          <w:b/>
        </w:rPr>
        <w:t xml:space="preserve"> Generation</w:t>
      </w:r>
    </w:p>
    <w:p w:rsidR="00F81EB7" w:rsidRDefault="00F81EB7" w:rsidP="00F81EB7">
      <w:pPr>
        <w:pStyle w:val="Describe"/>
        <w:ind w:left="2160"/>
      </w:pPr>
      <w:r>
        <w:t>Input:</w:t>
      </w:r>
      <w:r>
        <w:tab/>
      </w:r>
      <w:r w:rsidR="002F0D3B">
        <w:tab/>
      </w:r>
      <w:proofErr w:type="spellStart"/>
      <w:r>
        <w:t>CalMat</w:t>
      </w:r>
      <w:proofErr w:type="spellEnd"/>
      <w:r>
        <w:t xml:space="preserve"> generated in step # 1.</w:t>
      </w:r>
    </w:p>
    <w:p w:rsidR="00F81EB7" w:rsidRDefault="00F81EB7" w:rsidP="002F0D3B">
      <w:pPr>
        <w:pStyle w:val="Describe"/>
        <w:ind w:left="3600"/>
      </w:pPr>
      <w:r>
        <w:t>View to World table for each view poin</w:t>
      </w:r>
      <w:r w:rsidR="002F0D3B">
        <w:t xml:space="preserve">t read from the V2W.BIN </w:t>
      </w:r>
      <w:r>
        <w:t>file.</w:t>
      </w:r>
    </w:p>
    <w:p w:rsidR="00F81EB7" w:rsidRDefault="00F81EB7" w:rsidP="002F0D3B">
      <w:pPr>
        <w:pStyle w:val="Describe"/>
        <w:ind w:left="3600" w:hanging="1440"/>
      </w:pPr>
      <w:r>
        <w:t>Output:</w:t>
      </w:r>
      <w:r w:rsidR="002F0D3B">
        <w:tab/>
      </w:r>
      <w:r>
        <w:t xml:space="preserve">LDC LUTs for </w:t>
      </w:r>
      <w:r w:rsidR="00824A2E">
        <w:t>each view point are written into LUT.BIN and LUT_IDX.BIN files.</w:t>
      </w:r>
    </w:p>
    <w:p w:rsidR="00B259F9" w:rsidRDefault="00B259F9" w:rsidP="00BA0006">
      <w:pPr>
        <w:pStyle w:val="Describe"/>
        <w:ind w:left="801"/>
      </w:pPr>
    </w:p>
    <w:p w:rsidR="00D82338" w:rsidRDefault="00D82338" w:rsidP="00BA0006">
      <w:pPr>
        <w:pStyle w:val="Describe"/>
        <w:ind w:left="801"/>
      </w:pPr>
      <w:r>
        <w:t xml:space="preserve">If the step # 1 is successful then the user can see the detected corner points plotted on to the display as shown in </w:t>
      </w:r>
      <w:r w:rsidR="004F00D1">
        <w:t>the following Figure</w:t>
      </w:r>
      <w:r>
        <w:t xml:space="preserve">: </w:t>
      </w:r>
    </w:p>
    <w:p w:rsidR="00D82338" w:rsidRDefault="00F21982" w:rsidP="00BA0006">
      <w:pPr>
        <w:pStyle w:val="Describe"/>
        <w:ind w:left="801"/>
      </w:pPr>
      <w:r>
        <w:rPr>
          <w:noProof/>
        </w:rPr>
        <w:lastRenderedPageBreak/>
        <w:drawing>
          <wp:inline distT="0" distB="0" distL="0" distR="0">
            <wp:extent cx="5426765" cy="3617843"/>
            <wp:effectExtent l="19050" t="0" r="2485" b="0"/>
            <wp:docPr id="5" name="Picture 4" descr="IMG_9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121.JPG"/>
                    <pic:cNvPicPr/>
                  </pic:nvPicPr>
                  <pic:blipFill>
                    <a:blip r:embed="rId19" cstate="print"/>
                    <a:stretch>
                      <a:fillRect/>
                    </a:stretch>
                  </pic:blipFill>
                  <pic:spPr>
                    <a:xfrm>
                      <a:off x="0" y="0"/>
                      <a:ext cx="5430397" cy="3620264"/>
                    </a:xfrm>
                    <a:prstGeom prst="rect">
                      <a:avLst/>
                    </a:prstGeom>
                  </pic:spPr>
                </pic:pic>
              </a:graphicData>
            </a:graphic>
          </wp:inline>
        </w:drawing>
      </w:r>
    </w:p>
    <w:p w:rsidR="00ED7AA4" w:rsidRDefault="00ED7AA4" w:rsidP="00BA0006">
      <w:pPr>
        <w:pStyle w:val="Describe"/>
        <w:ind w:left="801"/>
      </w:pPr>
    </w:p>
    <w:p w:rsidR="00B259F9" w:rsidRDefault="00B259F9" w:rsidP="00BA0006">
      <w:pPr>
        <w:pStyle w:val="Describe"/>
        <w:ind w:left="801"/>
      </w:pPr>
      <w:r>
        <w:t xml:space="preserve">If the Step # 1 fails and if CALMAT.BIN file is present in the MMC/SD card then calibration will resume </w:t>
      </w:r>
      <w:r w:rsidR="00295A82">
        <w:t xml:space="preserve">with step # 2 </w:t>
      </w:r>
      <w:r>
        <w:t>by reading the CALMAT.BIN file</w:t>
      </w:r>
      <w:r w:rsidR="0047300E">
        <w:t>,</w:t>
      </w:r>
      <w:r>
        <w:t xml:space="preserve"> else it will be aborted.</w:t>
      </w:r>
    </w:p>
    <w:p w:rsidR="001F4E57" w:rsidRPr="001F4E57" w:rsidRDefault="001F4E57" w:rsidP="00BA0006">
      <w:pPr>
        <w:pStyle w:val="Describe"/>
        <w:ind w:left="801"/>
      </w:pPr>
    </w:p>
    <w:p w:rsidR="007A18F7" w:rsidRDefault="007A18F7" w:rsidP="007A18F7">
      <w:pPr>
        <w:pStyle w:val="Heading2"/>
      </w:pPr>
      <w:bookmarkStart w:id="31" w:name="_Toc455586659"/>
      <w:r>
        <w:t>Manual</w:t>
      </w:r>
      <w:bookmarkEnd w:id="31"/>
    </w:p>
    <w:p w:rsidR="00FD12EB" w:rsidRDefault="00FD12EB" w:rsidP="00FD12EB">
      <w:pPr>
        <w:pStyle w:val="Describe"/>
      </w:pPr>
      <w:r>
        <w:t xml:space="preserve">This is 3 step processes where in this </w:t>
      </w:r>
      <w:proofErr w:type="spellStart"/>
      <w:r>
        <w:t>usecase</w:t>
      </w:r>
      <w:proofErr w:type="spellEnd"/>
      <w:r>
        <w:t xml:space="preserve"> is used to dump frames into mmc/</w:t>
      </w:r>
      <w:proofErr w:type="spellStart"/>
      <w:r>
        <w:t>sd</w:t>
      </w:r>
      <w:proofErr w:type="spellEnd"/>
      <w:r>
        <w:t xml:space="preserve">, PC based tool is used to generate CALMAT.BIN and this </w:t>
      </w:r>
      <w:proofErr w:type="spellStart"/>
      <w:r>
        <w:t>usecase</w:t>
      </w:r>
      <w:proofErr w:type="spellEnd"/>
      <w:r>
        <w:t xml:space="preserve"> is used to generate LUT_IDX.BIN &amp; LUT.BIN</w:t>
      </w:r>
    </w:p>
    <w:p w:rsidR="00FD12EB" w:rsidRDefault="00FD12EB" w:rsidP="00CB6BD1">
      <w:pPr>
        <w:pStyle w:val="Describe"/>
        <w:numPr>
          <w:ilvl w:val="0"/>
          <w:numId w:val="18"/>
        </w:numPr>
        <w:jc w:val="left"/>
      </w:pPr>
      <w:r>
        <w:t>Dump 1 frame from each camera into mmc/</w:t>
      </w:r>
      <w:proofErr w:type="spellStart"/>
      <w:r>
        <w:t>sd</w:t>
      </w:r>
      <w:proofErr w:type="spellEnd"/>
    </w:p>
    <w:p w:rsidR="00FD12EB" w:rsidRDefault="00FD12EB" w:rsidP="00CB6BD1">
      <w:pPr>
        <w:pStyle w:val="Describe"/>
        <w:numPr>
          <w:ilvl w:val="0"/>
          <w:numId w:val="18"/>
        </w:numPr>
        <w:jc w:val="left"/>
      </w:pPr>
      <w:r>
        <w:t>Provide these dumped images to PC based tool and generate CALMAT.BIN</w:t>
      </w:r>
    </w:p>
    <w:p w:rsidR="00FD12EB" w:rsidRDefault="00FD12EB" w:rsidP="00CB6BD1">
      <w:pPr>
        <w:pStyle w:val="Describe"/>
        <w:numPr>
          <w:ilvl w:val="0"/>
          <w:numId w:val="18"/>
        </w:numPr>
        <w:jc w:val="left"/>
      </w:pPr>
      <w:r>
        <w:t>Generate LUT_IDX.BIN &amp; LUT.BIN</w:t>
      </w:r>
    </w:p>
    <w:p w:rsidR="00FD12EB" w:rsidRDefault="00FD12EB" w:rsidP="00CB6BD1">
      <w:pPr>
        <w:pStyle w:val="Describe"/>
        <w:numPr>
          <w:ilvl w:val="0"/>
          <w:numId w:val="18"/>
        </w:numPr>
        <w:jc w:val="left"/>
      </w:pPr>
      <w:r>
        <w:t>When 3SRV demo is run, these tables are read and 3D SRV is rendered</w:t>
      </w:r>
    </w:p>
    <w:p w:rsidR="00FD12EB" w:rsidRDefault="00FD12EB" w:rsidP="00FD12EB">
      <w:pPr>
        <w:pStyle w:val="Heading3"/>
      </w:pPr>
      <w:r>
        <w:t xml:space="preserve">Steps to </w:t>
      </w:r>
      <w:r w:rsidR="00026D0B">
        <w:t xml:space="preserve">run </w:t>
      </w:r>
      <w:r>
        <w:t>Manual mode calibration</w:t>
      </w:r>
    </w:p>
    <w:p w:rsidR="00CB6BD1" w:rsidRPr="00CB6BD1" w:rsidRDefault="00CB6BD1" w:rsidP="00CB6BD1">
      <w:pPr>
        <w:pStyle w:val="Describe"/>
      </w:pPr>
      <w:r>
        <w:t>Once the “</w:t>
      </w:r>
      <w:r w:rsidRPr="00CB6BD1">
        <w:t>Manual Calibration</w:t>
      </w:r>
      <w:r>
        <w:t>” is chosen, manual mode menu is shown</w:t>
      </w:r>
    </w:p>
    <w:p w:rsidR="00CB6BD1" w:rsidRDefault="00CB6BD1" w:rsidP="00CB6BD1">
      <w:pPr>
        <w:pStyle w:val="Describe"/>
        <w:numPr>
          <w:ilvl w:val="0"/>
          <w:numId w:val="19"/>
        </w:numPr>
        <w:jc w:val="left"/>
      </w:pPr>
      <w:r>
        <w:t>Select option “</w:t>
      </w:r>
      <w:r w:rsidRPr="00CB6BD1">
        <w:t>Save ISP output frames (Will be saved in MMC/SD : All channels)”</w:t>
      </w:r>
    </w:p>
    <w:p w:rsidR="00CB6BD1" w:rsidRDefault="00CB6BD1" w:rsidP="00CB6BD1">
      <w:pPr>
        <w:pStyle w:val="Describe"/>
        <w:numPr>
          <w:ilvl w:val="1"/>
          <w:numId w:val="19"/>
        </w:numPr>
        <w:jc w:val="left"/>
      </w:pPr>
      <w:r>
        <w:t xml:space="preserve">This will dump </w:t>
      </w:r>
      <w:r w:rsidRPr="00CB6BD1">
        <w:t xml:space="preserve">FRONT_0.YUV, RIGHT_0.YUV, </w:t>
      </w:r>
      <w:proofErr w:type="gramStart"/>
      <w:r w:rsidRPr="00CB6BD1">
        <w:t>BACK</w:t>
      </w:r>
      <w:proofErr w:type="gramEnd"/>
      <w:r w:rsidRPr="00CB6BD1">
        <w:t>_0.YUV &amp; LEFT_0.YUV into mmc/sd</w:t>
      </w:r>
      <w:r>
        <w:t>.</w:t>
      </w:r>
    </w:p>
    <w:p w:rsidR="00CB6BD1" w:rsidRDefault="00CB6BD1" w:rsidP="00CB6BD1">
      <w:pPr>
        <w:pStyle w:val="Describe"/>
        <w:ind w:left="2160"/>
        <w:jc w:val="left"/>
      </w:pPr>
    </w:p>
    <w:p w:rsidR="00CB6BD1" w:rsidRDefault="00CB6BD1" w:rsidP="00CB6BD1">
      <w:pPr>
        <w:pStyle w:val="Describe"/>
        <w:numPr>
          <w:ilvl w:val="0"/>
          <w:numId w:val="19"/>
        </w:numPr>
        <w:jc w:val="left"/>
      </w:pPr>
      <w:r>
        <w:t>Choose to remove mmc/</w:t>
      </w:r>
      <w:proofErr w:type="spellStart"/>
      <w:r>
        <w:t>sd</w:t>
      </w:r>
      <w:proofErr w:type="spellEnd"/>
      <w:r>
        <w:t xml:space="preserve"> with option “</w:t>
      </w:r>
      <w:r w:rsidRPr="00CB6BD1">
        <w:t>Unmount File System before removing MMC/SD card”</w:t>
      </w:r>
      <w:r>
        <w:t xml:space="preserve"> remove the mmc/</w:t>
      </w:r>
      <w:proofErr w:type="spellStart"/>
      <w:r>
        <w:t>sd</w:t>
      </w:r>
      <w:proofErr w:type="spellEnd"/>
      <w:r>
        <w:t xml:space="preserve"> card after this option is used.</w:t>
      </w:r>
    </w:p>
    <w:p w:rsidR="00CB6BD1" w:rsidRDefault="00CB6BD1" w:rsidP="00CB6BD1">
      <w:pPr>
        <w:pStyle w:val="Describe"/>
        <w:ind w:left="1440"/>
        <w:jc w:val="left"/>
      </w:pPr>
    </w:p>
    <w:p w:rsidR="00CB6BD1" w:rsidRDefault="00CB6BD1" w:rsidP="00CB6BD1">
      <w:pPr>
        <w:pStyle w:val="Describe"/>
        <w:numPr>
          <w:ilvl w:val="0"/>
          <w:numId w:val="19"/>
        </w:numPr>
        <w:jc w:val="left"/>
      </w:pPr>
      <w:r>
        <w:lastRenderedPageBreak/>
        <w:t xml:space="preserve">With the PC based tool and using </w:t>
      </w:r>
      <w:r w:rsidRPr="00CB6BD1">
        <w:t>FRONT_0.YUV, RIGHT_0.YUV, BACK_0.YUV &amp; LEFT_0.YUV</w:t>
      </w:r>
      <w:r>
        <w:t xml:space="preserve"> as input, generate CALMAT.BIN</w:t>
      </w:r>
      <w:r w:rsidR="00921EF3">
        <w:t>. Refer “</w:t>
      </w:r>
      <w:r w:rsidR="00921EF3" w:rsidRPr="00921EF3">
        <w:t>manual_TI_3D_SurroundVision_CalibTool</w:t>
      </w:r>
      <w:r w:rsidR="00921EF3">
        <w:t xml:space="preserve">” </w:t>
      </w:r>
      <w:proofErr w:type="gramStart"/>
      <w:r w:rsidR="00921EF3">
        <w:t>under ..</w:t>
      </w:r>
      <w:proofErr w:type="gramEnd"/>
      <w:r w:rsidR="00921EF3">
        <w:t>/</w:t>
      </w:r>
      <w:r w:rsidR="00921EF3" w:rsidRPr="00921EF3">
        <w:t xml:space="preserve"> </w:t>
      </w:r>
      <w:r w:rsidR="00921EF3">
        <w:t>3d_calibration_tool for detailed instructions.</w:t>
      </w:r>
    </w:p>
    <w:p w:rsidR="00463AD2" w:rsidRDefault="00463AD2" w:rsidP="00463AD2">
      <w:pPr>
        <w:pStyle w:val="ListParagraph"/>
      </w:pPr>
    </w:p>
    <w:p w:rsidR="00CB6BD1" w:rsidRDefault="00CB6BD1" w:rsidP="00CB6BD1">
      <w:pPr>
        <w:pStyle w:val="Describe"/>
        <w:ind w:left="1440"/>
        <w:jc w:val="left"/>
      </w:pPr>
    </w:p>
    <w:p w:rsidR="00CB6BD1" w:rsidRDefault="00CB6BD1" w:rsidP="00CB6BD1">
      <w:pPr>
        <w:pStyle w:val="Describe"/>
        <w:numPr>
          <w:ilvl w:val="0"/>
          <w:numId w:val="19"/>
        </w:numPr>
        <w:jc w:val="left"/>
      </w:pPr>
      <w:r>
        <w:t>Copy the CALMAT.BIN to mmc/</w:t>
      </w:r>
      <w:proofErr w:type="spellStart"/>
      <w:r>
        <w:t>sd</w:t>
      </w:r>
      <w:proofErr w:type="spellEnd"/>
      <w:r>
        <w:t xml:space="preserve"> in TDA3X folder</w:t>
      </w:r>
    </w:p>
    <w:p w:rsidR="00463AD2" w:rsidRDefault="00463AD2" w:rsidP="00463AD2">
      <w:pPr>
        <w:pStyle w:val="ListParagraph"/>
      </w:pPr>
    </w:p>
    <w:p w:rsidR="00CB6BD1" w:rsidRDefault="00CB6BD1" w:rsidP="00CB6BD1">
      <w:pPr>
        <w:pStyle w:val="ListParagraph"/>
      </w:pPr>
    </w:p>
    <w:p w:rsidR="00CB6BD1" w:rsidRDefault="00CB6BD1" w:rsidP="00CB6BD1">
      <w:pPr>
        <w:pStyle w:val="Describe"/>
        <w:numPr>
          <w:ilvl w:val="0"/>
          <w:numId w:val="19"/>
        </w:numPr>
        <w:jc w:val="left"/>
      </w:pPr>
      <w:r>
        <w:t>Insert the mmc/</w:t>
      </w:r>
      <w:proofErr w:type="spellStart"/>
      <w:r>
        <w:t>sd</w:t>
      </w:r>
      <w:proofErr w:type="spellEnd"/>
      <w:r>
        <w:t xml:space="preserve"> and remount the mmc/</w:t>
      </w:r>
      <w:proofErr w:type="spellStart"/>
      <w:r>
        <w:t>sd</w:t>
      </w:r>
      <w:proofErr w:type="spellEnd"/>
      <w:r>
        <w:t xml:space="preserve"> using option “</w:t>
      </w:r>
      <w:r w:rsidRPr="00CB6BD1">
        <w:t>Mount File System after inserting MMC/SD card”</w:t>
      </w:r>
    </w:p>
    <w:p w:rsidR="00463AD2" w:rsidRDefault="00463AD2" w:rsidP="00463AD2">
      <w:pPr>
        <w:pStyle w:val="ListParagraph"/>
      </w:pPr>
    </w:p>
    <w:p w:rsidR="00CB6BD1" w:rsidRDefault="00CB6BD1" w:rsidP="00CB6BD1">
      <w:pPr>
        <w:pStyle w:val="ListParagraph"/>
      </w:pPr>
    </w:p>
    <w:p w:rsidR="00CB6BD1" w:rsidRDefault="00CB6BD1" w:rsidP="00CB6BD1">
      <w:pPr>
        <w:pStyle w:val="Describe"/>
        <w:numPr>
          <w:ilvl w:val="0"/>
          <w:numId w:val="19"/>
        </w:numPr>
        <w:jc w:val="left"/>
      </w:pPr>
      <w:r>
        <w:t>Generate LDC LUTs using option “</w:t>
      </w:r>
      <w:r w:rsidRPr="00CB6BD1">
        <w:t>Compute LDC LUTs for 3D SRV (All view points)”</w:t>
      </w:r>
    </w:p>
    <w:p w:rsidR="00463AD2" w:rsidRDefault="00463AD2" w:rsidP="00463AD2">
      <w:pPr>
        <w:pStyle w:val="ListParagraph"/>
      </w:pPr>
    </w:p>
    <w:p w:rsidR="00CB6BD1" w:rsidRDefault="00CB6BD1" w:rsidP="00CB6BD1">
      <w:pPr>
        <w:pStyle w:val="ListParagraph"/>
      </w:pPr>
    </w:p>
    <w:p w:rsidR="00CB6BD1" w:rsidRDefault="004C6494" w:rsidP="00CB6BD1">
      <w:pPr>
        <w:pStyle w:val="Describe"/>
        <w:numPr>
          <w:ilvl w:val="0"/>
          <w:numId w:val="19"/>
        </w:numPr>
        <w:jc w:val="left"/>
      </w:pPr>
      <w:r>
        <w:t>Re-</w:t>
      </w:r>
      <w:r w:rsidR="00CB6BD1">
        <w:t>Run 3D SRV demo.</w:t>
      </w:r>
    </w:p>
    <w:p w:rsidR="00463AD2" w:rsidRDefault="00463AD2" w:rsidP="00463AD2">
      <w:pPr>
        <w:pStyle w:val="ListParagraph"/>
      </w:pPr>
    </w:p>
    <w:p w:rsidR="00CB6BD1" w:rsidRPr="00CB6BD1" w:rsidRDefault="00CB6BD1" w:rsidP="00CB6BD1">
      <w:pPr>
        <w:pStyle w:val="Describe"/>
      </w:pPr>
    </w:p>
    <w:p w:rsidR="00BE6488" w:rsidRDefault="00BE6488" w:rsidP="00BE6488">
      <w:pPr>
        <w:pStyle w:val="Heading1"/>
      </w:pPr>
      <w:bookmarkStart w:id="32" w:name="_Toc455586660"/>
      <w:r>
        <w:t>Sample LOGs</w:t>
      </w:r>
      <w:bookmarkEnd w:id="32"/>
    </w:p>
    <w:p w:rsidR="00165E3D" w:rsidRDefault="00083498" w:rsidP="00165E3D">
      <w:pPr>
        <w:pStyle w:val="Heading2"/>
      </w:pPr>
      <w:bookmarkStart w:id="33" w:name="_Ref445484741"/>
      <w:bookmarkStart w:id="34" w:name="_Toc455586661"/>
      <w:r>
        <w:t>Select the camera used</w:t>
      </w:r>
      <w:bookmarkEnd w:id="33"/>
      <w:bookmarkEnd w:id="34"/>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Vision SDK Use-cases,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1</w:t>
      </w:r>
      <w:proofErr w:type="gramEnd"/>
      <w:r w:rsidRPr="00083498">
        <w:rPr>
          <w:rFonts w:ascii="Courier New" w:hAnsi="Courier New" w:cs="Courier New"/>
          <w:color w:val="000000" w:themeColor="text1"/>
          <w:sz w:val="14"/>
          <w:szCs w:val="14"/>
        </w:rPr>
        <w:t>: Single Camera Use-cases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2</w:t>
      </w:r>
      <w:proofErr w:type="gramEnd"/>
      <w:r w:rsidRPr="00083498">
        <w:rPr>
          <w:rFonts w:ascii="Courier New" w:hAnsi="Courier New" w:cs="Courier New"/>
          <w:color w:val="000000" w:themeColor="text1"/>
          <w:sz w:val="14"/>
          <w:szCs w:val="14"/>
        </w:rPr>
        <w:t>: Multi-Camera LVDS Use-cases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3</w:t>
      </w:r>
      <w:proofErr w:type="gramEnd"/>
      <w:r w:rsidRPr="00083498">
        <w:rPr>
          <w:rFonts w:ascii="Courier New" w:hAnsi="Courier New" w:cs="Courier New"/>
          <w:color w:val="000000" w:themeColor="text1"/>
          <w:sz w:val="14"/>
          <w:szCs w:val="14"/>
        </w:rPr>
        <w:t>: AVB RX Use-cases, (TDA2x &amp; TDA2Ex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4</w:t>
      </w:r>
      <w:proofErr w:type="gramEnd"/>
      <w:r w:rsidRPr="00083498">
        <w:rPr>
          <w:rFonts w:ascii="Courier New" w:hAnsi="Courier New" w:cs="Courier New"/>
          <w:color w:val="000000" w:themeColor="text1"/>
          <w:sz w:val="14"/>
          <w:szCs w:val="14"/>
        </w:rPr>
        <w:t>: Dual Display Use-cases, (TDA2x EVM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5</w:t>
      </w:r>
      <w:proofErr w:type="gramEnd"/>
      <w:r w:rsidRPr="00083498">
        <w:rPr>
          <w:rFonts w:ascii="Courier New" w:hAnsi="Courier New" w:cs="Courier New"/>
          <w:color w:val="000000" w:themeColor="text1"/>
          <w:sz w:val="14"/>
          <w:szCs w:val="14"/>
        </w:rPr>
        <w:t>: ISS Use-cases,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6</w:t>
      </w:r>
      <w:proofErr w:type="gramEnd"/>
      <w:r w:rsidRPr="00083498">
        <w:rPr>
          <w:rFonts w:ascii="Courier New" w:hAnsi="Courier New" w:cs="Courier New"/>
          <w:color w:val="000000" w:themeColor="text1"/>
          <w:sz w:val="14"/>
          <w:szCs w:val="14"/>
        </w:rPr>
        <w:t xml:space="preserve">: Stereo Use-cases, (TDA2x </w:t>
      </w:r>
      <w:proofErr w:type="spellStart"/>
      <w:r w:rsidRPr="00083498">
        <w:rPr>
          <w:rFonts w:ascii="Courier New" w:hAnsi="Courier New" w:cs="Courier New"/>
          <w:color w:val="000000" w:themeColor="text1"/>
          <w:sz w:val="14"/>
          <w:szCs w:val="14"/>
        </w:rPr>
        <w:t>MonsterCam</w:t>
      </w:r>
      <w:proofErr w:type="spellEnd"/>
      <w:r w:rsidRPr="00083498">
        <w:rPr>
          <w:rFonts w:ascii="Courier New" w:hAnsi="Courier New" w:cs="Courier New"/>
          <w:color w:val="000000" w:themeColor="text1"/>
          <w:sz w:val="14"/>
          <w:szCs w:val="14"/>
        </w:rPr>
        <w:t xml:space="preserve">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7</w:t>
      </w:r>
      <w:proofErr w:type="gramEnd"/>
      <w:r w:rsidRPr="00083498">
        <w:rPr>
          <w:rFonts w:ascii="Courier New" w:hAnsi="Courier New" w:cs="Courier New"/>
          <w:color w:val="000000" w:themeColor="text1"/>
          <w:sz w:val="14"/>
          <w:szCs w:val="14"/>
        </w:rPr>
        <w:t>: Network RX/TX Use-cases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a</w:t>
      </w:r>
      <w:proofErr w:type="gramEnd"/>
      <w:r w:rsidRPr="00083498">
        <w:rPr>
          <w:rFonts w:ascii="Courier New" w:hAnsi="Courier New" w:cs="Courier New"/>
          <w:color w:val="000000" w:themeColor="text1"/>
          <w:sz w:val="14"/>
          <w:szCs w:val="14"/>
        </w:rPr>
        <w:t>: Miscellaneous test</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s</w:t>
      </w:r>
      <w:proofErr w:type="gramEnd"/>
      <w:r w:rsidRPr="00083498">
        <w:rPr>
          <w:rFonts w:ascii="Courier New" w:hAnsi="Courier New" w:cs="Courier New"/>
          <w:color w:val="000000" w:themeColor="text1"/>
          <w:sz w:val="14"/>
          <w:szCs w:val="14"/>
        </w:rPr>
        <w:t xml:space="preserve">: System Settings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x</w:t>
      </w:r>
      <w:proofErr w:type="gramEnd"/>
      <w:r w:rsidRPr="00083498">
        <w:rPr>
          <w:rFonts w:ascii="Courier New" w:hAnsi="Courier New" w:cs="Courier New"/>
          <w:color w:val="000000" w:themeColor="text1"/>
          <w:sz w:val="14"/>
          <w:szCs w:val="14"/>
        </w:rPr>
        <w:t xml:space="preserve">: Exit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FF0000"/>
          <w:sz w:val="14"/>
          <w:szCs w:val="14"/>
        </w:rPr>
      </w:pPr>
      <w:r w:rsidRPr="00083498">
        <w:rPr>
          <w:rFonts w:ascii="Courier New" w:hAnsi="Courier New" w:cs="Courier New"/>
          <w:color w:val="000000" w:themeColor="text1"/>
          <w:sz w:val="14"/>
          <w:szCs w:val="14"/>
        </w:rPr>
        <w:t xml:space="preserve">[IPU1-0]  Enter Choice: </w:t>
      </w:r>
      <w:r w:rsidRPr="00083498">
        <w:rPr>
          <w:rFonts w:ascii="Courier New" w:hAnsi="Courier New" w:cs="Courier New"/>
          <w:color w:val="FF0000"/>
        </w:rPr>
        <w:t>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16.691850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16.691911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System Settings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1</w:t>
      </w:r>
      <w:proofErr w:type="gramEnd"/>
      <w:r w:rsidRPr="00083498">
        <w:rPr>
          <w:rFonts w:ascii="Courier New" w:hAnsi="Courier New" w:cs="Courier New"/>
          <w:color w:val="000000" w:themeColor="text1"/>
          <w:sz w:val="14"/>
          <w:szCs w:val="14"/>
        </w:rPr>
        <w:t>: Display Settings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2</w:t>
      </w:r>
      <w:proofErr w:type="gramEnd"/>
      <w:r w:rsidRPr="00083498">
        <w:rPr>
          <w:rFonts w:ascii="Courier New" w:hAnsi="Courier New" w:cs="Courier New"/>
          <w:color w:val="000000" w:themeColor="text1"/>
          <w:sz w:val="14"/>
          <w:szCs w:val="14"/>
        </w:rPr>
        <w:t>: Capture Settings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3</w:t>
      </w:r>
      <w:proofErr w:type="gramEnd"/>
      <w:r w:rsidRPr="00083498">
        <w:rPr>
          <w:rFonts w:ascii="Courier New" w:hAnsi="Courier New" w:cs="Courier New"/>
          <w:color w:val="000000" w:themeColor="text1"/>
          <w:sz w:val="14"/>
          <w:szCs w:val="14"/>
        </w:rPr>
        <w:t>: ISS Settings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lastRenderedPageBreak/>
        <w:t>[IPU1-0</w:t>
      </w:r>
      <w:proofErr w:type="gramStart"/>
      <w:r w:rsidRPr="00083498">
        <w:rPr>
          <w:rFonts w:ascii="Courier New" w:hAnsi="Courier New" w:cs="Courier New"/>
          <w:color w:val="000000" w:themeColor="text1"/>
          <w:sz w:val="14"/>
          <w:szCs w:val="14"/>
        </w:rPr>
        <w:t>]  4</w:t>
      </w:r>
      <w:proofErr w:type="gramEnd"/>
      <w:r w:rsidRPr="00083498">
        <w:rPr>
          <w:rFonts w:ascii="Courier New" w:hAnsi="Courier New" w:cs="Courier New"/>
          <w:color w:val="000000" w:themeColor="text1"/>
          <w:sz w:val="14"/>
          <w:szCs w:val="14"/>
        </w:rPr>
        <w:t>: Enable Charging via USB2 Port (TDA2x EVM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5</w:t>
      </w:r>
      <w:proofErr w:type="gramEnd"/>
      <w:r w:rsidRPr="00083498">
        <w:rPr>
          <w:rFonts w:ascii="Courier New" w:hAnsi="Courier New" w:cs="Courier New"/>
          <w:color w:val="000000" w:themeColor="text1"/>
          <w:sz w:val="14"/>
          <w:szCs w:val="14"/>
        </w:rPr>
        <w:t>: Print PRCM Statistics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6</w:t>
      </w:r>
      <w:proofErr w:type="gramEnd"/>
      <w:r w:rsidRPr="00083498">
        <w:rPr>
          <w:rFonts w:ascii="Courier New" w:hAnsi="Courier New" w:cs="Courier New"/>
          <w:color w:val="000000" w:themeColor="text1"/>
          <w:sz w:val="14"/>
          <w:szCs w:val="14"/>
        </w:rPr>
        <w:t>: Show Memory/CPU/DDR BW usage</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x</w:t>
      </w:r>
      <w:proofErr w:type="gramEnd"/>
      <w:r w:rsidRPr="00083498">
        <w:rPr>
          <w:rFonts w:ascii="Courier New" w:hAnsi="Courier New" w:cs="Courier New"/>
          <w:color w:val="000000" w:themeColor="text1"/>
          <w:sz w:val="14"/>
          <w:szCs w:val="14"/>
        </w:rPr>
        <w:t xml:space="preserve">: Exit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Enter Choice: </w:t>
      </w:r>
      <w:r w:rsidR="00FE2B95" w:rsidRPr="00FE2B95">
        <w:rPr>
          <w:rFonts w:ascii="Courier New" w:hAnsi="Courier New" w:cs="Courier New"/>
          <w:b/>
          <w:color w:val="FF0000"/>
        </w:rPr>
        <w:t>2</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16.692155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17.238638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Capture Source</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1</w:t>
      </w:r>
      <w:proofErr w:type="gramEnd"/>
      <w:r w:rsidRPr="00083498">
        <w:rPr>
          <w:rFonts w:ascii="Courier New" w:hAnsi="Courier New" w:cs="Courier New"/>
          <w:color w:val="000000" w:themeColor="text1"/>
          <w:sz w:val="14"/>
          <w:szCs w:val="14"/>
        </w:rPr>
        <w:t>: OV10635 Sensor 720P30</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2</w:t>
      </w:r>
      <w:proofErr w:type="gramEnd"/>
      <w:r w:rsidRPr="00083498">
        <w:rPr>
          <w:rFonts w:ascii="Courier New" w:hAnsi="Courier New" w:cs="Courier New"/>
          <w:color w:val="000000" w:themeColor="text1"/>
          <w:sz w:val="14"/>
          <w:szCs w:val="14"/>
        </w:rPr>
        <w:t xml:space="preserve">: HDMI Capture 1080P60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3</w:t>
      </w:r>
      <w:proofErr w:type="gramEnd"/>
      <w:r w:rsidRPr="00083498">
        <w:rPr>
          <w:rFonts w:ascii="Courier New" w:hAnsi="Courier New" w:cs="Courier New"/>
          <w:color w:val="000000" w:themeColor="text1"/>
          <w:sz w:val="14"/>
          <w:szCs w:val="14"/>
        </w:rPr>
        <w:t xml:space="preserve">: OV10640 Sensor 720P30 </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 xml:space="preserve"> CSI2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4</w:t>
      </w:r>
      <w:proofErr w:type="gramEnd"/>
      <w:r w:rsidRPr="00083498">
        <w:rPr>
          <w:rFonts w:ascii="Courier New" w:hAnsi="Courier New" w:cs="Courier New"/>
          <w:color w:val="000000" w:themeColor="text1"/>
          <w:sz w:val="14"/>
          <w:szCs w:val="14"/>
        </w:rPr>
        <w:t xml:space="preserve">: OV10640 Sensor 720P30 </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 xml:space="preserve"> Parallel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5</w:t>
      </w:r>
      <w:proofErr w:type="gramEnd"/>
      <w:r w:rsidRPr="00083498">
        <w:rPr>
          <w:rFonts w:ascii="Courier New" w:hAnsi="Courier New" w:cs="Courier New"/>
          <w:color w:val="000000" w:themeColor="text1"/>
          <w:sz w:val="14"/>
          <w:szCs w:val="14"/>
        </w:rPr>
        <w:t xml:space="preserve">: AR0132  Sensor 720P60 </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 xml:space="preserve"> Parallel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6</w:t>
      </w:r>
      <w:proofErr w:type="gramEnd"/>
      <w:r w:rsidRPr="00083498">
        <w:rPr>
          <w:rFonts w:ascii="Courier New" w:hAnsi="Courier New" w:cs="Courier New"/>
          <w:color w:val="000000" w:themeColor="text1"/>
          <w:sz w:val="14"/>
          <w:szCs w:val="14"/>
        </w:rPr>
        <w:t xml:space="preserve">: AR0140  Sensor 720P60 </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 xml:space="preserve"> Parallel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7</w:t>
      </w:r>
      <w:proofErr w:type="gramEnd"/>
      <w:r w:rsidRPr="00083498">
        <w:rPr>
          <w:rFonts w:ascii="Courier New" w:hAnsi="Courier New" w:cs="Courier New"/>
          <w:color w:val="000000" w:themeColor="text1"/>
          <w:sz w:val="14"/>
          <w:szCs w:val="14"/>
        </w:rPr>
        <w:t xml:space="preserve">: IMX224  Sensor 1280x960 </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 xml:space="preserve"> CSI2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8</w:t>
      </w:r>
      <w:proofErr w:type="gramEnd"/>
      <w:r w:rsidRPr="00083498">
        <w:rPr>
          <w:rFonts w:ascii="Courier New" w:hAnsi="Courier New" w:cs="Courier New"/>
          <w:color w:val="000000" w:themeColor="text1"/>
          <w:sz w:val="14"/>
          <w:szCs w:val="14"/>
        </w:rPr>
        <w:t xml:space="preserve">: AR0132  Sensor 720P60 DM388 </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 xml:space="preserve"> Parallel (TDA2x </w:t>
      </w:r>
      <w:proofErr w:type="spellStart"/>
      <w:r w:rsidRPr="00083498">
        <w:rPr>
          <w:rFonts w:ascii="Courier New" w:hAnsi="Courier New" w:cs="Courier New"/>
          <w:color w:val="000000" w:themeColor="text1"/>
          <w:sz w:val="14"/>
          <w:szCs w:val="14"/>
        </w:rPr>
        <w:t>MonsterCam</w:t>
      </w:r>
      <w:proofErr w:type="spellEnd"/>
      <w:r w:rsidRPr="00083498">
        <w:rPr>
          <w:rFonts w:ascii="Courier New" w:hAnsi="Courier New" w:cs="Courier New"/>
          <w:color w:val="000000" w:themeColor="text1"/>
          <w:sz w:val="14"/>
          <w:szCs w:val="14"/>
        </w:rPr>
        <w:t xml:space="preserve">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9</w:t>
      </w:r>
      <w:proofErr w:type="gramEnd"/>
      <w:r w:rsidRPr="00083498">
        <w:rPr>
          <w:rFonts w:ascii="Courier New" w:hAnsi="Courier New" w:cs="Courier New"/>
          <w:color w:val="000000" w:themeColor="text1"/>
          <w:sz w:val="14"/>
          <w:szCs w:val="14"/>
        </w:rPr>
        <w:t xml:space="preserve">: AR0140  Sensor for SV </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 xml:space="preserve"> TIDA00262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a</w:t>
      </w:r>
      <w:proofErr w:type="gramEnd"/>
      <w:r w:rsidRPr="00083498">
        <w:rPr>
          <w:rFonts w:ascii="Courier New" w:hAnsi="Courier New" w:cs="Courier New"/>
          <w:color w:val="000000" w:themeColor="text1"/>
          <w:sz w:val="14"/>
          <w:szCs w:val="14"/>
        </w:rPr>
        <w:t xml:space="preserve">: OV10640 Sensor for SV </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 xml:space="preserve"> IMI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x</w:t>
      </w:r>
      <w:proofErr w:type="gramEnd"/>
      <w:r w:rsidRPr="00083498">
        <w:rPr>
          <w:rFonts w:ascii="Courier New" w:hAnsi="Courier New" w:cs="Courier New"/>
          <w:color w:val="000000" w:themeColor="text1"/>
          <w:sz w:val="14"/>
          <w:szCs w:val="14"/>
        </w:rPr>
        <w:t xml:space="preserve">: Exit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Enter Choice: </w:t>
      </w:r>
      <w:r w:rsidR="00471471">
        <w:rPr>
          <w:rFonts w:ascii="Courier New" w:hAnsi="Courier New" w:cs="Courier New"/>
          <w:color w:val="FF0000"/>
        </w:rPr>
        <w:t>9</w:t>
      </w:r>
      <w:r w:rsidR="001D6129">
        <w:rPr>
          <w:rFonts w:ascii="Courier New" w:hAnsi="Courier New" w:cs="Courier New"/>
          <w:color w:val="FF0000"/>
        </w:rPr>
        <w:t xml:space="preserve"> </w:t>
      </w:r>
      <w:r w:rsidR="00471471">
        <w:rPr>
          <w:rFonts w:ascii="Courier New" w:hAnsi="Courier New" w:cs="Courier New"/>
          <w:color w:val="FF0000"/>
        </w:rPr>
        <w:t>or a</w:t>
      </w:r>
      <w:r>
        <w:rPr>
          <w:rFonts w:ascii="Courier New" w:hAnsi="Courier New" w:cs="Courier New"/>
          <w:color w:val="FF0000"/>
        </w:rPr>
        <w:t xml:space="preserve"> depending on the camera used”</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17.239095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17.962941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17.963094 s:  Current System Settings,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17.963155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17.963216 s:  Display Type   : HDMI 1920x1080 @ 60fps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17.963277 s:  Capture </w:t>
      </w:r>
      <w:proofErr w:type="gramStart"/>
      <w:r w:rsidRPr="00083498">
        <w:rPr>
          <w:rFonts w:ascii="Courier New" w:hAnsi="Courier New" w:cs="Courier New"/>
          <w:color w:val="000000" w:themeColor="text1"/>
          <w:sz w:val="14"/>
          <w:szCs w:val="14"/>
        </w:rPr>
        <w:t>Source :</w:t>
      </w:r>
      <w:proofErr w:type="gramEnd"/>
      <w:r w:rsidRPr="00083498">
        <w:rPr>
          <w:rFonts w:ascii="Courier New" w:hAnsi="Courier New" w:cs="Courier New"/>
          <w:color w:val="000000" w:themeColor="text1"/>
          <w:sz w:val="14"/>
          <w:szCs w:val="14"/>
        </w:rPr>
        <w:t xml:space="preserve"> Sensor OV10640 IMI 1280x720 @ 30fps </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 xml:space="preserve"> ISS CSI2, Bayer (TDA3x EVM ONLY)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17.963368 s:  My IP </w:t>
      </w:r>
      <w:proofErr w:type="gramStart"/>
      <w:r w:rsidRPr="00083498">
        <w:rPr>
          <w:rFonts w:ascii="Courier New" w:hAnsi="Courier New" w:cs="Courier New"/>
          <w:color w:val="000000" w:themeColor="text1"/>
          <w:sz w:val="14"/>
          <w:szCs w:val="14"/>
        </w:rPr>
        <w:t>address  :</w:t>
      </w:r>
      <w:proofErr w:type="gramEnd"/>
      <w:r w:rsidRPr="00083498">
        <w:rPr>
          <w:rFonts w:ascii="Courier New" w:hAnsi="Courier New" w:cs="Courier New"/>
          <w:color w:val="000000" w:themeColor="text1"/>
          <w:sz w:val="14"/>
          <w:szCs w:val="14"/>
        </w:rPr>
        <w:t xml:space="preserve"> none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17.963399 s:  ISS Settings   : LDC</w:t>
      </w:r>
      <w:proofErr w:type="gramStart"/>
      <w:r w:rsidRPr="00083498">
        <w:rPr>
          <w:rFonts w:ascii="Courier New" w:hAnsi="Courier New" w:cs="Courier New"/>
          <w:color w:val="000000" w:themeColor="text1"/>
          <w:sz w:val="14"/>
          <w:szCs w:val="14"/>
        </w:rPr>
        <w:t>=[</w:t>
      </w:r>
      <w:proofErr w:type="gramEnd"/>
      <w:r w:rsidRPr="00083498">
        <w:rPr>
          <w:rFonts w:ascii="Courier New" w:hAnsi="Courier New" w:cs="Courier New"/>
          <w:color w:val="000000" w:themeColor="text1"/>
          <w:sz w:val="14"/>
          <w:szCs w:val="14"/>
        </w:rPr>
        <w:t xml:space="preserve">OFF] VTNF=[OFF] WDR=[OFF]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17.963490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17.963521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17.963582 s:  </w:t>
      </w:r>
      <w:proofErr w:type="spellStart"/>
      <w:r w:rsidRPr="00083498">
        <w:rPr>
          <w:rFonts w:ascii="Courier New" w:hAnsi="Courier New" w:cs="Courier New"/>
          <w:color w:val="000000" w:themeColor="text1"/>
          <w:sz w:val="14"/>
          <w:szCs w:val="14"/>
        </w:rPr>
        <w:t>Usecase</w:t>
      </w:r>
      <w:proofErr w:type="spellEnd"/>
      <w:r w:rsidRPr="00083498">
        <w:rPr>
          <w:rFonts w:ascii="Courier New" w:hAnsi="Courier New" w:cs="Courier New"/>
          <w:color w:val="000000" w:themeColor="text1"/>
          <w:sz w:val="14"/>
          <w:szCs w:val="14"/>
        </w:rPr>
        <w:t xml:space="preserve"> Menu</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17.963612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17.963673 s: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  Vision SDK Use-cases,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1</w:t>
      </w:r>
      <w:proofErr w:type="gramEnd"/>
      <w:r w:rsidRPr="00083498">
        <w:rPr>
          <w:rFonts w:ascii="Courier New" w:hAnsi="Courier New" w:cs="Courier New"/>
          <w:color w:val="000000" w:themeColor="text1"/>
          <w:sz w:val="14"/>
          <w:szCs w:val="14"/>
        </w:rPr>
        <w:t>: Single Camera Use-cases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2</w:t>
      </w:r>
      <w:proofErr w:type="gramEnd"/>
      <w:r w:rsidRPr="00083498">
        <w:rPr>
          <w:rFonts w:ascii="Courier New" w:hAnsi="Courier New" w:cs="Courier New"/>
          <w:color w:val="000000" w:themeColor="text1"/>
          <w:sz w:val="14"/>
          <w:szCs w:val="14"/>
        </w:rPr>
        <w:t>: Multi-Camera LVDS Use-cases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3</w:t>
      </w:r>
      <w:proofErr w:type="gramEnd"/>
      <w:r w:rsidRPr="00083498">
        <w:rPr>
          <w:rFonts w:ascii="Courier New" w:hAnsi="Courier New" w:cs="Courier New"/>
          <w:color w:val="000000" w:themeColor="text1"/>
          <w:sz w:val="14"/>
          <w:szCs w:val="14"/>
        </w:rPr>
        <w:t>: AVB RX Use-cases, (TDA2x &amp; TDA2Ex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4</w:t>
      </w:r>
      <w:proofErr w:type="gramEnd"/>
      <w:r w:rsidRPr="00083498">
        <w:rPr>
          <w:rFonts w:ascii="Courier New" w:hAnsi="Courier New" w:cs="Courier New"/>
          <w:color w:val="000000" w:themeColor="text1"/>
          <w:sz w:val="14"/>
          <w:szCs w:val="14"/>
        </w:rPr>
        <w:t>: Dual Display Use-cases, (TDA2x EVM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5</w:t>
      </w:r>
      <w:proofErr w:type="gramEnd"/>
      <w:r w:rsidRPr="00083498">
        <w:rPr>
          <w:rFonts w:ascii="Courier New" w:hAnsi="Courier New" w:cs="Courier New"/>
          <w:color w:val="000000" w:themeColor="text1"/>
          <w:sz w:val="14"/>
          <w:szCs w:val="14"/>
        </w:rPr>
        <w:t>: ISS Use-cases, (TDA3x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6</w:t>
      </w:r>
      <w:proofErr w:type="gramEnd"/>
      <w:r w:rsidRPr="00083498">
        <w:rPr>
          <w:rFonts w:ascii="Courier New" w:hAnsi="Courier New" w:cs="Courier New"/>
          <w:color w:val="000000" w:themeColor="text1"/>
          <w:sz w:val="14"/>
          <w:szCs w:val="14"/>
        </w:rPr>
        <w:t xml:space="preserve">: Stereo Use-cases, (TDA2x </w:t>
      </w:r>
      <w:proofErr w:type="spellStart"/>
      <w:r w:rsidRPr="00083498">
        <w:rPr>
          <w:rFonts w:ascii="Courier New" w:hAnsi="Courier New" w:cs="Courier New"/>
          <w:color w:val="000000" w:themeColor="text1"/>
          <w:sz w:val="14"/>
          <w:szCs w:val="14"/>
        </w:rPr>
        <w:t>MonsterCam</w:t>
      </w:r>
      <w:proofErr w:type="spellEnd"/>
      <w:r w:rsidRPr="00083498">
        <w:rPr>
          <w:rFonts w:ascii="Courier New" w:hAnsi="Courier New" w:cs="Courier New"/>
          <w:color w:val="000000" w:themeColor="text1"/>
          <w:sz w:val="14"/>
          <w:szCs w:val="14"/>
        </w:rPr>
        <w:t xml:space="preserve"> ONLY)</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7</w:t>
      </w:r>
      <w:proofErr w:type="gramEnd"/>
      <w:r w:rsidRPr="00083498">
        <w:rPr>
          <w:rFonts w:ascii="Courier New" w:hAnsi="Courier New" w:cs="Courier New"/>
          <w:color w:val="000000" w:themeColor="text1"/>
          <w:sz w:val="14"/>
          <w:szCs w:val="14"/>
        </w:rPr>
        <w:t>: Network RX/TX Use-cases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lastRenderedPageBreak/>
        <w:t>[IPU1-0</w:t>
      </w:r>
      <w:proofErr w:type="gramStart"/>
      <w:r w:rsidRPr="00083498">
        <w:rPr>
          <w:rFonts w:ascii="Courier New" w:hAnsi="Courier New" w:cs="Courier New"/>
          <w:color w:val="000000" w:themeColor="text1"/>
          <w:sz w:val="14"/>
          <w:szCs w:val="14"/>
        </w:rPr>
        <w:t>]  a</w:t>
      </w:r>
      <w:proofErr w:type="gramEnd"/>
      <w:r w:rsidRPr="00083498">
        <w:rPr>
          <w:rFonts w:ascii="Courier New" w:hAnsi="Courier New" w:cs="Courier New"/>
          <w:color w:val="000000" w:themeColor="text1"/>
          <w:sz w:val="14"/>
          <w:szCs w:val="14"/>
        </w:rPr>
        <w:t>: Miscellaneous test</w:t>
      </w:r>
      <w:r w:rsidR="00463AD2">
        <w:rPr>
          <w:rFonts w:ascii="Courier New" w:hAnsi="Courier New" w:cs="Courier New"/>
          <w:color w:val="000000" w:themeColor="text1"/>
          <w:sz w:val="14"/>
          <w:szCs w:val="14"/>
        </w:rPr>
        <w:t>’</w:t>
      </w:r>
      <w:r w:rsidRPr="00083498">
        <w:rPr>
          <w:rFonts w:ascii="Courier New" w:hAnsi="Courier New" w:cs="Courier New"/>
          <w:color w:val="000000" w:themeColor="text1"/>
          <w:sz w:val="14"/>
          <w:szCs w:val="14"/>
        </w:rPr>
        <w:t>s</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[IPU1-0</w:t>
      </w:r>
      <w:proofErr w:type="gramStart"/>
      <w:r w:rsidRPr="00083498">
        <w:rPr>
          <w:rFonts w:ascii="Courier New" w:hAnsi="Courier New" w:cs="Courier New"/>
          <w:color w:val="000000" w:themeColor="text1"/>
          <w:sz w:val="14"/>
          <w:szCs w:val="14"/>
        </w:rPr>
        <w:t>]  s</w:t>
      </w:r>
      <w:proofErr w:type="gramEnd"/>
      <w:r w:rsidRPr="00083498">
        <w:rPr>
          <w:rFonts w:ascii="Courier New" w:hAnsi="Courier New" w:cs="Courier New"/>
          <w:color w:val="000000" w:themeColor="text1"/>
          <w:sz w:val="14"/>
          <w:szCs w:val="14"/>
        </w:rPr>
        <w:t xml:space="preserve">: System Settings </w:t>
      </w:r>
    </w:p>
    <w:p w:rsidR="006B6E9E" w:rsidRPr="00083498" w:rsidRDefault="00083498" w:rsidP="00083498">
      <w:pPr>
        <w:pStyle w:val="Describe"/>
        <w:shd w:val="clear" w:color="auto" w:fill="A6A6A6" w:themeFill="background1" w:themeFillShade="A6"/>
        <w:rPr>
          <w:rFonts w:ascii="Courier New" w:hAnsi="Courier New" w:cs="Courier New"/>
          <w:color w:val="000000" w:themeColor="text1"/>
          <w:sz w:val="14"/>
          <w:szCs w:val="14"/>
        </w:rPr>
      </w:pPr>
      <w:r w:rsidRPr="00083498">
        <w:rPr>
          <w:rFonts w:ascii="Courier New" w:hAnsi="Courier New" w:cs="Courier New"/>
          <w:color w:val="000000" w:themeColor="text1"/>
          <w:sz w:val="14"/>
          <w:szCs w:val="14"/>
        </w:rPr>
        <w:t xml:space="preserve">[IPU1-0]  </w:t>
      </w:r>
    </w:p>
    <w:p w:rsidR="006B6E9E" w:rsidRDefault="006B6E9E" w:rsidP="00165E3D">
      <w:pPr>
        <w:pStyle w:val="Describe"/>
      </w:pPr>
    </w:p>
    <w:p w:rsidR="006B6E9E" w:rsidRPr="00EC368F" w:rsidRDefault="006B6E9E" w:rsidP="00EC368F">
      <w:pPr>
        <w:pStyle w:val="Heading2"/>
      </w:pPr>
      <w:bookmarkStart w:id="35" w:name="_Toc455586662"/>
      <w:r w:rsidRPr="00EC368F">
        <w:t>Calibration Use case selection</w:t>
      </w:r>
      <w:bookmarkEnd w:id="35"/>
    </w:p>
    <w:p w:rsidR="006B6E9E" w:rsidRDefault="006B6E9E" w:rsidP="00165E3D">
      <w:pPr>
        <w:pStyle w:val="Describe"/>
      </w:pP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Vision SDK Use-cases,</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1</w:t>
      </w:r>
      <w:proofErr w:type="gramEnd"/>
      <w:r w:rsidRPr="00083498">
        <w:rPr>
          <w:rFonts w:ascii="Courier New" w:hAnsi="Courier New" w:cs="Courier New"/>
          <w:sz w:val="14"/>
          <w:szCs w:val="14"/>
        </w:rPr>
        <w:t>: Single Camera Use-cases</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2</w:t>
      </w:r>
      <w:proofErr w:type="gramEnd"/>
      <w:r w:rsidRPr="00083498">
        <w:rPr>
          <w:rFonts w:ascii="Courier New" w:hAnsi="Courier New" w:cs="Courier New"/>
          <w:sz w:val="14"/>
          <w:szCs w:val="14"/>
        </w:rPr>
        <w:t>: Multi-Camera LVDS Use-cases</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3</w:t>
      </w:r>
      <w:proofErr w:type="gramEnd"/>
      <w:r w:rsidRPr="00083498">
        <w:rPr>
          <w:rFonts w:ascii="Courier New" w:hAnsi="Courier New" w:cs="Courier New"/>
          <w:sz w:val="14"/>
          <w:szCs w:val="14"/>
        </w:rPr>
        <w:t>: AVB RX Use-cases, (TDA2x &amp; TDA2Ex ONLY)</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4</w:t>
      </w:r>
      <w:proofErr w:type="gramEnd"/>
      <w:r w:rsidRPr="00083498">
        <w:rPr>
          <w:rFonts w:ascii="Courier New" w:hAnsi="Courier New" w:cs="Courier New"/>
          <w:sz w:val="14"/>
          <w:szCs w:val="14"/>
        </w:rPr>
        <w:t>: Dual Display Use-cases, (TDA2x EVM ONLY)</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5</w:t>
      </w:r>
      <w:proofErr w:type="gramEnd"/>
      <w:r w:rsidRPr="00083498">
        <w:rPr>
          <w:rFonts w:ascii="Courier New" w:hAnsi="Courier New" w:cs="Courier New"/>
          <w:sz w:val="14"/>
          <w:szCs w:val="14"/>
        </w:rPr>
        <w:t>: ISS Use-cases, (TDA3x ONLY)</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6</w:t>
      </w:r>
      <w:proofErr w:type="gramEnd"/>
      <w:r w:rsidRPr="00083498">
        <w:rPr>
          <w:rFonts w:ascii="Courier New" w:hAnsi="Courier New" w:cs="Courier New"/>
          <w:sz w:val="14"/>
          <w:szCs w:val="14"/>
        </w:rPr>
        <w:t xml:space="preserve">: Stereo Use-cases, (TDA2x </w:t>
      </w:r>
      <w:proofErr w:type="spellStart"/>
      <w:r w:rsidRPr="00083498">
        <w:rPr>
          <w:rFonts w:ascii="Courier New" w:hAnsi="Courier New" w:cs="Courier New"/>
          <w:sz w:val="14"/>
          <w:szCs w:val="14"/>
        </w:rPr>
        <w:t>MonsterCam</w:t>
      </w:r>
      <w:proofErr w:type="spellEnd"/>
      <w:r w:rsidRPr="00083498">
        <w:rPr>
          <w:rFonts w:ascii="Courier New" w:hAnsi="Courier New" w:cs="Courier New"/>
          <w:sz w:val="14"/>
          <w:szCs w:val="14"/>
        </w:rPr>
        <w:t xml:space="preserve"> ONLY)</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7</w:t>
      </w:r>
      <w:proofErr w:type="gramEnd"/>
      <w:r w:rsidRPr="00083498">
        <w:rPr>
          <w:rFonts w:ascii="Courier New" w:hAnsi="Courier New" w:cs="Courier New"/>
          <w:sz w:val="14"/>
          <w:szCs w:val="14"/>
        </w:rPr>
        <w:t>: Network RX/TX Use-cases</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a</w:t>
      </w:r>
      <w:proofErr w:type="gramEnd"/>
      <w:r w:rsidRPr="00083498">
        <w:rPr>
          <w:rFonts w:ascii="Courier New" w:hAnsi="Courier New" w:cs="Courier New"/>
          <w:sz w:val="14"/>
          <w:szCs w:val="14"/>
        </w:rPr>
        <w:t>: Miscellaneous test</w:t>
      </w:r>
      <w:r w:rsidR="00463AD2">
        <w:rPr>
          <w:rFonts w:ascii="Courier New" w:hAnsi="Courier New" w:cs="Courier New"/>
          <w:sz w:val="14"/>
          <w:szCs w:val="14"/>
        </w:rPr>
        <w:t>’</w:t>
      </w:r>
      <w:r w:rsidRPr="00083498">
        <w:rPr>
          <w:rFonts w:ascii="Courier New" w:hAnsi="Courier New" w:cs="Courier New"/>
          <w:sz w:val="14"/>
          <w:szCs w:val="14"/>
        </w:rPr>
        <w:t>s</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s</w:t>
      </w:r>
      <w:proofErr w:type="gramEnd"/>
      <w:r w:rsidRPr="00083498">
        <w:rPr>
          <w:rFonts w:ascii="Courier New" w:hAnsi="Courier New" w:cs="Courier New"/>
          <w:sz w:val="14"/>
          <w:szCs w:val="14"/>
        </w:rPr>
        <w:t xml:space="preserve">: System Settings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x</w:t>
      </w:r>
      <w:proofErr w:type="gramEnd"/>
      <w:r w:rsidRPr="00083498">
        <w:rPr>
          <w:rFonts w:ascii="Courier New" w:hAnsi="Courier New" w:cs="Courier New"/>
          <w:sz w:val="14"/>
          <w:szCs w:val="14"/>
        </w:rPr>
        <w:t xml:space="preserve">: Exit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Enter Choice: </w:t>
      </w:r>
      <w:r>
        <w:rPr>
          <w:rFonts w:ascii="Courier New" w:hAnsi="Courier New" w:cs="Courier New"/>
          <w:color w:val="FF0000"/>
        </w:rPr>
        <w:t>5</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19.977185 s: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19.977307 s: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ISS Use-cases, (TDA3x ONLY)</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1</w:t>
      </w:r>
      <w:proofErr w:type="gramEnd"/>
      <w:r w:rsidRPr="00083498">
        <w:rPr>
          <w:rFonts w:ascii="Courier New" w:hAnsi="Courier New" w:cs="Courier New"/>
          <w:sz w:val="14"/>
          <w:szCs w:val="14"/>
        </w:rPr>
        <w:t>: 1CH ISS capture + ISS ISP + ISS LDC+VTNF + Display</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2</w:t>
      </w:r>
      <w:proofErr w:type="gramEnd"/>
      <w:r w:rsidRPr="00083498">
        <w:rPr>
          <w:rFonts w:ascii="Courier New" w:hAnsi="Courier New" w:cs="Courier New"/>
          <w:sz w:val="14"/>
          <w:szCs w:val="14"/>
        </w:rPr>
        <w:t xml:space="preserve">: 4CH ISS capture + ISS ISP + </w:t>
      </w:r>
      <w:proofErr w:type="spellStart"/>
      <w:r w:rsidRPr="00083498">
        <w:rPr>
          <w:rFonts w:ascii="Courier New" w:hAnsi="Courier New" w:cs="Courier New"/>
          <w:sz w:val="14"/>
          <w:szCs w:val="14"/>
        </w:rPr>
        <w:t>Simcop</w:t>
      </w:r>
      <w:proofErr w:type="spellEnd"/>
      <w:r w:rsidRPr="00083498">
        <w:rPr>
          <w:rFonts w:ascii="Courier New" w:hAnsi="Courier New" w:cs="Courier New"/>
          <w:sz w:val="14"/>
          <w:szCs w:val="14"/>
        </w:rPr>
        <w:t xml:space="preserve"> + Surround View (DSP1) +  Display</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3</w:t>
      </w:r>
      <w:proofErr w:type="gramEnd"/>
      <w:r w:rsidRPr="00083498">
        <w:rPr>
          <w:rFonts w:ascii="Courier New" w:hAnsi="Courier New" w:cs="Courier New"/>
          <w:sz w:val="14"/>
          <w:szCs w:val="14"/>
        </w:rPr>
        <w:t>: 1CH ISS capture (AR0132) + ISS ISP Monochrome +  Display</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4</w:t>
      </w:r>
      <w:proofErr w:type="gramEnd"/>
      <w:r w:rsidRPr="00083498">
        <w:rPr>
          <w:rFonts w:ascii="Courier New" w:hAnsi="Courier New" w:cs="Courier New"/>
          <w:sz w:val="14"/>
          <w:szCs w:val="14"/>
        </w:rPr>
        <w:t xml:space="preserve">: 3D SRV 4CH ISS capture + ISS ISP + </w:t>
      </w:r>
      <w:proofErr w:type="spellStart"/>
      <w:r w:rsidRPr="00083498">
        <w:rPr>
          <w:rFonts w:ascii="Courier New" w:hAnsi="Courier New" w:cs="Courier New"/>
          <w:sz w:val="14"/>
          <w:szCs w:val="14"/>
        </w:rPr>
        <w:t>DeWarp</w:t>
      </w:r>
      <w:proofErr w:type="spellEnd"/>
      <w:r w:rsidRPr="00083498">
        <w:rPr>
          <w:rFonts w:ascii="Courier New" w:hAnsi="Courier New" w:cs="Courier New"/>
          <w:sz w:val="14"/>
          <w:szCs w:val="14"/>
        </w:rPr>
        <w:t xml:space="preserve"> + Synthesis (DSP1) + Display</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5</w:t>
      </w:r>
      <w:proofErr w:type="gramEnd"/>
      <w:r w:rsidRPr="00083498">
        <w:rPr>
          <w:rFonts w:ascii="Courier New" w:hAnsi="Courier New" w:cs="Courier New"/>
          <w:sz w:val="14"/>
          <w:szCs w:val="14"/>
        </w:rPr>
        <w:t xml:space="preserve">: </w:t>
      </w:r>
      <w:r w:rsidR="00F36B06">
        <w:rPr>
          <w:rFonts w:ascii="Courier New" w:hAnsi="Courier New" w:cs="Courier New"/>
          <w:sz w:val="14"/>
          <w:szCs w:val="14"/>
        </w:rPr>
        <w:t>Surround View Calibration</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x</w:t>
      </w:r>
      <w:proofErr w:type="gramEnd"/>
      <w:r w:rsidRPr="00083498">
        <w:rPr>
          <w:rFonts w:ascii="Courier New" w:hAnsi="Courier New" w:cs="Courier New"/>
          <w:sz w:val="14"/>
          <w:szCs w:val="14"/>
        </w:rPr>
        <w:t xml:space="preserve">: Exit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Enter Choice: </w:t>
      </w:r>
      <w:r w:rsidR="00A91220">
        <w:rPr>
          <w:rFonts w:ascii="Courier New" w:hAnsi="Courier New" w:cs="Courier New"/>
          <w:color w:val="FF0000"/>
        </w:rPr>
        <w:t>5</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20.593607 s: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20.645366 s:  ISS_SENSOR: </w:t>
      </w:r>
      <w:proofErr w:type="gramStart"/>
      <w:r w:rsidRPr="00083498">
        <w:rPr>
          <w:rFonts w:ascii="Courier New" w:hAnsi="Courier New" w:cs="Courier New"/>
          <w:sz w:val="14"/>
          <w:szCs w:val="14"/>
        </w:rPr>
        <w:t>INST0 :</w:t>
      </w:r>
      <w:proofErr w:type="gramEnd"/>
      <w:r w:rsidRPr="00083498">
        <w:rPr>
          <w:rFonts w:ascii="Courier New" w:hAnsi="Courier New" w:cs="Courier New"/>
          <w:sz w:val="14"/>
          <w:szCs w:val="14"/>
        </w:rPr>
        <w:t xml:space="preserve"> I2C1 : I2C </w:t>
      </w:r>
      <w:proofErr w:type="spellStart"/>
      <w:r w:rsidRPr="00083498">
        <w:rPr>
          <w:rFonts w:ascii="Courier New" w:hAnsi="Courier New" w:cs="Courier New"/>
          <w:sz w:val="14"/>
          <w:szCs w:val="14"/>
        </w:rPr>
        <w:t>Addr</w:t>
      </w:r>
      <w:proofErr w:type="spellEnd"/>
      <w:r w:rsidRPr="00083498">
        <w:rPr>
          <w:rFonts w:ascii="Courier New" w:hAnsi="Courier New" w:cs="Courier New"/>
          <w:sz w:val="14"/>
          <w:szCs w:val="14"/>
        </w:rPr>
        <w:t xml:space="preserve"> = 0x40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20.647623 s:  ISS_SENSOR: VIP 42: DRV ID 120f (I2C ADDR 0x40): a640:00b4:0000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20.649515 s:  ISS_SENSOR: </w:t>
      </w:r>
      <w:proofErr w:type="gramStart"/>
      <w:r w:rsidRPr="00083498">
        <w:rPr>
          <w:rFonts w:ascii="Courier New" w:hAnsi="Courier New" w:cs="Courier New"/>
          <w:sz w:val="14"/>
          <w:szCs w:val="14"/>
        </w:rPr>
        <w:t>INST0 :</w:t>
      </w:r>
      <w:proofErr w:type="gramEnd"/>
      <w:r w:rsidRPr="00083498">
        <w:rPr>
          <w:rFonts w:ascii="Courier New" w:hAnsi="Courier New" w:cs="Courier New"/>
          <w:sz w:val="14"/>
          <w:szCs w:val="14"/>
        </w:rPr>
        <w:t xml:space="preserve"> I2C1 : I2C </w:t>
      </w:r>
      <w:proofErr w:type="spellStart"/>
      <w:r w:rsidRPr="00083498">
        <w:rPr>
          <w:rFonts w:ascii="Courier New" w:hAnsi="Courier New" w:cs="Courier New"/>
          <w:sz w:val="14"/>
          <w:szCs w:val="14"/>
        </w:rPr>
        <w:t>Addr</w:t>
      </w:r>
      <w:proofErr w:type="spellEnd"/>
      <w:r w:rsidRPr="00083498">
        <w:rPr>
          <w:rFonts w:ascii="Courier New" w:hAnsi="Courier New" w:cs="Courier New"/>
          <w:sz w:val="14"/>
          <w:szCs w:val="14"/>
        </w:rPr>
        <w:t xml:space="preserve"> = 0x42</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20.651802 s:  ISS_SENSOR: VIP 43: DRV ID 120f (I2C ADDR 0x42): a640:00b4:0000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20.652687 s:  ISS_SENSOR: </w:t>
      </w:r>
      <w:proofErr w:type="gramStart"/>
      <w:r w:rsidRPr="00083498">
        <w:rPr>
          <w:rFonts w:ascii="Courier New" w:hAnsi="Courier New" w:cs="Courier New"/>
          <w:sz w:val="14"/>
          <w:szCs w:val="14"/>
        </w:rPr>
        <w:t>INST0 :</w:t>
      </w:r>
      <w:proofErr w:type="gramEnd"/>
      <w:r w:rsidRPr="00083498">
        <w:rPr>
          <w:rFonts w:ascii="Courier New" w:hAnsi="Courier New" w:cs="Courier New"/>
          <w:sz w:val="14"/>
          <w:szCs w:val="14"/>
        </w:rPr>
        <w:t xml:space="preserve"> I2C1 : I2C </w:t>
      </w:r>
      <w:proofErr w:type="spellStart"/>
      <w:r w:rsidRPr="00083498">
        <w:rPr>
          <w:rFonts w:ascii="Courier New" w:hAnsi="Courier New" w:cs="Courier New"/>
          <w:sz w:val="14"/>
          <w:szCs w:val="14"/>
        </w:rPr>
        <w:t>Addr</w:t>
      </w:r>
      <w:proofErr w:type="spellEnd"/>
      <w:r w:rsidRPr="00083498">
        <w:rPr>
          <w:rFonts w:ascii="Courier New" w:hAnsi="Courier New" w:cs="Courier New"/>
          <w:sz w:val="14"/>
          <w:szCs w:val="14"/>
        </w:rPr>
        <w:t xml:space="preserve"> = 0x44</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20.656530 s:  ISS_SENSOR: VIP 44: DRV ID 120f (I2C ADDR 0x44): a640:00b4:0000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20.657445 s:  ISS_SENSOR: </w:t>
      </w:r>
      <w:proofErr w:type="gramStart"/>
      <w:r w:rsidRPr="00083498">
        <w:rPr>
          <w:rFonts w:ascii="Courier New" w:hAnsi="Courier New" w:cs="Courier New"/>
          <w:sz w:val="14"/>
          <w:szCs w:val="14"/>
        </w:rPr>
        <w:t>INST0 :</w:t>
      </w:r>
      <w:proofErr w:type="gramEnd"/>
      <w:r w:rsidRPr="00083498">
        <w:rPr>
          <w:rFonts w:ascii="Courier New" w:hAnsi="Courier New" w:cs="Courier New"/>
          <w:sz w:val="14"/>
          <w:szCs w:val="14"/>
        </w:rPr>
        <w:t xml:space="preserve"> I2C1 : I2C </w:t>
      </w:r>
      <w:proofErr w:type="spellStart"/>
      <w:r w:rsidRPr="00083498">
        <w:rPr>
          <w:rFonts w:ascii="Courier New" w:hAnsi="Courier New" w:cs="Courier New"/>
          <w:sz w:val="14"/>
          <w:szCs w:val="14"/>
        </w:rPr>
        <w:t>Addr</w:t>
      </w:r>
      <w:proofErr w:type="spellEnd"/>
      <w:r w:rsidRPr="00083498">
        <w:rPr>
          <w:rFonts w:ascii="Courier New" w:hAnsi="Courier New" w:cs="Courier New"/>
          <w:sz w:val="14"/>
          <w:szCs w:val="14"/>
        </w:rPr>
        <w:t xml:space="preserve"> = 0x46</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20.659702 s:  ISS_SENSOR: VIP 45: DRV ID 120f (I2C ADDR 0x46): a640:00b4:0000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20.684804 s:  ISSCAPTURE: Create in </w:t>
      </w:r>
      <w:proofErr w:type="gramStart"/>
      <w:r w:rsidRPr="00083498">
        <w:rPr>
          <w:rFonts w:ascii="Courier New" w:hAnsi="Courier New" w:cs="Courier New"/>
          <w:sz w:val="14"/>
          <w:szCs w:val="14"/>
        </w:rPr>
        <w:t>progress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20.842768 s:  UTILS: DMA: Allocated CH (TCC) = 48 (48)</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20.842890 s:  UTILS: DMA: 0 of 1: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48 (0x63304600)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20.843164 s:  ISSCAPTURE: Create </w:t>
      </w:r>
      <w:proofErr w:type="gramStart"/>
      <w:r w:rsidRPr="00083498">
        <w:rPr>
          <w:rFonts w:ascii="Courier New" w:hAnsi="Courier New" w:cs="Courier New"/>
          <w:sz w:val="14"/>
          <w:szCs w:val="14"/>
        </w:rPr>
        <w:t>Done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lastRenderedPageBreak/>
        <w:t xml:space="preserve">[IPU1-0]     20.843347 s:  ISSM2MISP: Create in </w:t>
      </w:r>
      <w:proofErr w:type="gramStart"/>
      <w:r w:rsidRPr="00083498">
        <w:rPr>
          <w:rFonts w:ascii="Courier New" w:hAnsi="Courier New" w:cs="Courier New"/>
          <w:sz w:val="14"/>
          <w:szCs w:val="14"/>
        </w:rPr>
        <w:t>progress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21.013511 s:  UTILS: DMA: Allocated CH (TCC) = 49 (49)</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21.013633 s:  UTILS: DMA: 0 of 1: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49 (0x63304620)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21.025590 s:  ISSM2MISP: Create </w:t>
      </w:r>
      <w:proofErr w:type="gramStart"/>
      <w:r w:rsidRPr="00083498">
        <w:rPr>
          <w:rFonts w:ascii="Courier New" w:hAnsi="Courier New" w:cs="Courier New"/>
          <w:sz w:val="14"/>
          <w:szCs w:val="14"/>
        </w:rPr>
        <w:t>Done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21.025895 s:  SELECT: OUT QUE0: OUT CH0: IN CH0: 0 x 0, pitch = (0, 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21.026047 s:  ALGORITHM: Create in progress (</w:t>
      </w:r>
      <w:proofErr w:type="spellStart"/>
      <w:r w:rsidRPr="00083498">
        <w:rPr>
          <w:rFonts w:ascii="Courier New" w:hAnsi="Courier New" w:cs="Courier New"/>
          <w:sz w:val="14"/>
          <w:szCs w:val="14"/>
        </w:rPr>
        <w:t>algId</w:t>
      </w:r>
      <w:proofErr w:type="spellEnd"/>
      <w:r w:rsidRPr="00083498">
        <w:rPr>
          <w:rFonts w:ascii="Courier New" w:hAnsi="Courier New" w:cs="Courier New"/>
          <w:sz w:val="14"/>
          <w:szCs w:val="14"/>
        </w:rPr>
        <w:t xml:space="preserve"> = 3</w:t>
      </w:r>
      <w:proofErr w:type="gramStart"/>
      <w:r w:rsidRPr="00083498">
        <w:rPr>
          <w:rFonts w:ascii="Courier New" w:hAnsi="Courier New" w:cs="Courier New"/>
          <w:sz w:val="14"/>
          <w:szCs w:val="14"/>
        </w:rPr>
        <w:t>)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21.042213 s:  ALGORITHM: Create Done (</w:t>
      </w:r>
      <w:proofErr w:type="spellStart"/>
      <w:r w:rsidRPr="00083498">
        <w:rPr>
          <w:rFonts w:ascii="Courier New" w:hAnsi="Courier New" w:cs="Courier New"/>
          <w:sz w:val="14"/>
          <w:szCs w:val="14"/>
        </w:rPr>
        <w:t>algId</w:t>
      </w:r>
      <w:proofErr w:type="spellEnd"/>
      <w:r w:rsidRPr="00083498">
        <w:rPr>
          <w:rFonts w:ascii="Courier New" w:hAnsi="Courier New" w:cs="Courier New"/>
          <w:sz w:val="14"/>
          <w:szCs w:val="14"/>
        </w:rPr>
        <w:t xml:space="preserve"> = 3</w:t>
      </w:r>
      <w:proofErr w:type="gramStart"/>
      <w:r w:rsidRPr="00083498">
        <w:rPr>
          <w:rFonts w:ascii="Courier New" w:hAnsi="Courier New" w:cs="Courier New"/>
          <w:sz w:val="14"/>
          <w:szCs w:val="14"/>
        </w:rPr>
        <w:t>)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21.042365 s:  VPE: Create in </w:t>
      </w:r>
      <w:proofErr w:type="gramStart"/>
      <w:r w:rsidRPr="00083498">
        <w:rPr>
          <w:rFonts w:ascii="Courier New" w:hAnsi="Courier New" w:cs="Courier New"/>
          <w:sz w:val="14"/>
          <w:szCs w:val="14"/>
        </w:rPr>
        <w:t>progress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21.127310 s:  VPE: Create </w:t>
      </w:r>
      <w:proofErr w:type="gramStart"/>
      <w:r w:rsidRPr="00083498">
        <w:rPr>
          <w:rFonts w:ascii="Courier New" w:hAnsi="Courier New" w:cs="Courier New"/>
          <w:sz w:val="14"/>
          <w:szCs w:val="14"/>
        </w:rPr>
        <w:t>Done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21.127676 s:  ALGORITHM: Create in progress (</w:t>
      </w:r>
      <w:proofErr w:type="spellStart"/>
      <w:r w:rsidRPr="00083498">
        <w:rPr>
          <w:rFonts w:ascii="Courier New" w:hAnsi="Courier New" w:cs="Courier New"/>
          <w:sz w:val="14"/>
          <w:szCs w:val="14"/>
        </w:rPr>
        <w:t>algId</w:t>
      </w:r>
      <w:proofErr w:type="spellEnd"/>
      <w:r w:rsidRPr="00083498">
        <w:rPr>
          <w:rFonts w:ascii="Courier New" w:hAnsi="Courier New" w:cs="Courier New"/>
          <w:sz w:val="14"/>
          <w:szCs w:val="14"/>
        </w:rPr>
        <w:t xml:space="preserve"> = 0</w:t>
      </w:r>
      <w:proofErr w:type="gramStart"/>
      <w:r w:rsidRPr="00083498">
        <w:rPr>
          <w:rFonts w:ascii="Courier New" w:hAnsi="Courier New" w:cs="Courier New"/>
          <w:sz w:val="14"/>
          <w:szCs w:val="14"/>
        </w:rPr>
        <w:t>)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21.238943 s:  UTILS: DMA: Allocated CH (TCC) = 50 (50)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21.239065 s:  UTILS: DMA: 0 of 8: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50 (0x63304640)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21.239248 s:  UTILS: DMA: 1 of 8: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64 (0x63304800)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21.239370 s:  UTILS: DMA: 2 of 8: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65 (0x63304820)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21.239461 s:  UTILS: DMA: 3 of 8: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66 (0x63304840)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21.239583 s:  UTILS: DMA: 4 of 8: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67 (0x63304860)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21.239705 s:  UTILS: DMA: 5 of 8: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68 (0x63304880)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21.239827 s:  UTILS: DMA: 6 of 8: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69 (0x633048A0)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21.239949 s:  UTILS: DMA: 7 of 8: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70 (0x633048C0)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21.240285 s:  ALGORITHM: Create Done (</w:t>
      </w:r>
      <w:proofErr w:type="spellStart"/>
      <w:r w:rsidRPr="00083498">
        <w:rPr>
          <w:rFonts w:ascii="Courier New" w:hAnsi="Courier New" w:cs="Courier New"/>
          <w:sz w:val="14"/>
          <w:szCs w:val="14"/>
        </w:rPr>
        <w:t>algId</w:t>
      </w:r>
      <w:proofErr w:type="spellEnd"/>
      <w:r w:rsidRPr="00083498">
        <w:rPr>
          <w:rFonts w:ascii="Courier New" w:hAnsi="Courier New" w:cs="Courier New"/>
          <w:sz w:val="14"/>
          <w:szCs w:val="14"/>
        </w:rPr>
        <w:t xml:space="preserve"> = 0</w:t>
      </w:r>
      <w:proofErr w:type="gramStart"/>
      <w:r w:rsidRPr="00083498">
        <w:rPr>
          <w:rFonts w:ascii="Courier New" w:hAnsi="Courier New" w:cs="Courier New"/>
          <w:sz w:val="14"/>
          <w:szCs w:val="14"/>
        </w:rPr>
        <w:t>)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21.240407 s:  DISPLAY: Create in </w:t>
      </w:r>
      <w:proofErr w:type="gramStart"/>
      <w:r w:rsidRPr="00083498">
        <w:rPr>
          <w:rFonts w:ascii="Courier New" w:hAnsi="Courier New" w:cs="Courier New"/>
          <w:sz w:val="14"/>
          <w:szCs w:val="14"/>
        </w:rPr>
        <w:t>progress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21.240865 s:  DISPLAY: Create </w:t>
      </w:r>
      <w:proofErr w:type="gramStart"/>
      <w:r w:rsidRPr="00083498">
        <w:rPr>
          <w:rFonts w:ascii="Courier New" w:hAnsi="Courier New" w:cs="Courier New"/>
          <w:sz w:val="14"/>
          <w:szCs w:val="14"/>
        </w:rPr>
        <w:t>Done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21.242054 s:  GRPXSRC: Create in </w:t>
      </w:r>
      <w:proofErr w:type="gramStart"/>
      <w:r w:rsidRPr="00083498">
        <w:rPr>
          <w:rFonts w:ascii="Courier New" w:hAnsi="Courier New" w:cs="Courier New"/>
          <w:sz w:val="14"/>
          <w:szCs w:val="14"/>
        </w:rPr>
        <w:t>progress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22.094430 s:  GRPXSRC: Create </w:t>
      </w:r>
      <w:proofErr w:type="gramStart"/>
      <w:r w:rsidRPr="00083498">
        <w:rPr>
          <w:rFonts w:ascii="Courier New" w:hAnsi="Courier New" w:cs="Courier New"/>
          <w:sz w:val="14"/>
          <w:szCs w:val="14"/>
        </w:rPr>
        <w:t>Done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22.095620 s:  DISPLAY: Create in </w:t>
      </w:r>
      <w:proofErr w:type="gramStart"/>
      <w:r w:rsidRPr="00083498">
        <w:rPr>
          <w:rFonts w:ascii="Courier New" w:hAnsi="Courier New" w:cs="Courier New"/>
          <w:sz w:val="14"/>
          <w:szCs w:val="14"/>
        </w:rPr>
        <w:t>progress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22.095986 s:  DISPLAY: Create </w:t>
      </w:r>
      <w:proofErr w:type="gramStart"/>
      <w:r w:rsidRPr="00083498">
        <w:rPr>
          <w:rFonts w:ascii="Courier New" w:hAnsi="Courier New" w:cs="Courier New"/>
          <w:sz w:val="14"/>
          <w:szCs w:val="14"/>
        </w:rPr>
        <w:t>Done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22.096199 s:  SYSTEM: SW Message Box </w:t>
      </w:r>
      <w:proofErr w:type="spellStart"/>
      <w:r w:rsidRPr="00083498">
        <w:rPr>
          <w:rFonts w:ascii="Courier New" w:hAnsi="Courier New" w:cs="Courier New"/>
          <w:sz w:val="14"/>
          <w:szCs w:val="14"/>
        </w:rPr>
        <w:t>Msg</w:t>
      </w:r>
      <w:proofErr w:type="spellEnd"/>
      <w:r w:rsidRPr="00083498">
        <w:rPr>
          <w:rFonts w:ascii="Courier New" w:hAnsi="Courier New" w:cs="Courier New"/>
          <w:sz w:val="14"/>
          <w:szCs w:val="14"/>
        </w:rPr>
        <w:t xml:space="preserve"> Pool, Free </w:t>
      </w:r>
      <w:proofErr w:type="spellStart"/>
      <w:r w:rsidRPr="00083498">
        <w:rPr>
          <w:rFonts w:ascii="Courier New" w:hAnsi="Courier New" w:cs="Courier New"/>
          <w:sz w:val="14"/>
          <w:szCs w:val="14"/>
        </w:rPr>
        <w:t>Msg</w:t>
      </w:r>
      <w:proofErr w:type="spellEnd"/>
      <w:r w:rsidRPr="00083498">
        <w:rPr>
          <w:rFonts w:ascii="Courier New" w:hAnsi="Courier New" w:cs="Courier New"/>
          <w:sz w:val="14"/>
          <w:szCs w:val="14"/>
        </w:rPr>
        <w:t xml:space="preserve"> Count = 1022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22.096291 s:  SYSTEM: Heap = LOCAL_DDR            @ 0x00000000, Total size = 262144 B (256 KB), Free size = 159088 B (155 KB)</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22.096474 s:  SYSTEM: Heap = SR_OCMC              @ 0x40300000, Total size = 524288 B (512 KB), Free size = 524288 B (512 KB)</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22.096626 s:  SYSTEM: Heap = SR_DDR_CACHED        @ 0x85483000, Total size = 368050176 B (351 MB), Free size = 284019200 B (270 MB)</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22.096809 s:  SYSTEM: Heap = SR_DDR_NON_CACHED    @ 0xbff00000, Total size = 96896 B (0 MB), Free size = 96128 B (0 MB)</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22.097480 s:  *** UTILS: CPU KHz = 20000 </w:t>
      </w:r>
      <w:proofErr w:type="spellStart"/>
      <w:proofErr w:type="gramStart"/>
      <w:r w:rsidRPr="00083498">
        <w:rPr>
          <w:rFonts w:ascii="Courier New" w:hAnsi="Courier New" w:cs="Courier New"/>
          <w:sz w:val="14"/>
          <w:szCs w:val="14"/>
        </w:rPr>
        <w:t>Khz</w:t>
      </w:r>
      <w:proofErr w:type="spellEnd"/>
      <w:proofErr w:type="gramEnd"/>
      <w:r w:rsidRPr="00083498">
        <w:rPr>
          <w:rFonts w:ascii="Courier New" w:hAnsi="Courier New" w:cs="Courier New"/>
          <w:sz w:val="14"/>
          <w:szCs w:val="14"/>
        </w:rPr>
        <w:t xml:space="preserve">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w:t>
      </w:r>
      <w:proofErr w:type="gramStart"/>
      <w:r w:rsidRPr="00083498">
        <w:rPr>
          <w:rFonts w:ascii="Courier New" w:hAnsi="Courier New" w:cs="Courier New"/>
          <w:sz w:val="14"/>
          <w:szCs w:val="14"/>
        </w:rPr>
        <w:t>DSP1  ]</w:t>
      </w:r>
      <w:proofErr w:type="gramEnd"/>
      <w:r w:rsidRPr="00083498">
        <w:rPr>
          <w:rFonts w:ascii="Courier New" w:hAnsi="Courier New" w:cs="Courier New"/>
          <w:sz w:val="14"/>
          <w:szCs w:val="14"/>
        </w:rPr>
        <w:t xml:space="preserve">     22.097267 s:  SYSTEM: SW Message Box </w:t>
      </w:r>
      <w:proofErr w:type="spellStart"/>
      <w:r w:rsidRPr="00083498">
        <w:rPr>
          <w:rFonts w:ascii="Courier New" w:hAnsi="Courier New" w:cs="Courier New"/>
          <w:sz w:val="14"/>
          <w:szCs w:val="14"/>
        </w:rPr>
        <w:t>Msg</w:t>
      </w:r>
      <w:proofErr w:type="spellEnd"/>
      <w:r w:rsidRPr="00083498">
        <w:rPr>
          <w:rFonts w:ascii="Courier New" w:hAnsi="Courier New" w:cs="Courier New"/>
          <w:sz w:val="14"/>
          <w:szCs w:val="14"/>
        </w:rPr>
        <w:t xml:space="preserve"> Pool, Free </w:t>
      </w:r>
      <w:proofErr w:type="spellStart"/>
      <w:r w:rsidRPr="00083498">
        <w:rPr>
          <w:rFonts w:ascii="Courier New" w:hAnsi="Courier New" w:cs="Courier New"/>
          <w:sz w:val="14"/>
          <w:szCs w:val="14"/>
        </w:rPr>
        <w:t>Msg</w:t>
      </w:r>
      <w:proofErr w:type="spellEnd"/>
      <w:r w:rsidRPr="00083498">
        <w:rPr>
          <w:rFonts w:ascii="Courier New" w:hAnsi="Courier New" w:cs="Courier New"/>
          <w:sz w:val="14"/>
          <w:szCs w:val="14"/>
        </w:rPr>
        <w:t xml:space="preserve"> Count = 1023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w:t>
      </w:r>
      <w:proofErr w:type="gramStart"/>
      <w:r w:rsidRPr="00083498">
        <w:rPr>
          <w:rFonts w:ascii="Courier New" w:hAnsi="Courier New" w:cs="Courier New"/>
          <w:sz w:val="14"/>
          <w:szCs w:val="14"/>
        </w:rPr>
        <w:t>DSP1  ]</w:t>
      </w:r>
      <w:proofErr w:type="gramEnd"/>
      <w:r w:rsidRPr="00083498">
        <w:rPr>
          <w:rFonts w:ascii="Courier New" w:hAnsi="Courier New" w:cs="Courier New"/>
          <w:sz w:val="14"/>
          <w:szCs w:val="14"/>
        </w:rPr>
        <w:t xml:space="preserve">     22.097328 s:  SYSTEM: Heap = LOCAL_L2             @ 0x00800000, Total size = 227264 B (221 KB), Free size = 227264 B (221 KB)</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w:t>
      </w:r>
      <w:proofErr w:type="gramStart"/>
      <w:r w:rsidRPr="00083498">
        <w:rPr>
          <w:rFonts w:ascii="Courier New" w:hAnsi="Courier New" w:cs="Courier New"/>
          <w:sz w:val="14"/>
          <w:szCs w:val="14"/>
        </w:rPr>
        <w:t>DSP1  ]</w:t>
      </w:r>
      <w:proofErr w:type="gramEnd"/>
      <w:r w:rsidRPr="00083498">
        <w:rPr>
          <w:rFonts w:ascii="Courier New" w:hAnsi="Courier New" w:cs="Courier New"/>
          <w:sz w:val="14"/>
          <w:szCs w:val="14"/>
        </w:rPr>
        <w:t xml:space="preserve">     22.097358 s:  SYSTEM: Heap = LOCAL_DDR            @ 0x00000000, Total size = 524288 B (512 KB), Free size = 522200 B (509 KB)</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24.137345 s:  Sensor </w:t>
      </w:r>
      <w:proofErr w:type="spellStart"/>
      <w:r w:rsidRPr="00083498">
        <w:rPr>
          <w:rFonts w:ascii="Courier New" w:hAnsi="Courier New" w:cs="Courier New"/>
          <w:sz w:val="14"/>
          <w:szCs w:val="14"/>
        </w:rPr>
        <w:t>Config</w:t>
      </w:r>
      <w:proofErr w:type="spellEnd"/>
      <w:r w:rsidRPr="00083498">
        <w:rPr>
          <w:rFonts w:ascii="Courier New" w:hAnsi="Courier New" w:cs="Courier New"/>
          <w:sz w:val="14"/>
          <w:szCs w:val="14"/>
        </w:rPr>
        <w:t xml:space="preserve"> time = 2040 </w:t>
      </w:r>
      <w:proofErr w:type="spellStart"/>
      <w:r w:rsidRPr="00083498">
        <w:rPr>
          <w:rFonts w:ascii="Courier New" w:hAnsi="Courier New" w:cs="Courier New"/>
          <w:sz w:val="14"/>
          <w:szCs w:val="14"/>
        </w:rPr>
        <w:t>msec</w:t>
      </w:r>
      <w:proofErr w:type="spell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24.137497 s:  QSPI Read Started, please wait!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24.137650 s:  QSPI Read Completed </w:t>
      </w:r>
      <w:proofErr w:type="spellStart"/>
      <w:r w:rsidRPr="00083498">
        <w:rPr>
          <w:rFonts w:ascii="Courier New" w:hAnsi="Courier New" w:cs="Courier New"/>
          <w:sz w:val="14"/>
          <w:szCs w:val="14"/>
        </w:rPr>
        <w:t>Sucessfully</w:t>
      </w:r>
      <w:proofErr w:type="spellEnd"/>
      <w:r w:rsidRPr="00083498">
        <w:rPr>
          <w:rFonts w:ascii="Courier New" w:hAnsi="Courier New" w:cs="Courier New"/>
          <w:sz w:val="14"/>
          <w:szCs w:val="14"/>
        </w:rPr>
        <w:t xml:space="preserve">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24.137711 s:  CHAINS: DCC Tag ID check failed for QSPI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24.137772 s:  CHAINS: Using DCC Profile from Driver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24.155523 s:  HDMI_TX: </w:t>
      </w:r>
      <w:proofErr w:type="spellStart"/>
      <w:r w:rsidRPr="00083498">
        <w:rPr>
          <w:rFonts w:ascii="Courier New" w:hAnsi="Courier New" w:cs="Courier New"/>
          <w:sz w:val="14"/>
          <w:szCs w:val="14"/>
        </w:rPr>
        <w:t>hdmiId.deviceId</w:t>
      </w:r>
      <w:proofErr w:type="spellEnd"/>
      <w:r w:rsidRPr="00083498">
        <w:rPr>
          <w:rFonts w:ascii="Courier New" w:hAnsi="Courier New" w:cs="Courier New"/>
          <w:sz w:val="14"/>
          <w:szCs w:val="14"/>
        </w:rPr>
        <w:t xml:space="preserve"> = 176</w:t>
      </w:r>
      <w:proofErr w:type="gramStart"/>
      <w:r w:rsidRPr="00083498">
        <w:rPr>
          <w:rFonts w:ascii="Courier New" w:hAnsi="Courier New" w:cs="Courier New"/>
          <w:sz w:val="14"/>
          <w:szCs w:val="14"/>
        </w:rPr>
        <w:t>,hdmiId.deviceProdRevId</w:t>
      </w:r>
      <w:proofErr w:type="gramEnd"/>
      <w:r w:rsidRPr="00083498">
        <w:rPr>
          <w:rFonts w:ascii="Courier New" w:hAnsi="Courier New" w:cs="Courier New"/>
          <w:sz w:val="14"/>
          <w:szCs w:val="14"/>
        </w:rPr>
        <w:t xml:space="preserve"> = 2, </w:t>
      </w:r>
      <w:proofErr w:type="spellStart"/>
      <w:r w:rsidRPr="00083498">
        <w:rPr>
          <w:rFonts w:ascii="Courier New" w:hAnsi="Courier New" w:cs="Courier New"/>
          <w:sz w:val="14"/>
          <w:szCs w:val="14"/>
        </w:rPr>
        <w:t>hdmiId.hdcpRevTpi</w:t>
      </w:r>
      <w:proofErr w:type="spellEnd"/>
      <w:r w:rsidRPr="00083498">
        <w:rPr>
          <w:rFonts w:ascii="Courier New" w:hAnsi="Courier New" w:cs="Courier New"/>
          <w:sz w:val="14"/>
          <w:szCs w:val="14"/>
        </w:rPr>
        <w:t xml:space="preserve"> = 0, </w:t>
      </w:r>
      <w:proofErr w:type="spellStart"/>
      <w:r w:rsidRPr="00083498">
        <w:rPr>
          <w:rFonts w:ascii="Courier New" w:hAnsi="Courier New" w:cs="Courier New"/>
          <w:sz w:val="14"/>
          <w:szCs w:val="14"/>
        </w:rPr>
        <w:t>hdmiId.tpiRevId</w:t>
      </w:r>
      <w:proofErr w:type="spellEnd"/>
      <w:r w:rsidRPr="00083498">
        <w:rPr>
          <w:rFonts w:ascii="Courier New" w:hAnsi="Courier New" w:cs="Courier New"/>
          <w:sz w:val="14"/>
          <w:szCs w:val="14"/>
        </w:rPr>
        <w:t xml:space="preserve"> = 3</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24.155859 s:  HDMI_TX:  </w:t>
      </w:r>
      <w:proofErr w:type="spellStart"/>
      <w:r w:rsidRPr="00083498">
        <w:rPr>
          <w:rFonts w:ascii="Courier New" w:hAnsi="Courier New" w:cs="Courier New"/>
          <w:sz w:val="14"/>
          <w:szCs w:val="14"/>
        </w:rPr>
        <w:t>hpdPrms.busError</w:t>
      </w:r>
      <w:proofErr w:type="spellEnd"/>
      <w:r w:rsidRPr="00083498">
        <w:rPr>
          <w:rFonts w:ascii="Courier New" w:hAnsi="Courier New" w:cs="Courier New"/>
          <w:sz w:val="14"/>
          <w:szCs w:val="14"/>
        </w:rPr>
        <w:t xml:space="preserve"> = 2, </w:t>
      </w:r>
      <w:proofErr w:type="spellStart"/>
      <w:r w:rsidRPr="00083498">
        <w:rPr>
          <w:rFonts w:ascii="Courier New" w:hAnsi="Courier New" w:cs="Courier New"/>
          <w:sz w:val="14"/>
          <w:szCs w:val="14"/>
        </w:rPr>
        <w:t>hpdPrms.hpdEvtPending</w:t>
      </w:r>
      <w:proofErr w:type="spellEnd"/>
      <w:r w:rsidRPr="00083498">
        <w:rPr>
          <w:rFonts w:ascii="Courier New" w:hAnsi="Courier New" w:cs="Courier New"/>
          <w:sz w:val="14"/>
          <w:szCs w:val="14"/>
        </w:rPr>
        <w:t xml:space="preserve"> = 0, </w:t>
      </w:r>
      <w:proofErr w:type="spellStart"/>
      <w:r w:rsidRPr="00083498">
        <w:rPr>
          <w:rFonts w:ascii="Courier New" w:hAnsi="Courier New" w:cs="Courier New"/>
          <w:sz w:val="14"/>
          <w:szCs w:val="14"/>
        </w:rPr>
        <w:t>hpdPrms.hpdStatus</w:t>
      </w:r>
      <w:proofErr w:type="spellEnd"/>
      <w:r w:rsidRPr="00083498">
        <w:rPr>
          <w:rFonts w:ascii="Courier New" w:hAnsi="Courier New" w:cs="Courier New"/>
          <w:sz w:val="14"/>
          <w:szCs w:val="14"/>
        </w:rPr>
        <w:t xml:space="preserve"> = 4</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24.166870 s:  DISPLAY: Start in </w:t>
      </w:r>
      <w:proofErr w:type="gramStart"/>
      <w:r w:rsidRPr="00083498">
        <w:rPr>
          <w:rFonts w:ascii="Courier New" w:hAnsi="Courier New" w:cs="Courier New"/>
          <w:sz w:val="14"/>
          <w:szCs w:val="14"/>
        </w:rPr>
        <w:t>progress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24.166961 s:  DISPLAY: Start </w:t>
      </w:r>
      <w:proofErr w:type="gramStart"/>
      <w:r w:rsidRPr="00083498">
        <w:rPr>
          <w:rFonts w:ascii="Courier New" w:hAnsi="Courier New" w:cs="Courier New"/>
          <w:sz w:val="14"/>
          <w:szCs w:val="14"/>
        </w:rPr>
        <w:t>Done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25.107454 s:  DISPLAY: Start in </w:t>
      </w:r>
      <w:proofErr w:type="gramStart"/>
      <w:r w:rsidRPr="00083498">
        <w:rPr>
          <w:rFonts w:ascii="Courier New" w:hAnsi="Courier New" w:cs="Courier New"/>
          <w:sz w:val="14"/>
          <w:szCs w:val="14"/>
        </w:rPr>
        <w:t>progress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25.107515 s:  DISPLAY: Start </w:t>
      </w:r>
      <w:proofErr w:type="gramStart"/>
      <w:r w:rsidRPr="00083498">
        <w:rPr>
          <w:rFonts w:ascii="Courier New" w:hAnsi="Courier New" w:cs="Courier New"/>
          <w:sz w:val="14"/>
          <w:szCs w:val="14"/>
        </w:rPr>
        <w:t>Done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25.107759 s:  ISSCAPTURE: Start in </w:t>
      </w:r>
      <w:proofErr w:type="gramStart"/>
      <w:r w:rsidRPr="00083498">
        <w:rPr>
          <w:rFonts w:ascii="Courier New" w:hAnsi="Courier New" w:cs="Courier New"/>
          <w:sz w:val="14"/>
          <w:szCs w:val="14"/>
        </w:rPr>
        <w:t>progress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25.107942 s:  ISSCAPTURE: Start </w:t>
      </w:r>
      <w:proofErr w:type="gramStart"/>
      <w:r w:rsidRPr="00083498">
        <w:rPr>
          <w:rFonts w:ascii="Courier New" w:hAnsi="Courier New" w:cs="Courier New"/>
          <w:sz w:val="14"/>
          <w:szCs w:val="14"/>
        </w:rPr>
        <w:t>Done !!!</w:t>
      </w:r>
      <w:proofErr w:type="gramEnd"/>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25.244098 s:  UTILS: DMA: Allocated CH (TCC) = 51 (51)</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lastRenderedPageBreak/>
        <w:t xml:space="preserve">[IPU1-0]     25.244372 s:  UTILS: DMA: 0 of 1: Allocated </w:t>
      </w:r>
      <w:proofErr w:type="spellStart"/>
      <w:r w:rsidRPr="00083498">
        <w:rPr>
          <w:rFonts w:ascii="Courier New" w:hAnsi="Courier New" w:cs="Courier New"/>
          <w:sz w:val="14"/>
          <w:szCs w:val="14"/>
        </w:rPr>
        <w:t>PaRAM</w:t>
      </w:r>
      <w:proofErr w:type="spellEnd"/>
      <w:r w:rsidRPr="00083498">
        <w:rPr>
          <w:rFonts w:ascii="Courier New" w:hAnsi="Courier New" w:cs="Courier New"/>
          <w:sz w:val="14"/>
          <w:szCs w:val="14"/>
        </w:rPr>
        <w:t xml:space="preserve"> = 51 (0x63304660)</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25.251021 s: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Chains Run-time Menu</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0</w:t>
      </w:r>
      <w:proofErr w:type="gramEnd"/>
      <w:r w:rsidRPr="00083498">
        <w:rPr>
          <w:rFonts w:ascii="Courier New" w:hAnsi="Courier New" w:cs="Courier New"/>
          <w:sz w:val="14"/>
          <w:szCs w:val="14"/>
        </w:rPr>
        <w:t>: Stop Chain</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1</w:t>
      </w:r>
      <w:proofErr w:type="gramEnd"/>
      <w:r w:rsidRPr="00083498">
        <w:rPr>
          <w:rFonts w:ascii="Courier New" w:hAnsi="Courier New" w:cs="Courier New"/>
          <w:sz w:val="14"/>
          <w:szCs w:val="14"/>
        </w:rPr>
        <w:t>: Auto Calibration</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2</w:t>
      </w:r>
      <w:proofErr w:type="gramEnd"/>
      <w:r w:rsidRPr="00083498">
        <w:rPr>
          <w:rFonts w:ascii="Courier New" w:hAnsi="Courier New" w:cs="Courier New"/>
          <w:sz w:val="14"/>
          <w:szCs w:val="14"/>
        </w:rPr>
        <w:t>: Manual Calibration</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[IPU1-0</w:t>
      </w:r>
      <w:proofErr w:type="gramStart"/>
      <w:r w:rsidRPr="00083498">
        <w:rPr>
          <w:rFonts w:ascii="Courier New" w:hAnsi="Courier New" w:cs="Courier New"/>
          <w:sz w:val="14"/>
          <w:szCs w:val="14"/>
        </w:rPr>
        <w:t>]  p</w:t>
      </w:r>
      <w:proofErr w:type="gramEnd"/>
      <w:r w:rsidRPr="00083498">
        <w:rPr>
          <w:rFonts w:ascii="Courier New" w:hAnsi="Courier New" w:cs="Courier New"/>
          <w:sz w:val="14"/>
          <w:szCs w:val="14"/>
        </w:rPr>
        <w:t xml:space="preserve">: Print Performance Statistics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Enter Choice: </w:t>
      </w:r>
    </w:p>
    <w:p w:rsidR="00083498" w:rsidRPr="00083498" w:rsidRDefault="00083498" w:rsidP="00083498">
      <w:pPr>
        <w:pStyle w:val="Describe"/>
        <w:shd w:val="clear" w:color="auto" w:fill="A6A6A6" w:themeFill="background1" w:themeFillShade="A6"/>
        <w:rPr>
          <w:rFonts w:ascii="Courier New" w:hAnsi="Courier New" w:cs="Courier New"/>
          <w:sz w:val="14"/>
          <w:szCs w:val="14"/>
        </w:rPr>
      </w:pPr>
      <w:r w:rsidRPr="00083498">
        <w:rPr>
          <w:rFonts w:ascii="Courier New" w:hAnsi="Courier New" w:cs="Courier New"/>
          <w:sz w:val="14"/>
          <w:szCs w:val="14"/>
        </w:rPr>
        <w:t xml:space="preserve">[IPU1-0]  </w:t>
      </w:r>
    </w:p>
    <w:p w:rsidR="00C54D0E" w:rsidRDefault="00C54D0E" w:rsidP="00EC368F">
      <w:pPr>
        <w:pStyle w:val="Heading2"/>
      </w:pPr>
      <w:bookmarkStart w:id="36" w:name="_Toc455586663"/>
      <w:r>
        <w:t>Auto Calibration Selection</w:t>
      </w:r>
      <w:bookmarkEnd w:id="36"/>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Chains Run-time Menu</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0</w:t>
      </w:r>
      <w:proofErr w:type="gramEnd"/>
      <w:r w:rsidRPr="00FD5BF5">
        <w:rPr>
          <w:rFonts w:ascii="Courier New" w:hAnsi="Courier New" w:cs="Courier New"/>
          <w:sz w:val="14"/>
          <w:szCs w:val="14"/>
        </w:rPr>
        <w:t>: Stop Chain</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1</w:t>
      </w:r>
      <w:proofErr w:type="gramEnd"/>
      <w:r w:rsidRPr="00FD5BF5">
        <w:rPr>
          <w:rFonts w:ascii="Courier New" w:hAnsi="Courier New" w:cs="Courier New"/>
          <w:sz w:val="14"/>
          <w:szCs w:val="14"/>
        </w:rPr>
        <w:t>: Auto Calibration</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2</w:t>
      </w:r>
      <w:proofErr w:type="gramEnd"/>
      <w:r w:rsidRPr="00FD5BF5">
        <w:rPr>
          <w:rFonts w:ascii="Courier New" w:hAnsi="Courier New" w:cs="Courier New"/>
          <w:sz w:val="14"/>
          <w:szCs w:val="14"/>
        </w:rPr>
        <w:t>: Manual Calibration</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p</w:t>
      </w:r>
      <w:proofErr w:type="gramEnd"/>
      <w:r w:rsidRPr="00FD5BF5">
        <w:rPr>
          <w:rFonts w:ascii="Courier New" w:hAnsi="Courier New" w:cs="Courier New"/>
          <w:sz w:val="14"/>
          <w:szCs w:val="14"/>
        </w:rPr>
        <w:t xml:space="preserve">: Print Performance Statistics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Enter Choice: </w:t>
      </w:r>
      <w:r>
        <w:rPr>
          <w:rFonts w:ascii="Courier New" w:hAnsi="Courier New" w:cs="Courier New"/>
          <w:color w:val="FF0000"/>
        </w:rPr>
        <w:t>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76.086835 s: SRV_CALIB_UC: 1.Generating the calibration Matrix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76.086957 s: SRV_CALIB_UC: =&gt; Dumping YUV frames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76.452113 s: SRV_CALIB_UC: =&gt; Reading file CHARTPOS.BIN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76.453333 s: SRV_CALIB_UC: =&gt; Cal Mat Generation on DSP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76.453516 s: CAL_MAT: Generating Calibration Matrix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76.453547 s:  Auto Detect Chart </w:t>
      </w:r>
      <w:proofErr w:type="spellStart"/>
      <w:r w:rsidRPr="00FD5BF5">
        <w:rPr>
          <w:rFonts w:ascii="Courier New" w:hAnsi="Courier New" w:cs="Courier New"/>
          <w:sz w:val="14"/>
          <w:szCs w:val="14"/>
        </w:rPr>
        <w:t>Persistemt</w:t>
      </w:r>
      <w:proofErr w:type="spellEnd"/>
      <w:r w:rsidRPr="00FD5BF5">
        <w:rPr>
          <w:rFonts w:ascii="Courier New" w:hAnsi="Courier New" w:cs="Courier New"/>
          <w:sz w:val="14"/>
          <w:szCs w:val="14"/>
        </w:rPr>
        <w:t xml:space="preserve"> Mem Size = 6472288</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76.453577 s:  Auto Detect Chart Scratch Mem Size    = 6984</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87.464893 s: Corners detected for camera 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87.464954 s: Chart number 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87.464954 s: [308 330; 294 514; 515 350; 453 156]</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87.465015 s: Chart number 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87.465015 s: [288 763; 295 944; 433 1126; 501 926]</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99.703653 s: Corners detected for camera 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99.703684 s: Chart number 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99.703715 s: [354 842; 363 968; 507 1076; 565 969]</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99.703745 s: Chart number 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99.703745 s: [324 227; 326 350; 534 200; 470 107]</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112.966906 s: Corners detected for camera 2</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112.966967 s: Chart number 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112.966967 s: [320 373; 312 540; 536 464; 494 253]</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112.966998 s: Chart number 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112.967028 s: [308 752; 310 925; 480 1049; 530 835]</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124.942597 s: Corners detected for camera 3</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lastRenderedPageBreak/>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124.942627 s: Chart number 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124.942658 s: [281 914; 278 1033; 424 1152; 483 1060]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124.942688 s: Chart number 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124.942719 s: [350 294; 331 417; 546 310; 507 201]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124.942749 s:  Pose Estimate Chart </w:t>
      </w:r>
      <w:proofErr w:type="spellStart"/>
      <w:r w:rsidRPr="00FD5BF5">
        <w:rPr>
          <w:rFonts w:ascii="Courier New" w:hAnsi="Courier New" w:cs="Courier New"/>
          <w:sz w:val="14"/>
          <w:szCs w:val="14"/>
        </w:rPr>
        <w:t>Persistemt</w:t>
      </w:r>
      <w:proofErr w:type="spellEnd"/>
      <w:r w:rsidRPr="00FD5BF5">
        <w:rPr>
          <w:rFonts w:ascii="Courier New" w:hAnsi="Courier New" w:cs="Courier New"/>
          <w:sz w:val="14"/>
          <w:szCs w:val="14"/>
        </w:rPr>
        <w:t xml:space="preserve"> Mem Size = 2880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124.942780 s:  Pose Estimate Chart Scratch Mem Size    = 13784</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124.942841 s: 0)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 xml:space="preserve">:-1.228224,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:-0.204373</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124.942871 s: 1)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 xml:space="preserve">:-0.416086,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:-0.219376</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124.942902 s: 2)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:-1.176759, normCP.y:0.633796</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124.942932 s: 3)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:-3.399635, normCP.y:0.660247</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124.942963 s: 4) normCP.x:0.410706,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:-0.237186</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124.942993 s: 5) normCP.x:1.203891,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:-0.256441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124.943024 s: 6) normCP.x:3.400917, normCP.y:0.516191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124.943054 s: 7) normCP.x:1.149164, normCP.y:0.568318</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124.944946 s: 0)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 xml:space="preserve">:-2.061275,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:-0.178752</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124.944976 s: 1)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 xml:space="preserve">:-1.108887,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:-0.126908</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124.945007 s: 2)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:-2.767525, normCP.y:1.099450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124.945037 s: 3)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:-5.749586, normCP.y:1.189430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124.945068 s: 4) normCP.x:0.700129,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:-0.017758</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124.945098 s: 5) normCP.x:1.337797, normCP.y:0.015781</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124.945129 s: 6) normCP.x:2.602734, normCP.y:0.880868</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124.945159 s: 7) normCP.x:1.530258, normCP.y:0.953689</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124.947111 s: 0)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 xml:space="preserve">:-0.990961,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:-0.145217</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124.947142 s: 1)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 xml:space="preserve">:-0.327262,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:-0.155019</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124.947172 s: 2)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:-0.636036, normCP.y:0.640569</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124.947203 s: 3)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:-1.903956, normCP.y:0.663812</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124.947233 s: 4) normCP.x:0.369416,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:-0.170072</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124.947264 s: 5) normCP.x:1.092581,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:-0.188310</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124.947294 s: 6) normCP.x:2.138861, normCP.y:0.629845</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124.947325 s: 7) normCP.x:0.719118, normCP.y:0.624123</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lastRenderedPageBreak/>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124.949216 s: 0)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 xml:space="preserve">:-1.451045,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:-0.038635</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124.949277 s: 1)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 xml:space="preserve">:-0.784836,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:-0.100699</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124.949307 s: 2)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:-1.497081, normCP.y:0.845227</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124.949338 s: 3) </w:t>
      </w:r>
      <w:proofErr w:type="spellStart"/>
      <w:r w:rsidRPr="00FD5BF5">
        <w:rPr>
          <w:rFonts w:ascii="Courier New" w:hAnsi="Courier New" w:cs="Courier New"/>
          <w:sz w:val="14"/>
          <w:szCs w:val="14"/>
        </w:rPr>
        <w:t>normCP.x</w:t>
      </w:r>
      <w:proofErr w:type="spellEnd"/>
      <w:r w:rsidRPr="00FD5BF5">
        <w:rPr>
          <w:rFonts w:ascii="Courier New" w:hAnsi="Courier New" w:cs="Courier New"/>
          <w:sz w:val="14"/>
          <w:szCs w:val="14"/>
        </w:rPr>
        <w:t>:-2.637670, normCP.y:0.887742</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124.949368 s: 4) normCP.x:1.045080,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:-0.297678</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124.949399 s: 5) normCP.x:1.893275, </w:t>
      </w:r>
      <w:proofErr w:type="spellStart"/>
      <w:r w:rsidRPr="00FD5BF5">
        <w:rPr>
          <w:rFonts w:ascii="Courier New" w:hAnsi="Courier New" w:cs="Courier New"/>
          <w:sz w:val="14"/>
          <w:szCs w:val="14"/>
        </w:rPr>
        <w:t>normCP.y</w:t>
      </w:r>
      <w:proofErr w:type="spellEnd"/>
      <w:r w:rsidRPr="00FD5BF5">
        <w:rPr>
          <w:rFonts w:ascii="Courier New" w:hAnsi="Courier New" w:cs="Courier New"/>
          <w:sz w:val="14"/>
          <w:szCs w:val="14"/>
        </w:rPr>
        <w:t>:-0.390757</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124.949429 s: 6) normCP.x:4.261134, normCP.y:0.539456</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124.949460 s: 7) normCP.x:2.285228, normCP.y:0.669808</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124.951412 s: CAL_MAT: Generating Calibration Matrix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125.268437 s: LDC_LUT: Generating LDC LUT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125.328646 s: LDC_LUT: Generating LDC LUT DONE</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124.960684 s: SRV_CALIB_UC: Writing Cal Mat to the file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125.067315 s: SRV_CALIB_UC: Writing Cal Mat to the file DONE</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125.067437 s: SRV_CALIB_UC: 2.Generating the LDC LUTs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125.076709 s: SRV_CALIB_UC: Reading V2W Mesh for view point 0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125.268224 s: SRV_CALIB_UC: Generating LDC LUT for view point 0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125.328768 s: SRV_CALIB_UC: Writing LDC LUT for view point 0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126.254285 s: SRV_CALIB_UC: Reading V2W Mesh for view point 1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126.388641 s: SRV_CALIB_UC: Generating LDC LUT for view point 1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126.388885 s: LDC_LUT: Generating LDC LUT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126.448819 s: SRV_CALIB_UC: Writing LDC LUT for view point 1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126.448697 s: LDC_LUT: Generating LDC LUT DONE</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127.426127 s: SRV_CALIB_UC: Reading V2W Mesh for view point 2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127.560178 s: SRV_CALIB_UC: Generating LDC LUT for view point 2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127.560422 s: LDC_LUT: Generating LDC LUT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127.620600 s: SRV_CALIB_UC: Writing LDC LUT for view point 2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127.620478 s: LDC_LUT: Generating LDC LUT DONE</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128.584578 s: SRV_CALIB_UC: Reading V2W Mesh for view point 3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128.721405 s: SRV_CALIB_UC: Generating LDC LUT for view point 3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128.721618 s: LDC_LUT: Generating LDC LUT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128.781522 s: SRV_CALIB_UC: Writing LDC LUT for view point 3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128.781400 s: LDC_LUT: Generating LDC LUT DONE</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226.627859 s: SRV_CALIB_UC: Reading V2W Mesh for view point 87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226.764533 s: SRV_CALIB_UC: Generating LDC LUT for view point 87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226.764777 s: LDC_LUT: Generating LDC LUT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226.824955 s: SRV_CALIB_UC: Writing LDC LUT for view point 87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226.824833 s: LDC_LUT: Generating LDC LUT DONE</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227.798023 s: SRV_CALIB_UC: Reading V2W Mesh for view point 88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227.931708 s: SRV_CALIB_UC: Generating LDC LUT for view point 88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227.931952 s: LDC_LUT: Generating LDC LUT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227.992313 s: SRV_CALIB_UC: Writing LDC LUT for view point 88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227.992191 s: LDC_LUT: Generating LDC LUT DONE</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229.224394 s: SRV_CALIB_UC: Time taken to write 89 view point data = 104144 </w:t>
      </w:r>
      <w:proofErr w:type="spellStart"/>
      <w:r w:rsidRPr="00FD5BF5">
        <w:rPr>
          <w:rFonts w:ascii="Courier New" w:hAnsi="Courier New" w:cs="Courier New"/>
          <w:sz w:val="14"/>
          <w:szCs w:val="14"/>
        </w:rPr>
        <w:t>msec</w:t>
      </w:r>
      <w:proofErr w:type="spellEnd"/>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229.233117 s: SRV_CALIB_UC: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lastRenderedPageBreak/>
        <w:t xml:space="preserve">[IPU1-0]    229.233239 s: SRV_CALIB_UC: 3.Auto Calibration is completed   </w:t>
      </w:r>
      <w:r w:rsidR="00463AD2">
        <w:rPr>
          <w:rFonts w:ascii="Courier New" w:hAnsi="Courier New" w:cs="Courier New"/>
          <w:sz w:val="14"/>
          <w:szCs w:val="14"/>
        </w:rPr>
        <w:t>…</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229.233300 s: SRV_CALIB_UC: *************************************</w:t>
      </w:r>
    </w:p>
    <w:p w:rsidR="002B2053"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229.233392 s:</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Chains Run-time Menu</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0</w:t>
      </w:r>
      <w:proofErr w:type="gramEnd"/>
      <w:r w:rsidRPr="00FD5BF5">
        <w:rPr>
          <w:rFonts w:ascii="Courier New" w:hAnsi="Courier New" w:cs="Courier New"/>
          <w:sz w:val="14"/>
          <w:szCs w:val="14"/>
        </w:rPr>
        <w:t>: Stop Chain</w:t>
      </w:r>
    </w:p>
    <w:p w:rsidR="00FD5BF5" w:rsidRPr="00FD5BF5" w:rsidRDefault="00FD5BF5"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1</w:t>
      </w:r>
      <w:proofErr w:type="gramEnd"/>
      <w:r w:rsidRPr="00FD5BF5">
        <w:rPr>
          <w:rFonts w:ascii="Courier New" w:hAnsi="Courier New" w:cs="Courier New"/>
          <w:sz w:val="14"/>
          <w:szCs w:val="14"/>
        </w:rPr>
        <w:t>: Auto Calibration</w:t>
      </w:r>
    </w:p>
    <w:p w:rsidR="00FD5BF5" w:rsidRDefault="00FD5BF5" w:rsidP="00FD5BF5">
      <w:pPr>
        <w:pStyle w:val="Describe"/>
        <w:shd w:val="clear" w:color="auto" w:fill="A6A6A6" w:themeFill="background1" w:themeFillShade="A6"/>
        <w:rPr>
          <w:rFonts w:ascii="Courier New" w:hAnsi="Courier New" w:cs="Courier New"/>
          <w:sz w:val="16"/>
          <w:szCs w:val="16"/>
        </w:rPr>
      </w:pPr>
      <w:r w:rsidRPr="00FD5BF5">
        <w:rPr>
          <w:rFonts w:ascii="Courier New" w:hAnsi="Courier New" w:cs="Courier New"/>
          <w:sz w:val="14"/>
          <w:szCs w:val="14"/>
        </w:rPr>
        <w:t>[IPU1-0</w:t>
      </w:r>
      <w:proofErr w:type="gramStart"/>
      <w:r w:rsidRPr="00FD5BF5">
        <w:rPr>
          <w:rFonts w:ascii="Courier New" w:hAnsi="Courier New" w:cs="Courier New"/>
          <w:sz w:val="14"/>
          <w:szCs w:val="14"/>
        </w:rPr>
        <w:t>]  2</w:t>
      </w:r>
      <w:proofErr w:type="gramEnd"/>
      <w:r w:rsidRPr="00FD5BF5">
        <w:rPr>
          <w:rFonts w:ascii="Courier New" w:hAnsi="Courier New" w:cs="Courier New"/>
          <w:sz w:val="14"/>
          <w:szCs w:val="14"/>
        </w:rPr>
        <w:t>: Manual Calibration</w:t>
      </w:r>
    </w:p>
    <w:p w:rsidR="002B2053" w:rsidRDefault="002B2053" w:rsidP="00AF5E53">
      <w:pPr>
        <w:pStyle w:val="Heading2"/>
      </w:pPr>
      <w:bookmarkStart w:id="37" w:name="_Toc455586664"/>
      <w:r>
        <w:t>Manual Calibration</w:t>
      </w:r>
      <w:r w:rsidR="00AF5E53">
        <w:t xml:space="preserve"> Selection</w:t>
      </w:r>
      <w:bookmarkEnd w:id="37"/>
    </w:p>
    <w:p w:rsidR="00AF5E53" w:rsidRDefault="00AF5E53" w:rsidP="002B2053">
      <w:pPr>
        <w:pStyle w:val="Describe"/>
        <w:rPr>
          <w:rFonts w:ascii="Courier New" w:hAnsi="Courier New" w:cs="Courier New"/>
          <w:sz w:val="16"/>
          <w:szCs w:val="16"/>
        </w:rPr>
      </w:pP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Chains Run-time Menu</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0</w:t>
      </w:r>
      <w:proofErr w:type="gramEnd"/>
      <w:r w:rsidRPr="00FD5BF5">
        <w:rPr>
          <w:rFonts w:ascii="Courier New" w:hAnsi="Courier New" w:cs="Courier New"/>
          <w:sz w:val="14"/>
          <w:szCs w:val="14"/>
        </w:rPr>
        <w:t>: Stop Chain</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1</w:t>
      </w:r>
      <w:proofErr w:type="gramEnd"/>
      <w:r w:rsidRPr="00FD5BF5">
        <w:rPr>
          <w:rFonts w:ascii="Courier New" w:hAnsi="Courier New" w:cs="Courier New"/>
          <w:sz w:val="14"/>
          <w:szCs w:val="14"/>
        </w:rPr>
        <w:t>: Auto Calibration</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2</w:t>
      </w:r>
      <w:proofErr w:type="gramEnd"/>
      <w:r w:rsidRPr="00FD5BF5">
        <w:rPr>
          <w:rFonts w:ascii="Courier New" w:hAnsi="Courier New" w:cs="Courier New"/>
          <w:sz w:val="14"/>
          <w:szCs w:val="14"/>
        </w:rPr>
        <w:t>: Manual Calibration</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p</w:t>
      </w:r>
      <w:proofErr w:type="gramEnd"/>
      <w:r w:rsidRPr="00FD5BF5">
        <w:rPr>
          <w:rFonts w:ascii="Courier New" w:hAnsi="Courier New" w:cs="Courier New"/>
          <w:sz w:val="14"/>
          <w:szCs w:val="14"/>
        </w:rPr>
        <w:t xml:space="preserve">: Print Performance Statistics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Enter Choice: </w:t>
      </w:r>
      <w:r w:rsidRPr="0027458C">
        <w:rPr>
          <w:rFonts w:ascii="Courier New" w:hAnsi="Courier New" w:cs="Courier New"/>
          <w:b/>
          <w:color w:val="FF0000"/>
        </w:rPr>
        <w:t>2</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31.869212 s: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Manual Calibration</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0</w:t>
      </w:r>
      <w:proofErr w:type="gramEnd"/>
      <w:r w:rsidRPr="00FD5BF5">
        <w:rPr>
          <w:rFonts w:ascii="Courier New" w:hAnsi="Courier New" w:cs="Courier New"/>
          <w:sz w:val="14"/>
          <w:szCs w:val="14"/>
        </w:rPr>
        <w:t>: Exit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1</w:t>
      </w:r>
      <w:proofErr w:type="gramEnd"/>
      <w:r w:rsidRPr="00FD5BF5">
        <w:rPr>
          <w:rFonts w:ascii="Courier New" w:hAnsi="Courier New" w:cs="Courier New"/>
          <w:sz w:val="14"/>
          <w:szCs w:val="14"/>
        </w:rPr>
        <w:t>: Save ISP output frames (Will be saved in MMC/SD : All channels)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2</w:t>
      </w:r>
      <w:proofErr w:type="gramEnd"/>
      <w:r w:rsidRPr="00FD5BF5">
        <w:rPr>
          <w:rFonts w:ascii="Courier New" w:hAnsi="Courier New" w:cs="Courier New"/>
          <w:sz w:val="14"/>
          <w:szCs w:val="14"/>
        </w:rPr>
        <w:t>: Read the Calibration Matrix (CAL MAT) from file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3</w:t>
      </w:r>
      <w:proofErr w:type="gramEnd"/>
      <w:r w:rsidRPr="00FD5BF5">
        <w:rPr>
          <w:rFonts w:ascii="Courier New" w:hAnsi="Courier New" w:cs="Courier New"/>
          <w:sz w:val="14"/>
          <w:szCs w:val="14"/>
        </w:rPr>
        <w:t>: Compute LDC LUTs for 3D SRV (All view points)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4</w:t>
      </w:r>
      <w:proofErr w:type="gramEnd"/>
      <w:r w:rsidRPr="00FD5BF5">
        <w:rPr>
          <w:rFonts w:ascii="Courier New" w:hAnsi="Courier New" w:cs="Courier New"/>
          <w:sz w:val="14"/>
          <w:szCs w:val="14"/>
        </w:rPr>
        <w:t>: Unmount File System before removing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5</w:t>
      </w:r>
      <w:proofErr w:type="gramEnd"/>
      <w:r w:rsidRPr="00FD5BF5">
        <w:rPr>
          <w:rFonts w:ascii="Courier New" w:hAnsi="Courier New" w:cs="Courier New"/>
          <w:sz w:val="14"/>
          <w:szCs w:val="14"/>
        </w:rPr>
        <w:t>: Mount File System after inserting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Enter Choice: </w:t>
      </w:r>
      <w:r w:rsidRPr="0027458C">
        <w:rPr>
          <w:rFonts w:ascii="Courier New" w:hAnsi="Courier New" w:cs="Courier New"/>
          <w:b/>
          <w:color w:val="FF0000"/>
        </w:rPr>
        <w:t>1</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34.354663 s: SRV_CALIB_UC: Writing YUV image 0 to the file FRONT_0.YUV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41.008448 s: SRV_CALIB_UC: Writing YUV image 0 to the file FRONT_0.YUV DONE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41.077228 s: SRV_CALIB_UC: Writing YUV image 1 to the file RIGHT_0.YUV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47.660281 s: SRV_CALIB_UC: Writing YUV image 1 to the file RIGHT_0.YUV DONE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47.741322 s: SRV_CALIB_UC: Writing YUV image 2 to the file BACK_0.YUV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54.297505 s: SRV_CALIB_UC: Writing YUV image 2 to the file BACK_0.YUV DONE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54.367046 s: SRV_CALIB_UC: Writing YUV image 3 to the file LEFT_0.YUV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60.970749 s: SRV_CALIB_UC: Writing YUV image 3 to the file LEFT_0.YUV DONE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60.970932 s: SRV_CALIB_UC: Writing YUV image is completed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60.971054 s: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lastRenderedPageBreak/>
        <w:t>[IPU1-0]  Manual Calibration</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0</w:t>
      </w:r>
      <w:proofErr w:type="gramEnd"/>
      <w:r w:rsidRPr="00FD5BF5">
        <w:rPr>
          <w:rFonts w:ascii="Courier New" w:hAnsi="Courier New" w:cs="Courier New"/>
          <w:sz w:val="14"/>
          <w:szCs w:val="14"/>
        </w:rPr>
        <w:t>: Exit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1</w:t>
      </w:r>
      <w:proofErr w:type="gramEnd"/>
      <w:r w:rsidRPr="00FD5BF5">
        <w:rPr>
          <w:rFonts w:ascii="Courier New" w:hAnsi="Courier New" w:cs="Courier New"/>
          <w:sz w:val="14"/>
          <w:szCs w:val="14"/>
        </w:rPr>
        <w:t>: Save ISP output frames (Will be saved in MMC/SD : All channels)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2</w:t>
      </w:r>
      <w:proofErr w:type="gramEnd"/>
      <w:r w:rsidRPr="00FD5BF5">
        <w:rPr>
          <w:rFonts w:ascii="Courier New" w:hAnsi="Courier New" w:cs="Courier New"/>
          <w:sz w:val="14"/>
          <w:szCs w:val="14"/>
        </w:rPr>
        <w:t>: Read the Calibration Matrix (CAL MAT) from file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3</w:t>
      </w:r>
      <w:proofErr w:type="gramEnd"/>
      <w:r w:rsidRPr="00FD5BF5">
        <w:rPr>
          <w:rFonts w:ascii="Courier New" w:hAnsi="Courier New" w:cs="Courier New"/>
          <w:sz w:val="14"/>
          <w:szCs w:val="14"/>
        </w:rPr>
        <w:t>: Compute LDC LUTs for 3D SRV (All view points)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4</w:t>
      </w:r>
      <w:proofErr w:type="gramEnd"/>
      <w:r w:rsidRPr="00FD5BF5">
        <w:rPr>
          <w:rFonts w:ascii="Courier New" w:hAnsi="Courier New" w:cs="Courier New"/>
          <w:sz w:val="14"/>
          <w:szCs w:val="14"/>
        </w:rPr>
        <w:t>: Unmount File System before removing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5</w:t>
      </w:r>
      <w:proofErr w:type="gramEnd"/>
      <w:r w:rsidRPr="00FD5BF5">
        <w:rPr>
          <w:rFonts w:ascii="Courier New" w:hAnsi="Courier New" w:cs="Courier New"/>
          <w:sz w:val="14"/>
          <w:szCs w:val="14"/>
        </w:rPr>
        <w:t>: Mount File System after inserting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Enter Choice: </w:t>
      </w:r>
      <w:r w:rsidRPr="00975618">
        <w:rPr>
          <w:rFonts w:ascii="Courier New" w:hAnsi="Courier New" w:cs="Courier New"/>
          <w:b/>
          <w:color w:val="FF0000"/>
        </w:rPr>
        <w:t>4</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65.601933 s: SRV_CALIB_UC: File system Unmounted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65.602025 s: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Manual Calibration</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0</w:t>
      </w:r>
      <w:proofErr w:type="gramEnd"/>
      <w:r w:rsidRPr="00FD5BF5">
        <w:rPr>
          <w:rFonts w:ascii="Courier New" w:hAnsi="Courier New" w:cs="Courier New"/>
          <w:sz w:val="14"/>
          <w:szCs w:val="14"/>
        </w:rPr>
        <w:t>: Exit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1</w:t>
      </w:r>
      <w:proofErr w:type="gramEnd"/>
      <w:r w:rsidRPr="00FD5BF5">
        <w:rPr>
          <w:rFonts w:ascii="Courier New" w:hAnsi="Courier New" w:cs="Courier New"/>
          <w:sz w:val="14"/>
          <w:szCs w:val="14"/>
        </w:rPr>
        <w:t>: Save ISP output frames (Will be saved in MMC/SD : All channels)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2</w:t>
      </w:r>
      <w:proofErr w:type="gramEnd"/>
      <w:r w:rsidRPr="00FD5BF5">
        <w:rPr>
          <w:rFonts w:ascii="Courier New" w:hAnsi="Courier New" w:cs="Courier New"/>
          <w:sz w:val="14"/>
          <w:szCs w:val="14"/>
        </w:rPr>
        <w:t>: Read the Calibration Matrix (CAL MAT) from file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3</w:t>
      </w:r>
      <w:proofErr w:type="gramEnd"/>
      <w:r w:rsidRPr="00FD5BF5">
        <w:rPr>
          <w:rFonts w:ascii="Courier New" w:hAnsi="Courier New" w:cs="Courier New"/>
          <w:sz w:val="14"/>
          <w:szCs w:val="14"/>
        </w:rPr>
        <w:t>: Compute LDC LUTs for 3D SRV (All view points)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4</w:t>
      </w:r>
      <w:proofErr w:type="gramEnd"/>
      <w:r w:rsidRPr="00FD5BF5">
        <w:rPr>
          <w:rFonts w:ascii="Courier New" w:hAnsi="Courier New" w:cs="Courier New"/>
          <w:sz w:val="14"/>
          <w:szCs w:val="14"/>
        </w:rPr>
        <w:t>: Unmount File System before removing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5</w:t>
      </w:r>
      <w:proofErr w:type="gramEnd"/>
      <w:r w:rsidRPr="00FD5BF5">
        <w:rPr>
          <w:rFonts w:ascii="Courier New" w:hAnsi="Courier New" w:cs="Courier New"/>
          <w:sz w:val="14"/>
          <w:szCs w:val="14"/>
        </w:rPr>
        <w:t>: Mount File System after inserting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Enter Choice: </w:t>
      </w:r>
      <w:r w:rsidRPr="00975618">
        <w:rPr>
          <w:rFonts w:ascii="Courier New" w:hAnsi="Courier New" w:cs="Courier New"/>
          <w:b/>
          <w:color w:val="FF0000"/>
        </w:rPr>
        <w:t>5</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76.110504 s: SRV_CALIB_UC: File System Mounted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76.239461 s: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Manual Calibration</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0</w:t>
      </w:r>
      <w:proofErr w:type="gramEnd"/>
      <w:r w:rsidRPr="00FD5BF5">
        <w:rPr>
          <w:rFonts w:ascii="Courier New" w:hAnsi="Courier New" w:cs="Courier New"/>
          <w:sz w:val="14"/>
          <w:szCs w:val="14"/>
        </w:rPr>
        <w:t>: Exit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1</w:t>
      </w:r>
      <w:proofErr w:type="gramEnd"/>
      <w:r w:rsidRPr="00FD5BF5">
        <w:rPr>
          <w:rFonts w:ascii="Courier New" w:hAnsi="Courier New" w:cs="Courier New"/>
          <w:sz w:val="14"/>
          <w:szCs w:val="14"/>
        </w:rPr>
        <w:t>: Save ISP output frames (Will be saved in MMC/SD : All channels)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2</w:t>
      </w:r>
      <w:proofErr w:type="gramEnd"/>
      <w:r w:rsidRPr="00FD5BF5">
        <w:rPr>
          <w:rFonts w:ascii="Courier New" w:hAnsi="Courier New" w:cs="Courier New"/>
          <w:sz w:val="14"/>
          <w:szCs w:val="14"/>
        </w:rPr>
        <w:t>: Read the Calibration Matrix (CAL MAT) from file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3</w:t>
      </w:r>
      <w:proofErr w:type="gramEnd"/>
      <w:r w:rsidRPr="00FD5BF5">
        <w:rPr>
          <w:rFonts w:ascii="Courier New" w:hAnsi="Courier New" w:cs="Courier New"/>
          <w:sz w:val="14"/>
          <w:szCs w:val="14"/>
        </w:rPr>
        <w:t>: Compute LDC LUTs for 3D SRV (All view points)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4</w:t>
      </w:r>
      <w:proofErr w:type="gramEnd"/>
      <w:r w:rsidRPr="00FD5BF5">
        <w:rPr>
          <w:rFonts w:ascii="Courier New" w:hAnsi="Courier New" w:cs="Courier New"/>
          <w:sz w:val="14"/>
          <w:szCs w:val="14"/>
        </w:rPr>
        <w:t>: Unmount File System before removing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5</w:t>
      </w:r>
      <w:proofErr w:type="gramEnd"/>
      <w:r w:rsidRPr="00FD5BF5">
        <w:rPr>
          <w:rFonts w:ascii="Courier New" w:hAnsi="Courier New" w:cs="Courier New"/>
          <w:sz w:val="14"/>
          <w:szCs w:val="14"/>
        </w:rPr>
        <w:t>: Mount File System after inserting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Enter Choice: </w:t>
      </w:r>
      <w:r w:rsidRPr="00B72DA4">
        <w:rPr>
          <w:rFonts w:ascii="Courier New" w:hAnsi="Courier New" w:cs="Courier New"/>
          <w:b/>
          <w:color w:val="FF0000"/>
        </w:rPr>
        <w:t>2</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79.326511 s: SRV_CALIB_UC: =&gt; Reading Cal Mat from CALMAT.BIN file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79.329195 s: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Manual Calibration</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0</w:t>
      </w:r>
      <w:proofErr w:type="gramEnd"/>
      <w:r w:rsidRPr="00FD5BF5">
        <w:rPr>
          <w:rFonts w:ascii="Courier New" w:hAnsi="Courier New" w:cs="Courier New"/>
          <w:sz w:val="14"/>
          <w:szCs w:val="14"/>
        </w:rPr>
        <w:t>: Exit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1</w:t>
      </w:r>
      <w:proofErr w:type="gramEnd"/>
      <w:r w:rsidRPr="00FD5BF5">
        <w:rPr>
          <w:rFonts w:ascii="Courier New" w:hAnsi="Courier New" w:cs="Courier New"/>
          <w:sz w:val="14"/>
          <w:szCs w:val="14"/>
        </w:rPr>
        <w:t>: Save ISP output frames (Will be saved in MMC/SD : All channels)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lastRenderedPageBreak/>
        <w:t>[IPU1-0</w:t>
      </w:r>
      <w:proofErr w:type="gramStart"/>
      <w:r w:rsidRPr="00FD5BF5">
        <w:rPr>
          <w:rFonts w:ascii="Courier New" w:hAnsi="Courier New" w:cs="Courier New"/>
          <w:sz w:val="14"/>
          <w:szCs w:val="14"/>
        </w:rPr>
        <w:t>]  2</w:t>
      </w:r>
      <w:proofErr w:type="gramEnd"/>
      <w:r w:rsidRPr="00FD5BF5">
        <w:rPr>
          <w:rFonts w:ascii="Courier New" w:hAnsi="Courier New" w:cs="Courier New"/>
          <w:sz w:val="14"/>
          <w:szCs w:val="14"/>
        </w:rPr>
        <w:t>: Read the Calibration Matrix (CAL MAT) from file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3</w:t>
      </w:r>
      <w:proofErr w:type="gramEnd"/>
      <w:r w:rsidRPr="00FD5BF5">
        <w:rPr>
          <w:rFonts w:ascii="Courier New" w:hAnsi="Courier New" w:cs="Courier New"/>
          <w:sz w:val="14"/>
          <w:szCs w:val="14"/>
        </w:rPr>
        <w:t>: Compute LDC LUTs for 3D SRV (All view points)</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4</w:t>
      </w:r>
      <w:proofErr w:type="gramEnd"/>
      <w:r w:rsidRPr="00FD5BF5">
        <w:rPr>
          <w:rFonts w:ascii="Courier New" w:hAnsi="Courier New" w:cs="Courier New"/>
          <w:sz w:val="14"/>
          <w:szCs w:val="14"/>
        </w:rPr>
        <w:t>: Unmount File System before removing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[IPU1-0</w:t>
      </w:r>
      <w:proofErr w:type="gramStart"/>
      <w:r w:rsidRPr="00FD5BF5">
        <w:rPr>
          <w:rFonts w:ascii="Courier New" w:hAnsi="Courier New" w:cs="Courier New"/>
          <w:sz w:val="14"/>
          <w:szCs w:val="14"/>
        </w:rPr>
        <w:t>]  5</w:t>
      </w:r>
      <w:proofErr w:type="gramEnd"/>
      <w:r w:rsidRPr="00FD5BF5">
        <w:rPr>
          <w:rFonts w:ascii="Courier New" w:hAnsi="Courier New" w:cs="Courier New"/>
          <w:sz w:val="14"/>
          <w:szCs w:val="14"/>
        </w:rPr>
        <w:t>: Mount File System after inserting MMC/SD card</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Enter Choice: </w:t>
      </w:r>
      <w:r w:rsidRPr="00B72DA4">
        <w:rPr>
          <w:rFonts w:ascii="Courier New" w:hAnsi="Courier New" w:cs="Courier New"/>
          <w:b/>
          <w:color w:val="FF0000"/>
        </w:rPr>
        <w:t>3</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84.519581 s: SRV_CALIB_UC: Reading V2W Mesh for view point 0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84.967760 s: SRV_CALIB_UC: Generating LDC LUT for view point 0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84.968004 s: LDC_LUT: Generating LDC LUT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85.029372 s: SRV_CALIB_UC: Writing LDC LUT for view point 0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85.029097 s: LDC_LUT: Generating LDC LUT DONE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333.714481 s: SRV_CALIB_UC: Reading V2W Mesh for view point 89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334.156103 s: SRV_CALIB_UC: Generating LDC LUT for view point 89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334.156347 s: LDC_LUT: Generating LDC LUT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334.231135 s: SRV_CALIB_UC: Writing LDC LUT for view point 89 </w:t>
      </w:r>
      <w:r w:rsidR="00463AD2">
        <w:rPr>
          <w:rFonts w:ascii="Courier New" w:hAnsi="Courier New" w:cs="Courier New"/>
          <w:sz w:val="14"/>
          <w:szCs w:val="14"/>
        </w:rPr>
        <w:t>…</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w:t>
      </w:r>
      <w:proofErr w:type="gramStart"/>
      <w:r w:rsidRPr="00FD5BF5">
        <w:rPr>
          <w:rFonts w:ascii="Courier New" w:hAnsi="Courier New" w:cs="Courier New"/>
          <w:sz w:val="14"/>
          <w:szCs w:val="14"/>
        </w:rPr>
        <w:t>DSP1  ]</w:t>
      </w:r>
      <w:proofErr w:type="gramEnd"/>
      <w:r w:rsidRPr="00FD5BF5">
        <w:rPr>
          <w:rFonts w:ascii="Courier New" w:hAnsi="Courier New" w:cs="Courier New"/>
          <w:sz w:val="14"/>
          <w:szCs w:val="14"/>
        </w:rPr>
        <w:t xml:space="preserve">    334.217867 s: LDC_LUT: Generating LDC LUT DONE</w:t>
      </w:r>
    </w:p>
    <w:p w:rsidR="002B2053" w:rsidRPr="00FD5BF5" w:rsidRDefault="002B2053" w:rsidP="00FD5BF5">
      <w:pPr>
        <w:pStyle w:val="Describe"/>
        <w:shd w:val="clear" w:color="auto" w:fill="A6A6A6" w:themeFill="background1" w:themeFillShade="A6"/>
        <w:rPr>
          <w:rFonts w:ascii="Courier New" w:hAnsi="Courier New" w:cs="Courier New"/>
          <w:sz w:val="14"/>
          <w:szCs w:val="14"/>
        </w:rPr>
      </w:pPr>
      <w:r w:rsidRPr="00FD5BF5">
        <w:rPr>
          <w:rFonts w:ascii="Courier New" w:hAnsi="Courier New" w:cs="Courier New"/>
          <w:sz w:val="14"/>
          <w:szCs w:val="14"/>
        </w:rPr>
        <w:t xml:space="preserve">[IPU1-0]    336.487342 s: SRV_CALIB_UC: Time taken to write 90 view point data = 251961 </w:t>
      </w:r>
      <w:proofErr w:type="spellStart"/>
      <w:r w:rsidRPr="00FD5BF5">
        <w:rPr>
          <w:rFonts w:ascii="Courier New" w:hAnsi="Courier New" w:cs="Courier New"/>
          <w:sz w:val="14"/>
          <w:szCs w:val="14"/>
        </w:rPr>
        <w:t>msec</w:t>
      </w:r>
      <w:proofErr w:type="spellEnd"/>
    </w:p>
    <w:p w:rsidR="004E04FF" w:rsidRDefault="004E04FF" w:rsidP="002B2053">
      <w:pPr>
        <w:pStyle w:val="Describe"/>
        <w:rPr>
          <w:rFonts w:ascii="Courier New" w:hAnsi="Courier New" w:cs="Courier New"/>
          <w:sz w:val="16"/>
          <w:szCs w:val="16"/>
        </w:rPr>
      </w:pPr>
    </w:p>
    <w:p w:rsidR="009D1FBC" w:rsidRDefault="009D1FBC" w:rsidP="002B2053">
      <w:pPr>
        <w:pStyle w:val="Describe"/>
        <w:rPr>
          <w:rFonts w:ascii="Courier New" w:hAnsi="Courier New" w:cs="Courier New"/>
          <w:sz w:val="16"/>
          <w:szCs w:val="16"/>
        </w:rPr>
      </w:pPr>
    </w:p>
    <w:p w:rsidR="009D1FBC" w:rsidRDefault="009D1FBC" w:rsidP="002B2053">
      <w:pPr>
        <w:pStyle w:val="Describe"/>
        <w:rPr>
          <w:rFonts w:ascii="Courier New" w:hAnsi="Courier New" w:cs="Courier New"/>
          <w:sz w:val="16"/>
          <w:szCs w:val="16"/>
        </w:rPr>
      </w:pPr>
    </w:p>
    <w:p w:rsidR="009D1FBC" w:rsidRDefault="009D1FBC" w:rsidP="002B2053">
      <w:pPr>
        <w:pStyle w:val="Describe"/>
        <w:rPr>
          <w:rFonts w:ascii="Courier New" w:hAnsi="Courier New" w:cs="Courier New"/>
          <w:sz w:val="16"/>
          <w:szCs w:val="16"/>
        </w:rPr>
      </w:pPr>
    </w:p>
    <w:p w:rsidR="009D1FBC" w:rsidRDefault="009D1FBC" w:rsidP="002B2053">
      <w:pPr>
        <w:pStyle w:val="Describe"/>
        <w:rPr>
          <w:rFonts w:ascii="Courier New" w:hAnsi="Courier New" w:cs="Courier New"/>
          <w:sz w:val="16"/>
          <w:szCs w:val="16"/>
        </w:rPr>
      </w:pPr>
    </w:p>
    <w:p w:rsidR="004E04FF" w:rsidRDefault="004A0C92" w:rsidP="004A0C92">
      <w:pPr>
        <w:pStyle w:val="Heading2"/>
      </w:pPr>
      <w:bookmarkStart w:id="38" w:name="_Toc455586665"/>
      <w:r>
        <w:t>Surround View</w:t>
      </w:r>
      <w:r w:rsidR="004E04FF">
        <w:t xml:space="preserve"> Use Case</w:t>
      </w:r>
      <w:r>
        <w:t xml:space="preserve"> selection</w:t>
      </w:r>
      <w:bookmarkEnd w:id="38"/>
    </w:p>
    <w:p w:rsidR="00FD5BF5" w:rsidRPr="00FD5BF5" w:rsidRDefault="00FD5BF5" w:rsidP="00FD5BF5">
      <w:pPr>
        <w:pStyle w:val="Describe"/>
      </w:pPr>
      <w:r>
        <w:t xml:space="preserve">Ensure to re-select the camera, refer section </w:t>
      </w:r>
      <w:r w:rsidR="00136335">
        <w:fldChar w:fldCharType="begin"/>
      </w:r>
      <w:r>
        <w:instrText xml:space="preserve"> REF _Ref445484741 \r \h </w:instrText>
      </w:r>
      <w:r w:rsidR="00136335">
        <w:fldChar w:fldCharType="separate"/>
      </w:r>
      <w:r w:rsidR="00805BC7">
        <w:t>6.1</w:t>
      </w:r>
      <w:r w:rsidR="00136335">
        <w:fldChar w:fldCharType="end"/>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Vision SDK Use-cases,</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1</w:t>
      </w:r>
      <w:proofErr w:type="gramEnd"/>
      <w:r w:rsidRPr="0031708D">
        <w:rPr>
          <w:rFonts w:ascii="Courier New" w:hAnsi="Courier New" w:cs="Courier New"/>
          <w:sz w:val="14"/>
          <w:szCs w:val="14"/>
        </w:rPr>
        <w:t>: Single Camera Use-cases</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2</w:t>
      </w:r>
      <w:proofErr w:type="gramEnd"/>
      <w:r w:rsidRPr="0031708D">
        <w:rPr>
          <w:rFonts w:ascii="Courier New" w:hAnsi="Courier New" w:cs="Courier New"/>
          <w:sz w:val="14"/>
          <w:szCs w:val="14"/>
        </w:rPr>
        <w:t>: Multi-Camera LVDS Use-cases</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3</w:t>
      </w:r>
      <w:proofErr w:type="gramEnd"/>
      <w:r w:rsidRPr="0031708D">
        <w:rPr>
          <w:rFonts w:ascii="Courier New" w:hAnsi="Courier New" w:cs="Courier New"/>
          <w:sz w:val="14"/>
          <w:szCs w:val="14"/>
        </w:rPr>
        <w:t>: AVB RX Use-cases, (TDA2x &amp; TDA2Ex ONLY)</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4</w:t>
      </w:r>
      <w:proofErr w:type="gramEnd"/>
      <w:r w:rsidRPr="0031708D">
        <w:rPr>
          <w:rFonts w:ascii="Courier New" w:hAnsi="Courier New" w:cs="Courier New"/>
          <w:sz w:val="14"/>
          <w:szCs w:val="14"/>
        </w:rPr>
        <w:t>: Dual Display Use-cases, (TDA2x EVM ONLY)</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5</w:t>
      </w:r>
      <w:proofErr w:type="gramEnd"/>
      <w:r w:rsidRPr="0031708D">
        <w:rPr>
          <w:rFonts w:ascii="Courier New" w:hAnsi="Courier New" w:cs="Courier New"/>
          <w:sz w:val="14"/>
          <w:szCs w:val="14"/>
        </w:rPr>
        <w:t>: ISS Use-cases, (TDA3x ONLY)</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6</w:t>
      </w:r>
      <w:proofErr w:type="gramEnd"/>
      <w:r w:rsidRPr="0031708D">
        <w:rPr>
          <w:rFonts w:ascii="Courier New" w:hAnsi="Courier New" w:cs="Courier New"/>
          <w:sz w:val="14"/>
          <w:szCs w:val="14"/>
        </w:rPr>
        <w:t xml:space="preserve">: Stereo Use-cases, (TDA2x </w:t>
      </w:r>
      <w:proofErr w:type="spellStart"/>
      <w:r w:rsidRPr="0031708D">
        <w:rPr>
          <w:rFonts w:ascii="Courier New" w:hAnsi="Courier New" w:cs="Courier New"/>
          <w:sz w:val="14"/>
          <w:szCs w:val="14"/>
        </w:rPr>
        <w:t>MonsterCam</w:t>
      </w:r>
      <w:proofErr w:type="spellEnd"/>
      <w:r w:rsidRPr="0031708D">
        <w:rPr>
          <w:rFonts w:ascii="Courier New" w:hAnsi="Courier New" w:cs="Courier New"/>
          <w:sz w:val="14"/>
          <w:szCs w:val="14"/>
        </w:rPr>
        <w:t xml:space="preserve"> ONLY)</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7</w:t>
      </w:r>
      <w:proofErr w:type="gramEnd"/>
      <w:r w:rsidRPr="0031708D">
        <w:rPr>
          <w:rFonts w:ascii="Courier New" w:hAnsi="Courier New" w:cs="Courier New"/>
          <w:sz w:val="14"/>
          <w:szCs w:val="14"/>
        </w:rPr>
        <w:t>: Network RX/TX Use-cases</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a</w:t>
      </w:r>
      <w:proofErr w:type="gramEnd"/>
      <w:r w:rsidRPr="0031708D">
        <w:rPr>
          <w:rFonts w:ascii="Courier New" w:hAnsi="Courier New" w:cs="Courier New"/>
          <w:sz w:val="14"/>
          <w:szCs w:val="14"/>
        </w:rPr>
        <w:t>: Miscellaneous test</w:t>
      </w:r>
      <w:r w:rsidR="00463AD2">
        <w:rPr>
          <w:rFonts w:ascii="Courier New" w:hAnsi="Courier New" w:cs="Courier New"/>
          <w:sz w:val="14"/>
          <w:szCs w:val="14"/>
        </w:rPr>
        <w:t>’</w:t>
      </w:r>
      <w:r w:rsidRPr="0031708D">
        <w:rPr>
          <w:rFonts w:ascii="Courier New" w:hAnsi="Courier New" w:cs="Courier New"/>
          <w:sz w:val="14"/>
          <w:szCs w:val="14"/>
        </w:rPr>
        <w:t>s</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s</w:t>
      </w:r>
      <w:proofErr w:type="gramEnd"/>
      <w:r w:rsidRPr="0031708D">
        <w:rPr>
          <w:rFonts w:ascii="Courier New" w:hAnsi="Courier New" w:cs="Courier New"/>
          <w:sz w:val="14"/>
          <w:szCs w:val="14"/>
        </w:rPr>
        <w:t xml:space="preserve">: System Settings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x</w:t>
      </w:r>
      <w:proofErr w:type="gramEnd"/>
      <w:r w:rsidRPr="0031708D">
        <w:rPr>
          <w:rFonts w:ascii="Courier New" w:hAnsi="Courier New" w:cs="Courier New"/>
          <w:sz w:val="14"/>
          <w:szCs w:val="14"/>
        </w:rPr>
        <w:t xml:space="preserve">: Exit </w:t>
      </w:r>
    </w:p>
    <w:p w:rsidR="004E04FF" w:rsidRPr="00783CB7" w:rsidRDefault="0031708D" w:rsidP="0031708D">
      <w:pPr>
        <w:pStyle w:val="Describe"/>
        <w:shd w:val="clear" w:color="auto" w:fill="A6A6A6" w:themeFill="background1" w:themeFillShade="A6"/>
        <w:rPr>
          <w:rFonts w:ascii="Courier New" w:hAnsi="Courier New" w:cs="Courier New"/>
          <w:sz w:val="14"/>
          <w:szCs w:val="14"/>
        </w:rPr>
      </w:pPr>
      <w:r>
        <w:rPr>
          <w:rFonts w:ascii="Courier New" w:hAnsi="Courier New" w:cs="Courier New"/>
          <w:sz w:val="14"/>
          <w:szCs w:val="14"/>
        </w:rPr>
        <w:t>[IPU1-0]</w:t>
      </w:r>
    </w:p>
    <w:p w:rsidR="004E04FF" w:rsidRPr="00783CB7" w:rsidRDefault="004E04FF" w:rsidP="00783CB7">
      <w:pPr>
        <w:pStyle w:val="Describe"/>
        <w:shd w:val="clear" w:color="auto" w:fill="A6A6A6" w:themeFill="background1" w:themeFillShade="A6"/>
        <w:rPr>
          <w:rFonts w:ascii="Courier New" w:hAnsi="Courier New" w:cs="Courier New"/>
          <w:sz w:val="14"/>
          <w:szCs w:val="14"/>
        </w:rPr>
      </w:pPr>
      <w:r w:rsidRPr="00783CB7">
        <w:rPr>
          <w:rFonts w:ascii="Courier New" w:hAnsi="Courier New" w:cs="Courier New"/>
          <w:sz w:val="14"/>
          <w:szCs w:val="14"/>
        </w:rPr>
        <w:t xml:space="preserve">[IPU1-0]  Enter Choice: </w:t>
      </w:r>
      <w:r w:rsidR="003A229B" w:rsidRPr="001E65F7">
        <w:rPr>
          <w:rFonts w:ascii="Courier New" w:hAnsi="Courier New" w:cs="Courier New"/>
          <w:b/>
          <w:color w:val="FF0000"/>
        </w:rPr>
        <w:t>5</w:t>
      </w:r>
    </w:p>
    <w:p w:rsidR="004E04FF" w:rsidRPr="00783CB7" w:rsidRDefault="004E04FF" w:rsidP="00783CB7">
      <w:pPr>
        <w:pStyle w:val="Describe"/>
        <w:shd w:val="clear" w:color="auto" w:fill="A6A6A6" w:themeFill="background1" w:themeFillShade="A6"/>
        <w:rPr>
          <w:rFonts w:ascii="Courier New" w:hAnsi="Courier New" w:cs="Courier New"/>
          <w:sz w:val="14"/>
          <w:szCs w:val="14"/>
        </w:rPr>
      </w:pPr>
      <w:r w:rsidRPr="00783CB7">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11.511773 s: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11.511864 s: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ISS Use-cases, (TDA3x ONLY)</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1</w:t>
      </w:r>
      <w:proofErr w:type="gramEnd"/>
      <w:r w:rsidRPr="0031708D">
        <w:rPr>
          <w:rFonts w:ascii="Courier New" w:hAnsi="Courier New" w:cs="Courier New"/>
          <w:sz w:val="14"/>
          <w:szCs w:val="14"/>
        </w:rPr>
        <w:t>: 1CH ISS capture + ISS ISP + ISS LDC+VTNF + Display</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2</w:t>
      </w:r>
      <w:proofErr w:type="gramEnd"/>
      <w:r w:rsidRPr="0031708D">
        <w:rPr>
          <w:rFonts w:ascii="Courier New" w:hAnsi="Courier New" w:cs="Courier New"/>
          <w:sz w:val="14"/>
          <w:szCs w:val="14"/>
        </w:rPr>
        <w:t xml:space="preserve">: 4CH ISS capture + ISS ISP + </w:t>
      </w:r>
      <w:proofErr w:type="spellStart"/>
      <w:r w:rsidRPr="0031708D">
        <w:rPr>
          <w:rFonts w:ascii="Courier New" w:hAnsi="Courier New" w:cs="Courier New"/>
          <w:sz w:val="14"/>
          <w:szCs w:val="14"/>
        </w:rPr>
        <w:t>Simcop</w:t>
      </w:r>
      <w:proofErr w:type="spellEnd"/>
      <w:r w:rsidRPr="0031708D">
        <w:rPr>
          <w:rFonts w:ascii="Courier New" w:hAnsi="Courier New" w:cs="Courier New"/>
          <w:sz w:val="14"/>
          <w:szCs w:val="14"/>
        </w:rPr>
        <w:t xml:space="preserve"> + Surround View (DSP1) +  Display</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lastRenderedPageBreak/>
        <w:t>[IPU1-0</w:t>
      </w:r>
      <w:proofErr w:type="gramStart"/>
      <w:r w:rsidRPr="0031708D">
        <w:rPr>
          <w:rFonts w:ascii="Courier New" w:hAnsi="Courier New" w:cs="Courier New"/>
          <w:sz w:val="14"/>
          <w:szCs w:val="14"/>
        </w:rPr>
        <w:t>]  3</w:t>
      </w:r>
      <w:proofErr w:type="gramEnd"/>
      <w:r w:rsidRPr="0031708D">
        <w:rPr>
          <w:rFonts w:ascii="Courier New" w:hAnsi="Courier New" w:cs="Courier New"/>
          <w:sz w:val="14"/>
          <w:szCs w:val="14"/>
        </w:rPr>
        <w:t>: 1CH ISS capture (AR0132) + ISS ISP Monochrome +  Display</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4</w:t>
      </w:r>
      <w:proofErr w:type="gramEnd"/>
      <w:r w:rsidRPr="0031708D">
        <w:rPr>
          <w:rFonts w:ascii="Courier New" w:hAnsi="Courier New" w:cs="Courier New"/>
          <w:sz w:val="14"/>
          <w:szCs w:val="14"/>
        </w:rPr>
        <w:t xml:space="preserve">: 3D SRV 4CH ISS capture + ISS ISP + </w:t>
      </w:r>
      <w:proofErr w:type="spellStart"/>
      <w:r w:rsidRPr="0031708D">
        <w:rPr>
          <w:rFonts w:ascii="Courier New" w:hAnsi="Courier New" w:cs="Courier New"/>
          <w:sz w:val="14"/>
          <w:szCs w:val="14"/>
        </w:rPr>
        <w:t>DeWarp</w:t>
      </w:r>
      <w:proofErr w:type="spellEnd"/>
      <w:r w:rsidRPr="0031708D">
        <w:rPr>
          <w:rFonts w:ascii="Courier New" w:hAnsi="Courier New" w:cs="Courier New"/>
          <w:sz w:val="14"/>
          <w:szCs w:val="14"/>
        </w:rPr>
        <w:t xml:space="preserve"> + Synthesis (DSP1) + Display</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5</w:t>
      </w:r>
      <w:proofErr w:type="gramEnd"/>
      <w:r w:rsidRPr="0031708D">
        <w:rPr>
          <w:rFonts w:ascii="Courier New" w:hAnsi="Courier New" w:cs="Courier New"/>
          <w:sz w:val="14"/>
          <w:szCs w:val="14"/>
        </w:rPr>
        <w:t xml:space="preserve">: </w:t>
      </w:r>
      <w:r w:rsidR="00F36B06">
        <w:rPr>
          <w:rFonts w:ascii="Courier New" w:hAnsi="Courier New" w:cs="Courier New"/>
          <w:sz w:val="14"/>
          <w:szCs w:val="14"/>
        </w:rPr>
        <w:t>Surround View Calibration</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4E04FF" w:rsidRPr="00783CB7"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x</w:t>
      </w:r>
      <w:proofErr w:type="gramEnd"/>
      <w:r w:rsidRPr="0031708D">
        <w:rPr>
          <w:rFonts w:ascii="Courier New" w:hAnsi="Courier New" w:cs="Courier New"/>
          <w:sz w:val="14"/>
          <w:szCs w:val="14"/>
        </w:rPr>
        <w:t>: Exit</w:t>
      </w:r>
    </w:p>
    <w:p w:rsidR="004E04FF" w:rsidRPr="00783CB7" w:rsidRDefault="004E04FF" w:rsidP="00783CB7">
      <w:pPr>
        <w:pStyle w:val="Describe"/>
        <w:shd w:val="clear" w:color="auto" w:fill="A6A6A6" w:themeFill="background1" w:themeFillShade="A6"/>
        <w:rPr>
          <w:rFonts w:ascii="Courier New" w:hAnsi="Courier New" w:cs="Courier New"/>
          <w:sz w:val="14"/>
          <w:szCs w:val="14"/>
        </w:rPr>
      </w:pPr>
      <w:r w:rsidRPr="00783CB7">
        <w:rPr>
          <w:rFonts w:ascii="Courier New" w:hAnsi="Courier New" w:cs="Courier New"/>
          <w:sz w:val="14"/>
          <w:szCs w:val="14"/>
        </w:rPr>
        <w:t xml:space="preserve">[IPU1-0]  </w:t>
      </w:r>
    </w:p>
    <w:p w:rsidR="004E04FF" w:rsidRPr="00783CB7" w:rsidRDefault="004E04FF" w:rsidP="00783CB7">
      <w:pPr>
        <w:pStyle w:val="Describe"/>
        <w:shd w:val="clear" w:color="auto" w:fill="A6A6A6" w:themeFill="background1" w:themeFillShade="A6"/>
        <w:rPr>
          <w:rFonts w:ascii="Courier New" w:hAnsi="Courier New" w:cs="Courier New"/>
          <w:sz w:val="14"/>
          <w:szCs w:val="14"/>
        </w:rPr>
      </w:pPr>
      <w:r w:rsidRPr="00783CB7">
        <w:rPr>
          <w:rFonts w:ascii="Courier New" w:hAnsi="Courier New" w:cs="Courier New"/>
          <w:sz w:val="14"/>
          <w:szCs w:val="14"/>
        </w:rPr>
        <w:t xml:space="preserve">[IPU1-0]  Enter Choice: </w:t>
      </w:r>
      <w:r w:rsidR="003A229B" w:rsidRPr="001E65F7">
        <w:rPr>
          <w:rFonts w:ascii="Courier New" w:hAnsi="Courier New" w:cs="Courier New"/>
          <w:b/>
          <w:color w:val="FF0000"/>
        </w:rPr>
        <w:t>4</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12.073506 s: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12.073659 s:  CHAINS: Initiating read of LDC Look </w:t>
      </w:r>
      <w:proofErr w:type="gramStart"/>
      <w:r w:rsidRPr="0031708D">
        <w:rPr>
          <w:rFonts w:ascii="Courier New" w:hAnsi="Courier New" w:cs="Courier New"/>
          <w:sz w:val="14"/>
          <w:szCs w:val="14"/>
        </w:rPr>
        <w:t>Up</w:t>
      </w:r>
      <w:proofErr w:type="gramEnd"/>
      <w:r w:rsidRPr="0031708D">
        <w:rPr>
          <w:rFonts w:ascii="Courier New" w:hAnsi="Courier New" w:cs="Courier New"/>
          <w:sz w:val="14"/>
          <w:szCs w:val="14"/>
        </w:rPr>
        <w:t xml:space="preserve"> Tables from MMC/SD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12.106844 s:  *** UTILS: CPU KHz = 20000 </w:t>
      </w:r>
      <w:proofErr w:type="spellStart"/>
      <w:proofErr w:type="gramStart"/>
      <w:r w:rsidRPr="0031708D">
        <w:rPr>
          <w:rFonts w:ascii="Courier New" w:hAnsi="Courier New" w:cs="Courier New"/>
          <w:sz w:val="14"/>
          <w:szCs w:val="14"/>
        </w:rPr>
        <w:t>Khz</w:t>
      </w:r>
      <w:proofErr w:type="spellEnd"/>
      <w:proofErr w:type="gramEnd"/>
      <w:r w:rsidRPr="0031708D">
        <w:rPr>
          <w:rFonts w:ascii="Courier New" w:hAnsi="Courier New" w:cs="Courier New"/>
          <w:sz w:val="14"/>
          <w:szCs w:val="14"/>
        </w:rPr>
        <w:t xml:space="preserve">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12.106935 s:  SRV_MEDIA: Reading LDC LUT for view point 0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12.335448 s:  ISS_SENSOR: </w:t>
      </w:r>
      <w:proofErr w:type="gramStart"/>
      <w:r w:rsidRPr="0031708D">
        <w:rPr>
          <w:rFonts w:ascii="Courier New" w:hAnsi="Courier New" w:cs="Courier New"/>
          <w:sz w:val="14"/>
          <w:szCs w:val="14"/>
        </w:rPr>
        <w:t>INST0 :</w:t>
      </w:r>
      <w:proofErr w:type="gramEnd"/>
      <w:r w:rsidRPr="0031708D">
        <w:rPr>
          <w:rFonts w:ascii="Courier New" w:hAnsi="Courier New" w:cs="Courier New"/>
          <w:sz w:val="14"/>
          <w:szCs w:val="14"/>
        </w:rPr>
        <w:t xml:space="preserve"> I2C1 : I2C </w:t>
      </w:r>
      <w:proofErr w:type="spellStart"/>
      <w:r w:rsidRPr="0031708D">
        <w:rPr>
          <w:rFonts w:ascii="Courier New" w:hAnsi="Courier New" w:cs="Courier New"/>
          <w:sz w:val="14"/>
          <w:szCs w:val="14"/>
        </w:rPr>
        <w:t>Addr</w:t>
      </w:r>
      <w:proofErr w:type="spellEnd"/>
      <w:r w:rsidRPr="0031708D">
        <w:rPr>
          <w:rFonts w:ascii="Courier New" w:hAnsi="Courier New" w:cs="Courier New"/>
          <w:sz w:val="14"/>
          <w:szCs w:val="14"/>
        </w:rPr>
        <w:t xml:space="preserve"> = 0x40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12.339077 s:  ISS_SENSOR: VIP 42: DRV ID 120f (I2C ADDR 0x40): a640:00b4:0000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12.340114 s:  ISS_SENSOR: </w:t>
      </w:r>
      <w:proofErr w:type="gramStart"/>
      <w:r w:rsidRPr="0031708D">
        <w:rPr>
          <w:rFonts w:ascii="Courier New" w:hAnsi="Courier New" w:cs="Courier New"/>
          <w:sz w:val="14"/>
          <w:szCs w:val="14"/>
        </w:rPr>
        <w:t>INST0 :</w:t>
      </w:r>
      <w:proofErr w:type="gramEnd"/>
      <w:r w:rsidRPr="0031708D">
        <w:rPr>
          <w:rFonts w:ascii="Courier New" w:hAnsi="Courier New" w:cs="Courier New"/>
          <w:sz w:val="14"/>
          <w:szCs w:val="14"/>
        </w:rPr>
        <w:t xml:space="preserve"> I2C1 : I2C </w:t>
      </w:r>
      <w:proofErr w:type="spellStart"/>
      <w:r w:rsidRPr="0031708D">
        <w:rPr>
          <w:rFonts w:ascii="Courier New" w:hAnsi="Courier New" w:cs="Courier New"/>
          <w:sz w:val="14"/>
          <w:szCs w:val="14"/>
        </w:rPr>
        <w:t>Addr</w:t>
      </w:r>
      <w:proofErr w:type="spellEnd"/>
      <w:r w:rsidRPr="0031708D">
        <w:rPr>
          <w:rFonts w:ascii="Courier New" w:hAnsi="Courier New" w:cs="Courier New"/>
          <w:sz w:val="14"/>
          <w:szCs w:val="14"/>
        </w:rPr>
        <w:t xml:space="preserve"> = 0x42</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12.344415 s:  ISS_SENSOR: VIP 43: DRV ID 120f (I2C ADDR 0x42): a640:00b4:0000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12.345452 s:  ISS_SENSOR: </w:t>
      </w:r>
      <w:proofErr w:type="gramStart"/>
      <w:r w:rsidRPr="0031708D">
        <w:rPr>
          <w:rFonts w:ascii="Courier New" w:hAnsi="Courier New" w:cs="Courier New"/>
          <w:sz w:val="14"/>
          <w:szCs w:val="14"/>
        </w:rPr>
        <w:t>INST0 :</w:t>
      </w:r>
      <w:proofErr w:type="gramEnd"/>
      <w:r w:rsidRPr="0031708D">
        <w:rPr>
          <w:rFonts w:ascii="Courier New" w:hAnsi="Courier New" w:cs="Courier New"/>
          <w:sz w:val="14"/>
          <w:szCs w:val="14"/>
        </w:rPr>
        <w:t xml:space="preserve"> I2C1 : I2C </w:t>
      </w:r>
      <w:proofErr w:type="spellStart"/>
      <w:r w:rsidRPr="0031708D">
        <w:rPr>
          <w:rFonts w:ascii="Courier New" w:hAnsi="Courier New" w:cs="Courier New"/>
          <w:sz w:val="14"/>
          <w:szCs w:val="14"/>
        </w:rPr>
        <w:t>Addr</w:t>
      </w:r>
      <w:proofErr w:type="spellEnd"/>
      <w:r w:rsidRPr="0031708D">
        <w:rPr>
          <w:rFonts w:ascii="Courier New" w:hAnsi="Courier New" w:cs="Courier New"/>
          <w:sz w:val="14"/>
          <w:szCs w:val="14"/>
        </w:rPr>
        <w:t xml:space="preserve"> = 0x44</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12.349234 s:  ISS_SENSOR: VIP 44: DRV ID 120f (I2C ADDR 0x44): a640:00b4:0000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12.352223 s:  ISS_SENSOR: </w:t>
      </w:r>
      <w:proofErr w:type="gramStart"/>
      <w:r w:rsidRPr="0031708D">
        <w:rPr>
          <w:rFonts w:ascii="Courier New" w:hAnsi="Courier New" w:cs="Courier New"/>
          <w:sz w:val="14"/>
          <w:szCs w:val="14"/>
        </w:rPr>
        <w:t>INST0 :</w:t>
      </w:r>
      <w:proofErr w:type="gramEnd"/>
      <w:r w:rsidRPr="0031708D">
        <w:rPr>
          <w:rFonts w:ascii="Courier New" w:hAnsi="Courier New" w:cs="Courier New"/>
          <w:sz w:val="14"/>
          <w:szCs w:val="14"/>
        </w:rPr>
        <w:t xml:space="preserve"> I2C1 : I2C </w:t>
      </w:r>
      <w:proofErr w:type="spellStart"/>
      <w:r w:rsidRPr="0031708D">
        <w:rPr>
          <w:rFonts w:ascii="Courier New" w:hAnsi="Courier New" w:cs="Courier New"/>
          <w:sz w:val="14"/>
          <w:szCs w:val="14"/>
        </w:rPr>
        <w:t>Addr</w:t>
      </w:r>
      <w:proofErr w:type="spellEnd"/>
      <w:r w:rsidRPr="0031708D">
        <w:rPr>
          <w:rFonts w:ascii="Courier New" w:hAnsi="Courier New" w:cs="Courier New"/>
          <w:sz w:val="14"/>
          <w:szCs w:val="14"/>
        </w:rPr>
        <w:t xml:space="preserve"> = 0x46</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12.354999 s:  ISS_SENSOR: VIP 45: DRV ID 120f (I2C ADDR 0x46): a640:00b4:0000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12.380162 s:  ISSCAPTURE: Create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12.538217 s:  UTILS: DMA: Allocated CH (TCC) = 48 (48)</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12.538339 s:  UTILS: DMA: 0 of 1: Allocated </w:t>
      </w:r>
      <w:proofErr w:type="spellStart"/>
      <w:r w:rsidRPr="0031708D">
        <w:rPr>
          <w:rFonts w:ascii="Courier New" w:hAnsi="Courier New" w:cs="Courier New"/>
          <w:sz w:val="14"/>
          <w:szCs w:val="14"/>
        </w:rPr>
        <w:t>PaRAM</w:t>
      </w:r>
      <w:proofErr w:type="spellEnd"/>
      <w:r w:rsidRPr="0031708D">
        <w:rPr>
          <w:rFonts w:ascii="Courier New" w:hAnsi="Courier New" w:cs="Courier New"/>
          <w:sz w:val="14"/>
          <w:szCs w:val="14"/>
        </w:rPr>
        <w:t xml:space="preserve"> = 48 (0x63304600)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12.538553 s:  ISSCAPTURE: Create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12.538949 s:  ISSM2MISP: Create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12.864423 s:  UTILS: DMA: Allocated CH (TCC) = 49 (49)</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12.864545 s:  UTILS: DMA: 0 of 1: Allocated </w:t>
      </w:r>
      <w:proofErr w:type="spellStart"/>
      <w:r w:rsidRPr="0031708D">
        <w:rPr>
          <w:rFonts w:ascii="Courier New" w:hAnsi="Courier New" w:cs="Courier New"/>
          <w:sz w:val="14"/>
          <w:szCs w:val="14"/>
        </w:rPr>
        <w:t>PaRAM</w:t>
      </w:r>
      <w:proofErr w:type="spellEnd"/>
      <w:r w:rsidRPr="0031708D">
        <w:rPr>
          <w:rFonts w:ascii="Courier New" w:hAnsi="Courier New" w:cs="Courier New"/>
          <w:sz w:val="14"/>
          <w:szCs w:val="14"/>
        </w:rPr>
        <w:t xml:space="preserve"> = 49 (0x63304620)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12.876563 s:  ISSM2MISP: Create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12.877081 s:  SELECT: OUT QUE0: OUT CH0: IN CH0: 0 x 0, pitch = (0, 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12.877295 s:  ALGORITHM: Create in progress (</w:t>
      </w:r>
      <w:proofErr w:type="spellStart"/>
      <w:r w:rsidRPr="0031708D">
        <w:rPr>
          <w:rFonts w:ascii="Courier New" w:hAnsi="Courier New" w:cs="Courier New"/>
          <w:sz w:val="14"/>
          <w:szCs w:val="14"/>
        </w:rPr>
        <w:t>algId</w:t>
      </w:r>
      <w:proofErr w:type="spellEnd"/>
      <w:r w:rsidRPr="0031708D">
        <w:rPr>
          <w:rFonts w:ascii="Courier New" w:hAnsi="Courier New" w:cs="Courier New"/>
          <w:sz w:val="14"/>
          <w:szCs w:val="14"/>
        </w:rPr>
        <w:t xml:space="preserve"> = 3</w:t>
      </w:r>
      <w:proofErr w:type="gramStart"/>
      <w:r w:rsidRPr="0031708D">
        <w:rPr>
          <w:rFonts w:ascii="Courier New" w:hAnsi="Courier New" w:cs="Courier New"/>
          <w:sz w:val="14"/>
          <w:szCs w:val="14"/>
        </w:rPr>
        <w:t>)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12.897425 s:  ALGORITHM: Create Done (</w:t>
      </w:r>
      <w:proofErr w:type="spellStart"/>
      <w:r w:rsidRPr="0031708D">
        <w:rPr>
          <w:rFonts w:ascii="Courier New" w:hAnsi="Courier New" w:cs="Courier New"/>
          <w:sz w:val="14"/>
          <w:szCs w:val="14"/>
        </w:rPr>
        <w:t>algId</w:t>
      </w:r>
      <w:proofErr w:type="spellEnd"/>
      <w:r w:rsidRPr="0031708D">
        <w:rPr>
          <w:rFonts w:ascii="Courier New" w:hAnsi="Courier New" w:cs="Courier New"/>
          <w:sz w:val="14"/>
          <w:szCs w:val="14"/>
        </w:rPr>
        <w:t xml:space="preserve"> = 3</w:t>
      </w:r>
      <w:proofErr w:type="gramStart"/>
      <w:r w:rsidRPr="0031708D">
        <w:rPr>
          <w:rFonts w:ascii="Courier New" w:hAnsi="Courier New" w:cs="Courier New"/>
          <w:sz w:val="14"/>
          <w:szCs w:val="14"/>
        </w:rPr>
        <w:t>)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12.897822 s:  ALGORITHM: Create in progress (</w:t>
      </w:r>
      <w:proofErr w:type="spellStart"/>
      <w:r w:rsidRPr="0031708D">
        <w:rPr>
          <w:rFonts w:ascii="Courier New" w:hAnsi="Courier New" w:cs="Courier New"/>
          <w:sz w:val="14"/>
          <w:szCs w:val="14"/>
        </w:rPr>
        <w:t>algId</w:t>
      </w:r>
      <w:proofErr w:type="spellEnd"/>
      <w:r w:rsidRPr="0031708D">
        <w:rPr>
          <w:rFonts w:ascii="Courier New" w:hAnsi="Courier New" w:cs="Courier New"/>
          <w:sz w:val="14"/>
          <w:szCs w:val="14"/>
        </w:rPr>
        <w:t xml:space="preserve"> = 7</w:t>
      </w:r>
      <w:proofErr w:type="gramStart"/>
      <w:r w:rsidRPr="0031708D">
        <w:rPr>
          <w:rFonts w:ascii="Courier New" w:hAnsi="Courier New" w:cs="Courier New"/>
          <w:sz w:val="14"/>
          <w:szCs w:val="14"/>
        </w:rPr>
        <w:t>)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13.103611 s:  UTILS: DMA: Allocated CH (TCC) = 50 (50)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13.103733 s:  UTILS: DMA: 0 of 1: Allocated </w:t>
      </w:r>
      <w:proofErr w:type="spellStart"/>
      <w:r w:rsidRPr="0031708D">
        <w:rPr>
          <w:rFonts w:ascii="Courier New" w:hAnsi="Courier New" w:cs="Courier New"/>
          <w:sz w:val="14"/>
          <w:szCs w:val="14"/>
        </w:rPr>
        <w:t>PaRAM</w:t>
      </w:r>
      <w:proofErr w:type="spellEnd"/>
      <w:r w:rsidRPr="0031708D">
        <w:rPr>
          <w:rFonts w:ascii="Courier New" w:hAnsi="Courier New" w:cs="Courier New"/>
          <w:sz w:val="14"/>
          <w:szCs w:val="14"/>
        </w:rPr>
        <w:t xml:space="preserve"> = 50 (0x63304640)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13.119868 s:  UTILS: DMA: Allocated CH (TCC) = 51 (51)</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13.119990 s:  UTILS: DMA: 0 of 1: Allocated </w:t>
      </w:r>
      <w:proofErr w:type="spellStart"/>
      <w:r w:rsidRPr="0031708D">
        <w:rPr>
          <w:rFonts w:ascii="Courier New" w:hAnsi="Courier New" w:cs="Courier New"/>
          <w:sz w:val="14"/>
          <w:szCs w:val="14"/>
        </w:rPr>
        <w:t>PaRAM</w:t>
      </w:r>
      <w:proofErr w:type="spellEnd"/>
      <w:r w:rsidRPr="0031708D">
        <w:rPr>
          <w:rFonts w:ascii="Courier New" w:hAnsi="Courier New" w:cs="Courier New"/>
          <w:sz w:val="14"/>
          <w:szCs w:val="14"/>
        </w:rPr>
        <w:t xml:space="preserve"> = 51 (0x63304660)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13.136643 s:  UTILS: DMA: Allocated CH (TCC) = 52 (52)</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13.136735 s:  UTILS: DMA: 0 of 1: Allocated </w:t>
      </w:r>
      <w:proofErr w:type="spellStart"/>
      <w:r w:rsidRPr="0031708D">
        <w:rPr>
          <w:rFonts w:ascii="Courier New" w:hAnsi="Courier New" w:cs="Courier New"/>
          <w:sz w:val="14"/>
          <w:szCs w:val="14"/>
        </w:rPr>
        <w:t>PaRAM</w:t>
      </w:r>
      <w:proofErr w:type="spellEnd"/>
      <w:r w:rsidRPr="0031708D">
        <w:rPr>
          <w:rFonts w:ascii="Courier New" w:hAnsi="Courier New" w:cs="Courier New"/>
          <w:sz w:val="14"/>
          <w:szCs w:val="14"/>
        </w:rPr>
        <w:t xml:space="preserve"> = 52 (0x63304680)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13.153114 s:  UTILS: DMA: Allocated CH (TCC) = 53 (53)</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13.153236 s:  UTILS: DMA: 0 of 1: Allocated </w:t>
      </w:r>
      <w:proofErr w:type="spellStart"/>
      <w:r w:rsidRPr="0031708D">
        <w:rPr>
          <w:rFonts w:ascii="Courier New" w:hAnsi="Courier New" w:cs="Courier New"/>
          <w:sz w:val="14"/>
          <w:szCs w:val="14"/>
        </w:rPr>
        <w:t>PaRAM</w:t>
      </w:r>
      <w:proofErr w:type="spellEnd"/>
      <w:r w:rsidRPr="0031708D">
        <w:rPr>
          <w:rFonts w:ascii="Courier New" w:hAnsi="Courier New" w:cs="Courier New"/>
          <w:sz w:val="14"/>
          <w:szCs w:val="14"/>
        </w:rPr>
        <w:t xml:space="preserve"> = 53 (0x633046A0)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13.157994 s:  UTILS: DMA: Allocated CH (TCC) = 54 (54)</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13.158146 s:  UTILS: DMA: 0 of 1: Allocated </w:t>
      </w:r>
      <w:proofErr w:type="spellStart"/>
      <w:r w:rsidRPr="0031708D">
        <w:rPr>
          <w:rFonts w:ascii="Courier New" w:hAnsi="Courier New" w:cs="Courier New"/>
          <w:sz w:val="14"/>
          <w:szCs w:val="14"/>
        </w:rPr>
        <w:t>PaRAM</w:t>
      </w:r>
      <w:proofErr w:type="spellEnd"/>
      <w:r w:rsidRPr="0031708D">
        <w:rPr>
          <w:rFonts w:ascii="Courier New" w:hAnsi="Courier New" w:cs="Courier New"/>
          <w:sz w:val="14"/>
          <w:szCs w:val="14"/>
        </w:rPr>
        <w:t xml:space="preserve"> = 54 (0x633046C0)</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13.158543 s:  ALGORITHM: Create Done (</w:t>
      </w:r>
      <w:proofErr w:type="spellStart"/>
      <w:r w:rsidRPr="0031708D">
        <w:rPr>
          <w:rFonts w:ascii="Courier New" w:hAnsi="Courier New" w:cs="Courier New"/>
          <w:sz w:val="14"/>
          <w:szCs w:val="14"/>
        </w:rPr>
        <w:t>algId</w:t>
      </w:r>
      <w:proofErr w:type="spellEnd"/>
      <w:r w:rsidRPr="0031708D">
        <w:rPr>
          <w:rFonts w:ascii="Courier New" w:hAnsi="Courier New" w:cs="Courier New"/>
          <w:sz w:val="14"/>
          <w:szCs w:val="14"/>
        </w:rPr>
        <w:t xml:space="preserve"> = 7</w:t>
      </w:r>
      <w:proofErr w:type="gramStart"/>
      <w:r w:rsidRPr="0031708D">
        <w:rPr>
          <w:rFonts w:ascii="Courier New" w:hAnsi="Courier New" w:cs="Courier New"/>
          <w:sz w:val="14"/>
          <w:szCs w:val="14"/>
        </w:rPr>
        <w:t>)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13.158695 s:  IPC_OUT_0   : Create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13.158939 s:  IPC_OUT_0   : Create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13.159305 s:  IPC_IN_0   : Create in progress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13.159671 s:  IPC_IN_0   : Create Done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13.160586 s:  ALGORITHM: Create in progress (</w:t>
      </w:r>
      <w:proofErr w:type="spellStart"/>
      <w:r w:rsidRPr="0031708D">
        <w:rPr>
          <w:rFonts w:ascii="Courier New" w:hAnsi="Courier New" w:cs="Courier New"/>
          <w:sz w:val="14"/>
          <w:szCs w:val="14"/>
        </w:rPr>
        <w:t>algId</w:t>
      </w:r>
      <w:proofErr w:type="spellEnd"/>
      <w:r w:rsidRPr="0031708D">
        <w:rPr>
          <w:rFonts w:ascii="Courier New" w:hAnsi="Courier New" w:cs="Courier New"/>
          <w:sz w:val="14"/>
          <w:szCs w:val="14"/>
        </w:rPr>
        <w:t xml:space="preserve"> = 3)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13.646708 s:  SRV_MEDIA: Reading LDC LUT for view point 5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14.642316 s:  SRV_MEDIA: Reading LDC LUT for view point 10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14.867595 s:  IPC_IN_0   : Create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14.868449 s:  IPC_IN_0   : Create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14.868754 s:  DISPLAY: Create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14.869242 s:  DISPLAY: Create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lastRenderedPageBreak/>
        <w:t xml:space="preserve">[IPU1-0]     14.871500 s:  GRPXSRC: Create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15.639388 s:  SRV_MEDIA: Reading LDC LUT for view point 15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16.632221 s:  SRV_MEDIA: Reading LDC LUT for view point 20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17.422039 s:  GRPXSRC: Create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17.423442 s:  DISPLAY: Create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17.423839 s:  DISPLAY: Create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17.424022 s:  SYSTEM: SW Message Box </w:t>
      </w:r>
      <w:proofErr w:type="spellStart"/>
      <w:r w:rsidRPr="0031708D">
        <w:rPr>
          <w:rFonts w:ascii="Courier New" w:hAnsi="Courier New" w:cs="Courier New"/>
          <w:sz w:val="14"/>
          <w:szCs w:val="14"/>
        </w:rPr>
        <w:t>Msg</w:t>
      </w:r>
      <w:proofErr w:type="spellEnd"/>
      <w:r w:rsidRPr="0031708D">
        <w:rPr>
          <w:rFonts w:ascii="Courier New" w:hAnsi="Courier New" w:cs="Courier New"/>
          <w:sz w:val="14"/>
          <w:szCs w:val="14"/>
        </w:rPr>
        <w:t xml:space="preserve"> Pool, Free </w:t>
      </w:r>
      <w:proofErr w:type="spellStart"/>
      <w:r w:rsidRPr="0031708D">
        <w:rPr>
          <w:rFonts w:ascii="Courier New" w:hAnsi="Courier New" w:cs="Courier New"/>
          <w:sz w:val="14"/>
          <w:szCs w:val="14"/>
        </w:rPr>
        <w:t>Msg</w:t>
      </w:r>
      <w:proofErr w:type="spellEnd"/>
      <w:r w:rsidRPr="0031708D">
        <w:rPr>
          <w:rFonts w:ascii="Courier New" w:hAnsi="Courier New" w:cs="Courier New"/>
          <w:sz w:val="14"/>
          <w:szCs w:val="14"/>
        </w:rPr>
        <w:t xml:space="preserve"> Count = 1022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17.424327 s:  SYSTEM: Heap = LOCAL_DDR            @ 0x00000000, Total size = 262144 B (256 KB), Free size = 155384 B (151 KB)</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17.424510 s:  SYSTEM: Heap = SR_OCMC              @ 0x40300000, Total size = 524288 B (512 KB), Free size = 524288 B (512 KB)</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17.424662 s:  SYSTEM: Heap = SR_DDR_CACHED        @ 0x85483000, Total size = 368050176 B (351 MB), Free size = 221152256 B (210 MB)</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17.424845 s:  SYSTEM: Heap = SR_DDR_NON_CACHED    @ 0xbff00000, Total size = 96896 B (0 MB), Free size = 96128 B (0 MB)</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17.425730 s:  QSPI Read Started, please wait!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17.426096 s:  QSPI Read Completed </w:t>
      </w:r>
      <w:proofErr w:type="spellStart"/>
      <w:r w:rsidRPr="0031708D">
        <w:rPr>
          <w:rFonts w:ascii="Courier New" w:hAnsi="Courier New" w:cs="Courier New"/>
          <w:sz w:val="14"/>
          <w:szCs w:val="14"/>
        </w:rPr>
        <w:t>Sucessfully</w:t>
      </w:r>
      <w:proofErr w:type="spellEnd"/>
      <w:r w:rsidRPr="0031708D">
        <w:rPr>
          <w:rFonts w:ascii="Courier New" w:hAnsi="Courier New" w:cs="Courier New"/>
          <w:sz w:val="14"/>
          <w:szCs w:val="14"/>
        </w:rPr>
        <w:t xml:space="preserve">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17.426310 s:  CHAINS: DCC Tag ID check failed for QSPI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17.426401 s:  CHAINS: Using DCC Profile from Driver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14.867168 s:  ALGORITHM: Create Done (</w:t>
      </w:r>
      <w:proofErr w:type="spellStart"/>
      <w:r w:rsidRPr="0031708D">
        <w:rPr>
          <w:rFonts w:ascii="Courier New" w:hAnsi="Courier New" w:cs="Courier New"/>
          <w:sz w:val="14"/>
          <w:szCs w:val="14"/>
        </w:rPr>
        <w:t>algId</w:t>
      </w:r>
      <w:proofErr w:type="spellEnd"/>
      <w:r w:rsidRPr="0031708D">
        <w:rPr>
          <w:rFonts w:ascii="Courier New" w:hAnsi="Courier New" w:cs="Courier New"/>
          <w:sz w:val="14"/>
          <w:szCs w:val="14"/>
        </w:rPr>
        <w:t xml:space="preserve"> = 3)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14.867351 s:  IPC_OUT_0   : Create in progress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14.867412 s:  IPC_OUT_0   : Create Done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14.869578 s:  ALGORITHM: Create in progress (</w:t>
      </w:r>
      <w:proofErr w:type="spellStart"/>
      <w:r w:rsidRPr="0031708D">
        <w:rPr>
          <w:rFonts w:ascii="Courier New" w:hAnsi="Courier New" w:cs="Courier New"/>
          <w:sz w:val="14"/>
          <w:szCs w:val="14"/>
        </w:rPr>
        <w:t>algId</w:t>
      </w:r>
      <w:proofErr w:type="spellEnd"/>
      <w:r w:rsidRPr="0031708D">
        <w:rPr>
          <w:rFonts w:ascii="Courier New" w:hAnsi="Courier New" w:cs="Courier New"/>
          <w:sz w:val="14"/>
          <w:szCs w:val="14"/>
        </w:rPr>
        <w:t xml:space="preserve"> = 6)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14.871408 s:  ALGORITHM: Create Done (</w:t>
      </w:r>
      <w:proofErr w:type="spellStart"/>
      <w:r w:rsidRPr="0031708D">
        <w:rPr>
          <w:rFonts w:ascii="Courier New" w:hAnsi="Courier New" w:cs="Courier New"/>
          <w:sz w:val="14"/>
          <w:szCs w:val="14"/>
        </w:rPr>
        <w:t>algId</w:t>
      </w:r>
      <w:proofErr w:type="spellEnd"/>
      <w:r w:rsidRPr="0031708D">
        <w:rPr>
          <w:rFonts w:ascii="Courier New" w:hAnsi="Courier New" w:cs="Courier New"/>
          <w:sz w:val="14"/>
          <w:szCs w:val="14"/>
        </w:rPr>
        <w:t xml:space="preserve"> = 6)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17.425486 s:  SYSTEM: SW Message Box </w:t>
      </w:r>
      <w:proofErr w:type="spellStart"/>
      <w:r w:rsidRPr="0031708D">
        <w:rPr>
          <w:rFonts w:ascii="Courier New" w:hAnsi="Courier New" w:cs="Courier New"/>
          <w:sz w:val="14"/>
          <w:szCs w:val="14"/>
        </w:rPr>
        <w:t>Msg</w:t>
      </w:r>
      <w:proofErr w:type="spellEnd"/>
      <w:r w:rsidRPr="0031708D">
        <w:rPr>
          <w:rFonts w:ascii="Courier New" w:hAnsi="Courier New" w:cs="Courier New"/>
          <w:sz w:val="14"/>
          <w:szCs w:val="14"/>
        </w:rPr>
        <w:t xml:space="preserve"> Pool, Free </w:t>
      </w:r>
      <w:proofErr w:type="spellStart"/>
      <w:r w:rsidRPr="0031708D">
        <w:rPr>
          <w:rFonts w:ascii="Courier New" w:hAnsi="Courier New" w:cs="Courier New"/>
          <w:sz w:val="14"/>
          <w:szCs w:val="14"/>
        </w:rPr>
        <w:t>Msg</w:t>
      </w:r>
      <w:proofErr w:type="spellEnd"/>
      <w:r w:rsidRPr="0031708D">
        <w:rPr>
          <w:rFonts w:ascii="Courier New" w:hAnsi="Courier New" w:cs="Courier New"/>
          <w:sz w:val="14"/>
          <w:szCs w:val="14"/>
        </w:rPr>
        <w:t xml:space="preserve"> Count = 1023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17.425516 s:  SYSTEM: Heap = LOCAL_L2             @ 0x00800000, Total size = 227264 B (221 KB), Free size = 96192 B (93 KB)</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w:t>
      </w:r>
      <w:proofErr w:type="gramStart"/>
      <w:r w:rsidRPr="0031708D">
        <w:rPr>
          <w:rFonts w:ascii="Courier New" w:hAnsi="Courier New" w:cs="Courier New"/>
          <w:sz w:val="14"/>
          <w:szCs w:val="14"/>
        </w:rPr>
        <w:t>DSP1  ]</w:t>
      </w:r>
      <w:proofErr w:type="gramEnd"/>
      <w:r w:rsidRPr="0031708D">
        <w:rPr>
          <w:rFonts w:ascii="Courier New" w:hAnsi="Courier New" w:cs="Courier New"/>
          <w:sz w:val="14"/>
          <w:szCs w:val="14"/>
        </w:rPr>
        <w:t xml:space="preserve">     17.425577 s:  SYSTEM: Heap = LOCAL_DDR            @ 0x00000000, Total size = 524288 B (512 KB), Free size = 522200 B (509 KB)</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17.655493 s:  SRV_MEDIA: Reading LDC LUT for view point 25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18.662874 s:  SRV_MEDIA: Reading LDC LUT for view point 30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19.662386 s:  SRV_MEDIA: Reading LDC LUT for view point 35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19.673549 s:  Sensor </w:t>
      </w:r>
      <w:proofErr w:type="spellStart"/>
      <w:r w:rsidRPr="0031708D">
        <w:rPr>
          <w:rFonts w:ascii="Courier New" w:hAnsi="Courier New" w:cs="Courier New"/>
          <w:sz w:val="14"/>
          <w:szCs w:val="14"/>
        </w:rPr>
        <w:t>Config</w:t>
      </w:r>
      <w:proofErr w:type="spellEnd"/>
      <w:r w:rsidRPr="0031708D">
        <w:rPr>
          <w:rFonts w:ascii="Courier New" w:hAnsi="Courier New" w:cs="Courier New"/>
          <w:sz w:val="14"/>
          <w:szCs w:val="14"/>
        </w:rPr>
        <w:t xml:space="preserve"> time = 2229 </w:t>
      </w:r>
      <w:proofErr w:type="spellStart"/>
      <w:r w:rsidRPr="0031708D">
        <w:rPr>
          <w:rFonts w:ascii="Courier New" w:hAnsi="Courier New" w:cs="Courier New"/>
          <w:sz w:val="14"/>
          <w:szCs w:val="14"/>
        </w:rPr>
        <w:t>msec</w:t>
      </w:r>
      <w:proofErr w:type="spell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19.681937 s:  HDMI_TX: </w:t>
      </w:r>
      <w:proofErr w:type="spellStart"/>
      <w:r w:rsidRPr="0031708D">
        <w:rPr>
          <w:rFonts w:ascii="Courier New" w:hAnsi="Courier New" w:cs="Courier New"/>
          <w:sz w:val="14"/>
          <w:szCs w:val="14"/>
        </w:rPr>
        <w:t>hdmiId.deviceId</w:t>
      </w:r>
      <w:proofErr w:type="spellEnd"/>
      <w:r w:rsidRPr="0031708D">
        <w:rPr>
          <w:rFonts w:ascii="Courier New" w:hAnsi="Courier New" w:cs="Courier New"/>
          <w:sz w:val="14"/>
          <w:szCs w:val="14"/>
        </w:rPr>
        <w:t xml:space="preserve"> = 176</w:t>
      </w:r>
      <w:proofErr w:type="gramStart"/>
      <w:r w:rsidRPr="0031708D">
        <w:rPr>
          <w:rFonts w:ascii="Courier New" w:hAnsi="Courier New" w:cs="Courier New"/>
          <w:sz w:val="14"/>
          <w:szCs w:val="14"/>
        </w:rPr>
        <w:t>,hdmiId.deviceProdRevId</w:t>
      </w:r>
      <w:proofErr w:type="gramEnd"/>
      <w:r w:rsidRPr="0031708D">
        <w:rPr>
          <w:rFonts w:ascii="Courier New" w:hAnsi="Courier New" w:cs="Courier New"/>
          <w:sz w:val="14"/>
          <w:szCs w:val="14"/>
        </w:rPr>
        <w:t xml:space="preserve"> = 2, </w:t>
      </w:r>
      <w:proofErr w:type="spellStart"/>
      <w:r w:rsidRPr="0031708D">
        <w:rPr>
          <w:rFonts w:ascii="Courier New" w:hAnsi="Courier New" w:cs="Courier New"/>
          <w:sz w:val="14"/>
          <w:szCs w:val="14"/>
        </w:rPr>
        <w:t>hdmiId.hdcpRevTpi</w:t>
      </w:r>
      <w:proofErr w:type="spellEnd"/>
      <w:r w:rsidRPr="0031708D">
        <w:rPr>
          <w:rFonts w:ascii="Courier New" w:hAnsi="Courier New" w:cs="Courier New"/>
          <w:sz w:val="14"/>
          <w:szCs w:val="14"/>
        </w:rPr>
        <w:t xml:space="preserve"> = 0, </w:t>
      </w:r>
      <w:proofErr w:type="spellStart"/>
      <w:r w:rsidRPr="0031708D">
        <w:rPr>
          <w:rFonts w:ascii="Courier New" w:hAnsi="Courier New" w:cs="Courier New"/>
          <w:sz w:val="14"/>
          <w:szCs w:val="14"/>
        </w:rPr>
        <w:t>hdmiId.tpiRevId</w:t>
      </w:r>
      <w:proofErr w:type="spellEnd"/>
      <w:r w:rsidRPr="0031708D">
        <w:rPr>
          <w:rFonts w:ascii="Courier New" w:hAnsi="Courier New" w:cs="Courier New"/>
          <w:sz w:val="14"/>
          <w:szCs w:val="14"/>
        </w:rPr>
        <w:t xml:space="preserve"> = 3</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19.682242 s:  HDMI_TX:  </w:t>
      </w:r>
      <w:proofErr w:type="spellStart"/>
      <w:r w:rsidRPr="0031708D">
        <w:rPr>
          <w:rFonts w:ascii="Courier New" w:hAnsi="Courier New" w:cs="Courier New"/>
          <w:sz w:val="14"/>
          <w:szCs w:val="14"/>
        </w:rPr>
        <w:t>hpdPrms.busError</w:t>
      </w:r>
      <w:proofErr w:type="spellEnd"/>
      <w:r w:rsidRPr="0031708D">
        <w:rPr>
          <w:rFonts w:ascii="Courier New" w:hAnsi="Courier New" w:cs="Courier New"/>
          <w:sz w:val="14"/>
          <w:szCs w:val="14"/>
        </w:rPr>
        <w:t xml:space="preserve"> = 2, </w:t>
      </w:r>
      <w:proofErr w:type="spellStart"/>
      <w:r w:rsidRPr="0031708D">
        <w:rPr>
          <w:rFonts w:ascii="Courier New" w:hAnsi="Courier New" w:cs="Courier New"/>
          <w:sz w:val="14"/>
          <w:szCs w:val="14"/>
        </w:rPr>
        <w:t>hpdPrms.hpdEvtPending</w:t>
      </w:r>
      <w:proofErr w:type="spellEnd"/>
      <w:r w:rsidRPr="0031708D">
        <w:rPr>
          <w:rFonts w:ascii="Courier New" w:hAnsi="Courier New" w:cs="Courier New"/>
          <w:sz w:val="14"/>
          <w:szCs w:val="14"/>
        </w:rPr>
        <w:t xml:space="preserve"> = 0, </w:t>
      </w:r>
      <w:proofErr w:type="spellStart"/>
      <w:r w:rsidRPr="0031708D">
        <w:rPr>
          <w:rFonts w:ascii="Courier New" w:hAnsi="Courier New" w:cs="Courier New"/>
          <w:sz w:val="14"/>
          <w:szCs w:val="14"/>
        </w:rPr>
        <w:t>hpdPrms.hpdStatus</w:t>
      </w:r>
      <w:proofErr w:type="spellEnd"/>
      <w:r w:rsidRPr="0031708D">
        <w:rPr>
          <w:rFonts w:ascii="Courier New" w:hAnsi="Courier New" w:cs="Courier New"/>
          <w:sz w:val="14"/>
          <w:szCs w:val="14"/>
        </w:rPr>
        <w:t xml:space="preserve"> = 4</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19.693832 s:  DISPLAY: Start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19.693893 s:  DISPLAY: Start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20.479777 s:  DISPLAY: Start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20.479838 s:  DISPLAY: Start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20.480723 s:  ISSCAPTURE: Start in </w:t>
      </w:r>
      <w:proofErr w:type="gramStart"/>
      <w:r w:rsidRPr="0031708D">
        <w:rPr>
          <w:rFonts w:ascii="Courier New" w:hAnsi="Courier New" w:cs="Courier New"/>
          <w:sz w:val="14"/>
          <w:szCs w:val="14"/>
        </w:rPr>
        <w:t>progress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20.480906 s:  ISSCAPTURE: Start </w:t>
      </w:r>
      <w:proofErr w:type="gramStart"/>
      <w:r w:rsidRPr="0031708D">
        <w:rPr>
          <w:rFonts w:ascii="Courier New" w:hAnsi="Courier New" w:cs="Courier New"/>
          <w:sz w:val="14"/>
          <w:szCs w:val="14"/>
        </w:rPr>
        <w:t>Done !!!</w:t>
      </w:r>
      <w:proofErr w:type="gramEnd"/>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20.481455 s: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Chains Run-time Menu</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0</w:t>
      </w:r>
      <w:proofErr w:type="gramEnd"/>
      <w:r w:rsidRPr="0031708D">
        <w:rPr>
          <w:rFonts w:ascii="Courier New" w:hAnsi="Courier New" w:cs="Courier New"/>
          <w:sz w:val="14"/>
          <w:szCs w:val="14"/>
        </w:rPr>
        <w:t>: Stop Chain</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1</w:t>
      </w:r>
      <w:proofErr w:type="gramEnd"/>
      <w:r w:rsidRPr="0031708D">
        <w:rPr>
          <w:rFonts w:ascii="Courier New" w:hAnsi="Courier New" w:cs="Courier New"/>
          <w:sz w:val="14"/>
          <w:szCs w:val="14"/>
        </w:rPr>
        <w:t>: Save a Captured RAW frame from channel 0 (Will be saved in DDR)</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2</w:t>
      </w:r>
      <w:proofErr w:type="gramEnd"/>
      <w:r w:rsidRPr="0031708D">
        <w:rPr>
          <w:rFonts w:ascii="Courier New" w:hAnsi="Courier New" w:cs="Courier New"/>
          <w:sz w:val="14"/>
          <w:szCs w:val="14"/>
        </w:rPr>
        <w:t xml:space="preserve">: Save a </w:t>
      </w:r>
      <w:proofErr w:type="spellStart"/>
      <w:r w:rsidRPr="0031708D">
        <w:rPr>
          <w:rFonts w:ascii="Courier New" w:hAnsi="Courier New" w:cs="Courier New"/>
          <w:sz w:val="14"/>
          <w:szCs w:val="14"/>
        </w:rPr>
        <w:t>DeWarp</w:t>
      </w:r>
      <w:proofErr w:type="spellEnd"/>
      <w:r w:rsidRPr="0031708D">
        <w:rPr>
          <w:rFonts w:ascii="Courier New" w:hAnsi="Courier New" w:cs="Courier New"/>
          <w:sz w:val="14"/>
          <w:szCs w:val="14"/>
        </w:rPr>
        <w:t xml:space="preserve"> Output Frame (Will be saved in DDR)</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3</w:t>
      </w:r>
      <w:proofErr w:type="gramEnd"/>
      <w:r w:rsidRPr="0031708D">
        <w:rPr>
          <w:rFonts w:ascii="Courier New" w:hAnsi="Courier New" w:cs="Courier New"/>
          <w:sz w:val="14"/>
          <w:szCs w:val="14"/>
        </w:rPr>
        <w:t>: Save ISP output frames (Will be saved in MMC/SD : All channels)</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s</w:t>
      </w:r>
      <w:proofErr w:type="gramEnd"/>
      <w:r w:rsidRPr="0031708D">
        <w:rPr>
          <w:rFonts w:ascii="Courier New" w:hAnsi="Courier New" w:cs="Courier New"/>
          <w:sz w:val="14"/>
          <w:szCs w:val="14"/>
        </w:rPr>
        <w:t>: Stop / Start Transitions</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n</w:t>
      </w:r>
      <w:proofErr w:type="gramEnd"/>
      <w:r w:rsidRPr="0031708D">
        <w:rPr>
          <w:rFonts w:ascii="Courier New" w:hAnsi="Courier New" w:cs="Courier New"/>
          <w:sz w:val="14"/>
          <w:szCs w:val="14"/>
        </w:rPr>
        <w:t>: Change to Next View Point, after transitions are stopped</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r</w:t>
      </w:r>
      <w:proofErr w:type="gramEnd"/>
      <w:r w:rsidRPr="0031708D">
        <w:rPr>
          <w:rFonts w:ascii="Courier New" w:hAnsi="Courier New" w:cs="Courier New"/>
          <w:sz w:val="14"/>
          <w:szCs w:val="14"/>
        </w:rPr>
        <w:t>: Change to Previous View Point, after transitions are stopped</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lastRenderedPageBreak/>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[IPU1-0</w:t>
      </w:r>
      <w:proofErr w:type="gramStart"/>
      <w:r w:rsidRPr="0031708D">
        <w:rPr>
          <w:rFonts w:ascii="Courier New" w:hAnsi="Courier New" w:cs="Courier New"/>
          <w:sz w:val="14"/>
          <w:szCs w:val="14"/>
        </w:rPr>
        <w:t>]  p</w:t>
      </w:r>
      <w:proofErr w:type="gramEnd"/>
      <w:r w:rsidRPr="0031708D">
        <w:rPr>
          <w:rFonts w:ascii="Courier New" w:hAnsi="Courier New" w:cs="Courier New"/>
          <w:sz w:val="14"/>
          <w:szCs w:val="14"/>
        </w:rPr>
        <w:t xml:space="preserve">: Print Performance Statistics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Enter Choice: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20.713902 s:  SRV_MEDIA: Reading LDC LUT for view point 40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21.848898 s:  SRV_MEDIA: Reading LDC LUT for view point 45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22.980723 s:  SRV_MEDIA: Reading LDC LUT for view point 50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24.115537 s:  SRV_MEDIA: Reading LDC LUT for view point 55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25.248673 s:  SRV_MEDIA: Reading LDC LUT for view point 60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26.387665 s:  SRV_MEDIA: Reading LDC LUT for view point 65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27.530104 s:  SRV_MEDIA: Reading LDC LUT for view point 70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28.667327 s:  SRV_MEDIA: Reading LDC LUT for view point 75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29.805313 s:  SRV_MEDIA: Reading LDC LUT for view point 80 </w:t>
      </w:r>
      <w:r w:rsidR="00463AD2">
        <w:rPr>
          <w:rFonts w:ascii="Courier New" w:hAnsi="Courier New" w:cs="Courier New"/>
          <w:sz w:val="14"/>
          <w:szCs w:val="14"/>
        </w:rPr>
        <w:t>…</w:t>
      </w:r>
    </w:p>
    <w:p w:rsidR="0031708D" w:rsidRPr="0031708D"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30.939547 s:  SRV_MEDIA: Reading LDC LUT for view point 85 </w:t>
      </w:r>
      <w:r w:rsidR="00463AD2">
        <w:rPr>
          <w:rFonts w:ascii="Courier New" w:hAnsi="Courier New" w:cs="Courier New"/>
          <w:sz w:val="14"/>
          <w:szCs w:val="14"/>
        </w:rPr>
        <w:t>…</w:t>
      </w:r>
    </w:p>
    <w:p w:rsidR="004E04FF" w:rsidRDefault="0031708D" w:rsidP="0031708D">
      <w:pPr>
        <w:pStyle w:val="Describe"/>
        <w:shd w:val="clear" w:color="auto" w:fill="A6A6A6" w:themeFill="background1" w:themeFillShade="A6"/>
        <w:rPr>
          <w:rFonts w:ascii="Courier New" w:hAnsi="Courier New" w:cs="Courier New"/>
          <w:sz w:val="14"/>
          <w:szCs w:val="14"/>
        </w:rPr>
      </w:pPr>
      <w:r w:rsidRPr="0031708D">
        <w:rPr>
          <w:rFonts w:ascii="Courier New" w:hAnsi="Courier New" w:cs="Courier New"/>
          <w:sz w:val="14"/>
          <w:szCs w:val="14"/>
        </w:rPr>
        <w:t xml:space="preserve">[IPU1-0]     31.844903 s:  SRV_MEDIA: Time taken to read 89 view point data = 19737 </w:t>
      </w:r>
      <w:proofErr w:type="spellStart"/>
      <w:r w:rsidRPr="0031708D">
        <w:rPr>
          <w:rFonts w:ascii="Courier New" w:hAnsi="Courier New" w:cs="Courier New"/>
          <w:sz w:val="14"/>
          <w:szCs w:val="14"/>
        </w:rPr>
        <w:t>msec</w:t>
      </w:r>
      <w:proofErr w:type="spellEnd"/>
    </w:p>
    <w:p w:rsidR="0031708D" w:rsidRPr="00783CB7" w:rsidRDefault="0031708D" w:rsidP="0031708D">
      <w:pPr>
        <w:pStyle w:val="Describe"/>
        <w:shd w:val="clear" w:color="auto" w:fill="A6A6A6" w:themeFill="background1" w:themeFillShade="A6"/>
        <w:rPr>
          <w:rFonts w:ascii="Courier New" w:hAnsi="Courier New" w:cs="Courier New"/>
          <w:sz w:val="14"/>
          <w:szCs w:val="14"/>
        </w:rPr>
      </w:pPr>
    </w:p>
    <w:p w:rsidR="00904AC4" w:rsidRDefault="00904AC4" w:rsidP="00904AC4">
      <w:pPr>
        <w:pStyle w:val="Heading1"/>
        <w:numPr>
          <w:ilvl w:val="0"/>
          <w:numId w:val="0"/>
        </w:numPr>
      </w:pPr>
      <w:bookmarkStart w:id="39" w:name="_Toc381179965"/>
    </w:p>
    <w:p w:rsidR="008B247E" w:rsidRDefault="008B247E" w:rsidP="008B247E">
      <w:pPr>
        <w:pStyle w:val="Heading1"/>
      </w:pPr>
      <w:bookmarkStart w:id="40" w:name="_Toc455586666"/>
      <w:r w:rsidRPr="00F9443F">
        <w:t>Revision History</w:t>
      </w:r>
      <w:bookmarkEnd w:id="39"/>
      <w:bookmarkEnd w:id="4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184"/>
        <w:gridCol w:w="2262"/>
      </w:tblGrid>
      <w:tr w:rsidR="008B247E" w:rsidTr="00482911">
        <w:tc>
          <w:tcPr>
            <w:tcW w:w="2205" w:type="dxa"/>
          </w:tcPr>
          <w:p w:rsidR="008B247E" w:rsidRPr="00F9443F" w:rsidRDefault="008B247E" w:rsidP="00482911">
            <w:pPr>
              <w:pStyle w:val="TextGeneric"/>
              <w:jc w:val="left"/>
              <w:rPr>
                <w:b/>
              </w:rPr>
            </w:pPr>
            <w:r>
              <w:rPr>
                <w:b/>
              </w:rPr>
              <w:t>Version</w:t>
            </w:r>
          </w:p>
        </w:tc>
        <w:tc>
          <w:tcPr>
            <w:tcW w:w="2184" w:type="dxa"/>
          </w:tcPr>
          <w:p w:rsidR="008B247E" w:rsidRPr="00F9443F" w:rsidRDefault="008B247E" w:rsidP="00482911">
            <w:pPr>
              <w:pStyle w:val="TextGeneric"/>
              <w:jc w:val="left"/>
              <w:rPr>
                <w:b/>
              </w:rPr>
            </w:pPr>
            <w:r w:rsidRPr="00F9443F">
              <w:rPr>
                <w:b/>
              </w:rPr>
              <w:t>Date</w:t>
            </w:r>
          </w:p>
        </w:tc>
        <w:tc>
          <w:tcPr>
            <w:tcW w:w="2262" w:type="dxa"/>
          </w:tcPr>
          <w:p w:rsidR="008B247E" w:rsidRPr="00F9443F" w:rsidRDefault="008B247E" w:rsidP="00482911">
            <w:pPr>
              <w:pStyle w:val="TextGeneric"/>
              <w:jc w:val="left"/>
              <w:rPr>
                <w:b/>
              </w:rPr>
            </w:pPr>
            <w:r w:rsidRPr="00F9443F">
              <w:rPr>
                <w:b/>
              </w:rPr>
              <w:t>Revision History</w:t>
            </w:r>
          </w:p>
        </w:tc>
      </w:tr>
      <w:tr w:rsidR="008B247E" w:rsidTr="00482911">
        <w:trPr>
          <w:trHeight w:val="431"/>
        </w:trPr>
        <w:tc>
          <w:tcPr>
            <w:tcW w:w="2205" w:type="dxa"/>
          </w:tcPr>
          <w:p w:rsidR="008B247E" w:rsidRDefault="007A18F7" w:rsidP="007A18F7">
            <w:pPr>
              <w:pStyle w:val="para"/>
              <w:spacing w:before="0"/>
              <w:ind w:left="0" w:right="-7"/>
              <w:jc w:val="center"/>
              <w:rPr>
                <w:sz w:val="18"/>
              </w:rPr>
            </w:pPr>
            <w:r>
              <w:rPr>
                <w:sz w:val="18"/>
              </w:rPr>
              <w:t>0</w:t>
            </w:r>
            <w:r w:rsidR="00EE7FCF">
              <w:rPr>
                <w:sz w:val="18"/>
              </w:rPr>
              <w:t>.</w:t>
            </w:r>
            <w:r>
              <w:rPr>
                <w:sz w:val="18"/>
              </w:rPr>
              <w:t>1</w:t>
            </w:r>
          </w:p>
        </w:tc>
        <w:tc>
          <w:tcPr>
            <w:tcW w:w="2184" w:type="dxa"/>
          </w:tcPr>
          <w:p w:rsidR="008B247E" w:rsidRDefault="007A18F7" w:rsidP="007A18F7">
            <w:pPr>
              <w:pStyle w:val="Tablecell"/>
              <w:jc w:val="center"/>
            </w:pPr>
            <w:r>
              <w:t>1</w:t>
            </w:r>
            <w:r w:rsidRPr="007A18F7">
              <w:rPr>
                <w:vertAlign w:val="superscript"/>
              </w:rPr>
              <w:t>st</w:t>
            </w:r>
            <w:r>
              <w:t xml:space="preserve"> March </w:t>
            </w:r>
            <w:r w:rsidR="001F1CA1">
              <w:t>201</w:t>
            </w:r>
            <w:r>
              <w:t>6</w:t>
            </w:r>
          </w:p>
        </w:tc>
        <w:tc>
          <w:tcPr>
            <w:tcW w:w="2262" w:type="dxa"/>
          </w:tcPr>
          <w:p w:rsidR="008B247E" w:rsidRDefault="007A18F7" w:rsidP="000E4011">
            <w:pPr>
              <w:pStyle w:val="Tablecell"/>
              <w:jc w:val="center"/>
            </w:pPr>
            <w:r>
              <w:t>Draft</w:t>
            </w:r>
          </w:p>
        </w:tc>
      </w:tr>
      <w:tr w:rsidR="00E84031" w:rsidTr="00482911">
        <w:trPr>
          <w:trHeight w:val="431"/>
        </w:trPr>
        <w:tc>
          <w:tcPr>
            <w:tcW w:w="2205" w:type="dxa"/>
          </w:tcPr>
          <w:p w:rsidR="00E84031" w:rsidRDefault="00E84031" w:rsidP="007A18F7">
            <w:pPr>
              <w:pStyle w:val="para"/>
              <w:spacing w:before="0"/>
              <w:ind w:left="0" w:right="-7"/>
              <w:jc w:val="center"/>
              <w:rPr>
                <w:sz w:val="18"/>
              </w:rPr>
            </w:pPr>
            <w:r>
              <w:rPr>
                <w:sz w:val="18"/>
              </w:rPr>
              <w:t>0.2</w:t>
            </w:r>
          </w:p>
        </w:tc>
        <w:tc>
          <w:tcPr>
            <w:tcW w:w="2184" w:type="dxa"/>
          </w:tcPr>
          <w:p w:rsidR="00E84031" w:rsidRDefault="00E84031" w:rsidP="007A18F7">
            <w:pPr>
              <w:pStyle w:val="Tablecell"/>
              <w:jc w:val="center"/>
            </w:pPr>
            <w:r>
              <w:t>11</w:t>
            </w:r>
            <w:r w:rsidRPr="00E84031">
              <w:rPr>
                <w:vertAlign w:val="superscript"/>
              </w:rPr>
              <w:t>th</w:t>
            </w:r>
            <w:r>
              <w:t xml:space="preserve"> March 2016</w:t>
            </w:r>
          </w:p>
        </w:tc>
        <w:tc>
          <w:tcPr>
            <w:tcW w:w="2262" w:type="dxa"/>
          </w:tcPr>
          <w:p w:rsidR="00E84031" w:rsidRDefault="00E84031" w:rsidP="000E4011">
            <w:pPr>
              <w:pStyle w:val="Tablecell"/>
              <w:jc w:val="center"/>
            </w:pPr>
            <w:r>
              <w:t>Updated for 2.9 Release</w:t>
            </w:r>
          </w:p>
        </w:tc>
      </w:tr>
      <w:tr w:rsidR="00463AD2" w:rsidTr="00482911">
        <w:trPr>
          <w:trHeight w:val="431"/>
        </w:trPr>
        <w:tc>
          <w:tcPr>
            <w:tcW w:w="2205" w:type="dxa"/>
          </w:tcPr>
          <w:p w:rsidR="00463AD2" w:rsidRDefault="00463AD2" w:rsidP="007A18F7">
            <w:pPr>
              <w:pStyle w:val="para"/>
              <w:spacing w:before="0"/>
              <w:ind w:left="0" w:right="-7"/>
              <w:jc w:val="center"/>
              <w:rPr>
                <w:sz w:val="18"/>
              </w:rPr>
            </w:pPr>
            <w:r>
              <w:rPr>
                <w:sz w:val="18"/>
              </w:rPr>
              <w:t>0.3</w:t>
            </w:r>
          </w:p>
        </w:tc>
        <w:tc>
          <w:tcPr>
            <w:tcW w:w="2184" w:type="dxa"/>
          </w:tcPr>
          <w:p w:rsidR="00463AD2" w:rsidRDefault="00463AD2" w:rsidP="007A18F7">
            <w:pPr>
              <w:pStyle w:val="Tablecell"/>
              <w:jc w:val="center"/>
            </w:pPr>
            <w:r>
              <w:t>6</w:t>
            </w:r>
            <w:r w:rsidRPr="00463AD2">
              <w:rPr>
                <w:vertAlign w:val="superscript"/>
              </w:rPr>
              <w:t>th</w:t>
            </w:r>
            <w:r>
              <w:t xml:space="preserve"> July 2016</w:t>
            </w:r>
          </w:p>
        </w:tc>
        <w:tc>
          <w:tcPr>
            <w:tcW w:w="2262" w:type="dxa"/>
          </w:tcPr>
          <w:p w:rsidR="00463AD2" w:rsidRDefault="00463AD2" w:rsidP="000E4011">
            <w:pPr>
              <w:pStyle w:val="Tablecell"/>
              <w:jc w:val="center"/>
            </w:pPr>
            <w:r>
              <w:t>Updated for 2.10 Release</w:t>
            </w:r>
          </w:p>
        </w:tc>
      </w:tr>
    </w:tbl>
    <w:p w:rsidR="008B247E" w:rsidRDefault="008B247E" w:rsidP="00E10D16">
      <w:pPr>
        <w:pStyle w:val="Describe"/>
      </w:pPr>
    </w:p>
    <w:p w:rsidR="00E53A81" w:rsidRPr="00E10D16" w:rsidRDefault="008B247E" w:rsidP="00E84031">
      <w:pPr>
        <w:pStyle w:val="EndOfDocument"/>
      </w:pPr>
      <w:r>
        <w:t>««« § »»»</w:t>
      </w:r>
    </w:p>
    <w:sectPr w:rsidR="00E53A81" w:rsidRPr="00E10D16" w:rsidSect="001015B2">
      <w:head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0F9" w:rsidRDefault="009170F9">
      <w:r>
        <w:separator/>
      </w:r>
    </w:p>
  </w:endnote>
  <w:endnote w:type="continuationSeparator" w:id="0">
    <w:p w:rsidR="009170F9" w:rsidRDefault="00917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022" w:rsidRDefault="006116AC">
    <w:pPr>
      <w:pStyle w:val="Footer"/>
    </w:pPr>
    <w:r>
      <w:rPr>
        <w:noProof/>
      </w:rPr>
      <mc:AlternateContent>
        <mc:Choice Requires="wps">
          <w:drawing>
            <wp:anchor distT="0" distB="0" distL="114300" distR="114300" simplePos="0" relativeHeight="251657216" behindDoc="0" locked="0" layoutInCell="0" allowOverlap="1">
              <wp:simplePos x="0" y="0"/>
              <wp:positionH relativeFrom="column">
                <wp:posOffset>4846320</wp:posOffset>
              </wp:positionH>
              <wp:positionV relativeFrom="paragraph">
                <wp:posOffset>139065</wp:posOffset>
              </wp:positionV>
              <wp:extent cx="1097280" cy="182880"/>
              <wp:effectExtent l="0" t="0" r="7620" b="7620"/>
              <wp:wrapNone/>
              <wp:docPr id="4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2022" w:rsidRDefault="00BF2022">
                          <w:pPr>
                            <w:jc w:val="right"/>
                            <w:rPr>
                              <w:b/>
                            </w:rPr>
                          </w:pPr>
                          <w:r>
                            <w:rPr>
                              <w:b/>
                            </w:rPr>
                            <w:t xml:space="preserve">Page </w:t>
                          </w:r>
                          <w:r w:rsidR="00136335">
                            <w:rPr>
                              <w:rStyle w:val="PageNumber"/>
                              <w:b/>
                            </w:rPr>
                            <w:fldChar w:fldCharType="begin"/>
                          </w:r>
                          <w:r>
                            <w:rPr>
                              <w:rStyle w:val="PageNumber"/>
                              <w:b/>
                            </w:rPr>
                            <w:instrText xml:space="preserve"> PAGE </w:instrText>
                          </w:r>
                          <w:r w:rsidR="00136335">
                            <w:rPr>
                              <w:rStyle w:val="PageNumber"/>
                              <w:b/>
                            </w:rPr>
                            <w:fldChar w:fldCharType="separate"/>
                          </w:r>
                          <w:r w:rsidR="00805BC7">
                            <w:rPr>
                              <w:rStyle w:val="PageNumber"/>
                              <w:b/>
                              <w:noProof/>
                            </w:rPr>
                            <w:t>25</w:t>
                          </w:r>
                          <w:r w:rsidR="00136335">
                            <w:rPr>
                              <w:rStyle w:val="PageNumber"/>
                              <w:b/>
                            </w:rPr>
                            <w:fldChar w:fldCharType="end"/>
                          </w:r>
                          <w:r>
                            <w:rPr>
                              <w:rStyle w:val="PageNumber"/>
                              <w:b/>
                            </w:rPr>
                            <w:t xml:space="preserve"> of </w:t>
                          </w:r>
                          <w:r w:rsidR="00136335">
                            <w:rPr>
                              <w:rStyle w:val="PageNumber"/>
                              <w:b/>
                            </w:rPr>
                            <w:fldChar w:fldCharType="begin"/>
                          </w:r>
                          <w:r>
                            <w:rPr>
                              <w:rStyle w:val="PageNumber"/>
                              <w:b/>
                            </w:rPr>
                            <w:instrText xml:space="preserve"> NUMPAGES </w:instrText>
                          </w:r>
                          <w:r w:rsidR="00136335">
                            <w:rPr>
                              <w:rStyle w:val="PageNumber"/>
                              <w:b/>
                            </w:rPr>
                            <w:fldChar w:fldCharType="separate"/>
                          </w:r>
                          <w:r w:rsidR="00805BC7">
                            <w:rPr>
                              <w:rStyle w:val="PageNumber"/>
                              <w:b/>
                              <w:noProof/>
                            </w:rPr>
                            <w:t>25</w:t>
                          </w:r>
                          <w:r w:rsidR="00136335">
                            <w:rPr>
                              <w:rStyle w:val="PageNumber"/>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55" type="#_x0000_t202" style="position:absolute;left:0;text-align:left;margin-left:381.6pt;margin-top:10.95pt;width:86.4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J+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" o:allowincell="f" filled="f" stroked="f">
              <v:textbox inset="0,0,0,0">
                <w:txbxContent>
                  <w:p w:rsidR="00BF2022" w:rsidRDefault="00BF2022">
                    <w:pPr>
                      <w:jc w:val="right"/>
                      <w:rPr>
                        <w:b/>
                      </w:rPr>
                    </w:pPr>
                    <w:r>
                      <w:rPr>
                        <w:b/>
                      </w:rPr>
                      <w:t xml:space="preserve">Page </w:t>
                    </w:r>
                    <w:r w:rsidR="00136335">
                      <w:rPr>
                        <w:rStyle w:val="PageNumber"/>
                        <w:b/>
                      </w:rPr>
                      <w:fldChar w:fldCharType="begin"/>
                    </w:r>
                    <w:r>
                      <w:rPr>
                        <w:rStyle w:val="PageNumber"/>
                        <w:b/>
                      </w:rPr>
                      <w:instrText xml:space="preserve"> PAGE </w:instrText>
                    </w:r>
                    <w:r w:rsidR="00136335">
                      <w:rPr>
                        <w:rStyle w:val="PageNumber"/>
                        <w:b/>
                      </w:rPr>
                      <w:fldChar w:fldCharType="separate"/>
                    </w:r>
                    <w:r w:rsidR="00805BC7">
                      <w:rPr>
                        <w:rStyle w:val="PageNumber"/>
                        <w:b/>
                        <w:noProof/>
                      </w:rPr>
                      <w:t>25</w:t>
                    </w:r>
                    <w:r w:rsidR="00136335">
                      <w:rPr>
                        <w:rStyle w:val="PageNumber"/>
                        <w:b/>
                      </w:rPr>
                      <w:fldChar w:fldCharType="end"/>
                    </w:r>
                    <w:r>
                      <w:rPr>
                        <w:rStyle w:val="PageNumber"/>
                        <w:b/>
                      </w:rPr>
                      <w:t xml:space="preserve"> of </w:t>
                    </w:r>
                    <w:r w:rsidR="00136335">
                      <w:rPr>
                        <w:rStyle w:val="PageNumber"/>
                        <w:b/>
                      </w:rPr>
                      <w:fldChar w:fldCharType="begin"/>
                    </w:r>
                    <w:r>
                      <w:rPr>
                        <w:rStyle w:val="PageNumber"/>
                        <w:b/>
                      </w:rPr>
                      <w:instrText xml:space="preserve"> NUMPAGES </w:instrText>
                    </w:r>
                    <w:r w:rsidR="00136335">
                      <w:rPr>
                        <w:rStyle w:val="PageNumber"/>
                        <w:b/>
                      </w:rPr>
                      <w:fldChar w:fldCharType="separate"/>
                    </w:r>
                    <w:r w:rsidR="00805BC7">
                      <w:rPr>
                        <w:rStyle w:val="PageNumber"/>
                        <w:b/>
                        <w:noProof/>
                      </w:rPr>
                      <w:t>25</w:t>
                    </w:r>
                    <w:r w:rsidR="00136335">
                      <w:rPr>
                        <w:rStyle w:val="PageNumber"/>
                        <w:b/>
                      </w:rPr>
                      <w:fldChar w:fldCharType="end"/>
                    </w:r>
                  </w:p>
                </w:txbxContent>
              </v:textbox>
            </v:shape>
          </w:pict>
        </mc:Fallback>
      </mc:AlternateContent>
    </w:r>
    <w:r>
      <w:rPr>
        <w:noProof/>
      </w:rPr>
      <mc:AlternateContent>
        <mc:Choice Requires="wps">
          <w:drawing>
            <wp:anchor distT="4294967294" distB="4294967294" distL="114300" distR="114300" simplePos="0" relativeHeight="251656192" behindDoc="0" locked="0" layoutInCell="0" allowOverlap="1">
              <wp:simplePos x="0" y="0"/>
              <wp:positionH relativeFrom="column">
                <wp:posOffset>0</wp:posOffset>
              </wp:positionH>
              <wp:positionV relativeFrom="paragraph">
                <wp:posOffset>47624</wp:posOffset>
              </wp:positionV>
              <wp:extent cx="5943600" cy="0"/>
              <wp:effectExtent l="0" t="19050" r="19050" b="38100"/>
              <wp:wrapNone/>
              <wp:docPr id="2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75pt" to="46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" o:allowincell="f" strokeweight="4.5pt">
              <v:stroke linestyle="thickThin"/>
            </v:line>
          </w:pict>
        </mc:Fallback>
      </mc:AlternateContent>
    </w:r>
  </w:p>
  <w:p w:rsidR="00BF2022" w:rsidRDefault="00BF2022">
    <w:pPr>
      <w:pStyle w:val="Footer"/>
    </w:pPr>
    <w:r>
      <w:rPr>
        <w:b/>
        <w:bCs/>
      </w:rPr>
      <w:t>TI Confidential - NDA Restrictions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022" w:rsidRDefault="00BF2022">
    <w:pPr>
      <w:pStyle w:val="Footer"/>
    </w:pPr>
  </w:p>
  <w:p w:rsidR="00BF2022" w:rsidRDefault="00BF2022" w:rsidP="009F03DA">
    <w:pPr>
      <w:pStyle w:val="FooterHeader"/>
    </w:pPr>
    <w:r>
      <w:t>Copyright © 2016 Texas Instruments Incorporated.  All rights reserved.</w:t>
    </w:r>
  </w:p>
  <w:p w:rsidR="00BF2022" w:rsidRDefault="00BF2022">
    <w:pPr>
      <w:pStyle w:val="FooterHeader"/>
    </w:pPr>
  </w:p>
  <w:p w:rsidR="00BF2022" w:rsidRDefault="00BF2022">
    <w:pPr>
      <w:pStyle w:val="Footer"/>
    </w:pPr>
    <w:r>
      <w:t>Information in this document is subject to change without notice.  Texas Instruments may have pending patent applications, trademarks, copyrights, or other intellectual property rights covering matter in this document.  The furnishing of this documents is given for usage with Texas Instruments products only and does not give you any license to the intellectual property that might be contained within this document.  Texas Instruments makes no implied or expressed warranties in this document and is not responsible for the products based from this document.</w:t>
    </w:r>
  </w:p>
  <w:p w:rsidR="00BF2022" w:rsidRDefault="006116AC">
    <w:pPr>
      <w:pStyle w:val="Footer"/>
    </w:pPr>
    <w:r>
      <w:rPr>
        <w:noProof/>
      </w:rPr>
      <mc:AlternateContent>
        <mc:Choice Requires="wps">
          <w:drawing>
            <wp:anchor distT="0" distB="0" distL="114300" distR="114300" simplePos="0" relativeHeight="251661312" behindDoc="0" locked="1" layoutInCell="0" allowOverlap="1">
              <wp:simplePos x="0" y="0"/>
              <wp:positionH relativeFrom="column">
                <wp:posOffset>5029200</wp:posOffset>
              </wp:positionH>
              <wp:positionV relativeFrom="page">
                <wp:posOffset>9601200</wp:posOffset>
              </wp:positionV>
              <wp:extent cx="914400" cy="182880"/>
              <wp:effectExtent l="0" t="0" r="0" b="7620"/>
              <wp:wrapNone/>
              <wp:docPr id="1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2022" w:rsidRDefault="00BF2022">
                          <w:pPr>
                            <w:jc w:val="right"/>
                            <w:rPr>
                              <w:b/>
                            </w:rPr>
                          </w:pPr>
                          <w:r>
                            <w:rPr>
                              <w:b/>
                            </w:rPr>
                            <w:t xml:space="preserve">Page </w:t>
                          </w:r>
                          <w:r w:rsidR="00136335">
                            <w:rPr>
                              <w:rStyle w:val="PageNumber"/>
                              <w:b/>
                            </w:rPr>
                            <w:fldChar w:fldCharType="begin"/>
                          </w:r>
                          <w:r>
                            <w:rPr>
                              <w:rStyle w:val="PageNumber"/>
                              <w:b/>
                            </w:rPr>
                            <w:instrText xml:space="preserve"> PAGE </w:instrText>
                          </w:r>
                          <w:r w:rsidR="00136335">
                            <w:rPr>
                              <w:rStyle w:val="PageNumber"/>
                              <w:b/>
                            </w:rPr>
                            <w:fldChar w:fldCharType="separate"/>
                          </w:r>
                          <w:r w:rsidR="00805BC7">
                            <w:rPr>
                              <w:rStyle w:val="PageNumber"/>
                              <w:b/>
                              <w:noProof/>
                            </w:rPr>
                            <w:t>1</w:t>
                          </w:r>
                          <w:r w:rsidR="00136335">
                            <w:rPr>
                              <w:rStyle w:val="PageNumber"/>
                              <w:b/>
                            </w:rPr>
                            <w:fldChar w:fldCharType="end"/>
                          </w:r>
                          <w:r>
                            <w:rPr>
                              <w:rStyle w:val="PageNumber"/>
                              <w:b/>
                            </w:rPr>
                            <w:t xml:space="preserve"> of </w:t>
                          </w:r>
                          <w:r w:rsidR="00136335">
                            <w:rPr>
                              <w:rStyle w:val="PageNumber"/>
                              <w:b/>
                            </w:rPr>
                            <w:fldChar w:fldCharType="begin"/>
                          </w:r>
                          <w:r>
                            <w:rPr>
                              <w:rStyle w:val="PageNumber"/>
                              <w:b/>
                            </w:rPr>
                            <w:instrText xml:space="preserve"> NUMPAGES </w:instrText>
                          </w:r>
                          <w:r w:rsidR="00136335">
                            <w:rPr>
                              <w:rStyle w:val="PageNumber"/>
                              <w:b/>
                            </w:rPr>
                            <w:fldChar w:fldCharType="separate"/>
                          </w:r>
                          <w:r w:rsidR="00805BC7">
                            <w:rPr>
                              <w:rStyle w:val="PageNumber"/>
                              <w:b/>
                              <w:noProof/>
                            </w:rPr>
                            <w:t>25</w:t>
                          </w:r>
                          <w:r w:rsidR="00136335">
                            <w:rPr>
                              <w:rStyle w:val="PageNumber"/>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6" type="#_x0000_t202" style="position:absolute;left:0;text-align:left;margin-left:396pt;margin-top:756pt;width:1in;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" o:allowincell="f" filled="f" stroked="f">
              <v:textbox inset="0,0,0,0">
                <w:txbxContent>
                  <w:p w:rsidR="00BF2022" w:rsidRDefault="00BF2022">
                    <w:pPr>
                      <w:jc w:val="right"/>
                      <w:rPr>
                        <w:b/>
                      </w:rPr>
                    </w:pPr>
                    <w:r>
                      <w:rPr>
                        <w:b/>
                      </w:rPr>
                      <w:t xml:space="preserve">Page </w:t>
                    </w:r>
                    <w:r w:rsidR="00136335">
                      <w:rPr>
                        <w:rStyle w:val="PageNumber"/>
                        <w:b/>
                      </w:rPr>
                      <w:fldChar w:fldCharType="begin"/>
                    </w:r>
                    <w:r>
                      <w:rPr>
                        <w:rStyle w:val="PageNumber"/>
                        <w:b/>
                      </w:rPr>
                      <w:instrText xml:space="preserve"> PAGE </w:instrText>
                    </w:r>
                    <w:r w:rsidR="00136335">
                      <w:rPr>
                        <w:rStyle w:val="PageNumber"/>
                        <w:b/>
                      </w:rPr>
                      <w:fldChar w:fldCharType="separate"/>
                    </w:r>
                    <w:r w:rsidR="00805BC7">
                      <w:rPr>
                        <w:rStyle w:val="PageNumber"/>
                        <w:b/>
                        <w:noProof/>
                      </w:rPr>
                      <w:t>1</w:t>
                    </w:r>
                    <w:r w:rsidR="00136335">
                      <w:rPr>
                        <w:rStyle w:val="PageNumber"/>
                        <w:b/>
                      </w:rPr>
                      <w:fldChar w:fldCharType="end"/>
                    </w:r>
                    <w:r>
                      <w:rPr>
                        <w:rStyle w:val="PageNumber"/>
                        <w:b/>
                      </w:rPr>
                      <w:t xml:space="preserve"> of </w:t>
                    </w:r>
                    <w:r w:rsidR="00136335">
                      <w:rPr>
                        <w:rStyle w:val="PageNumber"/>
                        <w:b/>
                      </w:rPr>
                      <w:fldChar w:fldCharType="begin"/>
                    </w:r>
                    <w:r>
                      <w:rPr>
                        <w:rStyle w:val="PageNumber"/>
                        <w:b/>
                      </w:rPr>
                      <w:instrText xml:space="preserve"> NUMPAGES </w:instrText>
                    </w:r>
                    <w:r w:rsidR="00136335">
                      <w:rPr>
                        <w:rStyle w:val="PageNumber"/>
                        <w:b/>
                      </w:rPr>
                      <w:fldChar w:fldCharType="separate"/>
                    </w:r>
                    <w:r w:rsidR="00805BC7">
                      <w:rPr>
                        <w:rStyle w:val="PageNumber"/>
                        <w:b/>
                        <w:noProof/>
                      </w:rPr>
                      <w:t>25</w:t>
                    </w:r>
                    <w:r w:rsidR="00136335">
                      <w:rPr>
                        <w:rStyle w:val="PageNumber"/>
                        <w:b/>
                      </w:rPr>
                      <w:fldChar w:fldCharType="end"/>
                    </w:r>
                  </w:p>
                </w:txbxContent>
              </v:textbox>
              <w10:wrap anchory="page"/>
              <w10:anchorlock/>
            </v:shape>
          </w:pict>
        </mc:Fallback>
      </mc:AlternateContent>
    </w:r>
    <w:r>
      <w:rPr>
        <w:noProof/>
      </w:rPr>
      <mc:AlternateContent>
        <mc:Choice Requires="wps">
          <w:drawing>
            <wp:anchor distT="4294967294" distB="4294967294" distL="114300" distR="114300" simplePos="0" relativeHeight="251660288" behindDoc="0" locked="0" layoutInCell="0" allowOverlap="1">
              <wp:simplePos x="0" y="0"/>
              <wp:positionH relativeFrom="column">
                <wp:posOffset>0</wp:posOffset>
              </wp:positionH>
              <wp:positionV relativeFrom="page">
                <wp:posOffset>9509759</wp:posOffset>
              </wp:positionV>
              <wp:extent cx="5943600" cy="0"/>
              <wp:effectExtent l="0" t="19050" r="19050" b="38100"/>
              <wp:wrapNone/>
              <wp:docPr id="18"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page;mso-width-percent:0;mso-height-percent:0;mso-width-relative:page;mso-height-relative:page" from="0,748.8pt" to="468pt,7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" o:allowincell="f" strokeweight="4.5pt">
              <v:stroke linestyle="thickThin"/>
              <w10:wrap anchory="page"/>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0F9" w:rsidRDefault="009170F9">
      <w:r>
        <w:separator/>
      </w:r>
    </w:p>
  </w:footnote>
  <w:footnote w:type="continuationSeparator" w:id="0">
    <w:p w:rsidR="009170F9" w:rsidRDefault="009170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022" w:rsidRDefault="00BF2022">
    <w:pPr>
      <w:pStyle w:val="Header"/>
    </w:pPr>
    <w:r>
      <w:rPr>
        <w:noProof/>
      </w:rPr>
      <w:drawing>
        <wp:inline distT="0" distB="0" distL="0" distR="0">
          <wp:extent cx="847725" cy="285750"/>
          <wp:effectExtent l="19050" t="0" r="9525" b="0"/>
          <wp:docPr id="2" name="Picture 2"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r w:rsidR="00805BC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7" type="#_x0000_t75" style="position:absolute;left:0;text-align:left;margin-left:21.6pt;margin-top:-3in;width:431.3pt;height:23.3pt;z-index:251658240;mso-position-horizontal-relative:margin;mso-position-vertical-relative:margin" o:allowincell="f" fillcolor="window">
          <v:imagedata r:id="rId2" o:title=""/>
          <w10:wrap type="topAndBottom" anchorx="margin" anchory="margin"/>
        </v:shape>
        <o:OLEObject Type="Embed" ProgID="Word.Picture.8" ShapeID="_x0000_s2087" DrawAspect="Content" ObjectID="_1529339291" r:id="rId3"/>
      </w:pict>
    </w:r>
    <w:r w:rsidR="006116AC">
      <w:rPr>
        <w:noProof/>
      </w:rPr>
      <mc:AlternateContent>
        <mc:Choice Requires="wps">
          <w:drawing>
            <wp:anchor distT="4294967294" distB="4294967294" distL="114300" distR="114300" simplePos="0" relativeHeight="251655168" behindDoc="0" locked="0" layoutInCell="0" allowOverlap="1">
              <wp:simplePos x="0" y="0"/>
              <wp:positionH relativeFrom="column">
                <wp:posOffset>0</wp:posOffset>
              </wp:positionH>
              <wp:positionV relativeFrom="paragraph">
                <wp:posOffset>372744</wp:posOffset>
              </wp:positionV>
              <wp:extent cx="5943600" cy="0"/>
              <wp:effectExtent l="0" t="19050" r="19050" b="38100"/>
              <wp:wrapNone/>
              <wp:docPr id="4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29.35pt" to="46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" o:allowincell="f" strokeweight="4.5pt">
              <v:stroke linestyle="thinThick"/>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022" w:rsidRDefault="006116AC">
    <w:pPr>
      <w:pStyle w:val="Header"/>
    </w:pPr>
    <w:r>
      <w:rPr>
        <w:noProof/>
      </w:rPr>
      <mc:AlternateContent>
        <mc:Choice Requires="wps">
          <w:drawing>
            <wp:anchor distT="4294967294" distB="4294967294" distL="114300" distR="114300" simplePos="0" relativeHeight="251659264" behindDoc="0" locked="0" layoutInCell="1" allowOverlap="1">
              <wp:simplePos x="0" y="0"/>
              <wp:positionH relativeFrom="margin">
                <wp:posOffset>22860</wp:posOffset>
              </wp:positionH>
              <wp:positionV relativeFrom="paragraph">
                <wp:posOffset>354329</wp:posOffset>
              </wp:positionV>
              <wp:extent cx="5943600" cy="0"/>
              <wp:effectExtent l="0" t="19050" r="19050" b="38100"/>
              <wp:wrapNone/>
              <wp:docPr id="2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5926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1.8pt,27.9pt" to="469.8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" strokeweight="4.5pt">
              <v:stroke linestyle="thinThick"/>
              <w10:wrap anchorx="margin"/>
            </v:line>
          </w:pict>
        </mc:Fallback>
      </mc:AlternateContent>
    </w:r>
    <w:r w:rsidR="00BF2022">
      <w:rPr>
        <w:noProof/>
      </w:rPr>
      <w:drawing>
        <wp:inline distT="0" distB="0" distL="0" distR="0">
          <wp:extent cx="847725" cy="285750"/>
          <wp:effectExtent l="19050" t="0" r="9525" b="0"/>
          <wp:docPr id="1" name="Picture 1"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022" w:rsidRDefault="006116AC">
    <w:pPr>
      <w:pStyle w:val="Header"/>
    </w:pPr>
    <w:r>
      <w:rPr>
        <w:noProof/>
      </w:rPr>
      <mc:AlternateContent>
        <mc:Choice Requires="wps">
          <w:drawing>
            <wp:anchor distT="4294967294" distB="4294967294" distL="114300" distR="114300" simplePos="0" relativeHeight="251654144" behindDoc="0" locked="0" layoutInCell="1" allowOverlap="1">
              <wp:simplePos x="0" y="0"/>
              <wp:positionH relativeFrom="column">
                <wp:posOffset>51435</wp:posOffset>
              </wp:positionH>
              <wp:positionV relativeFrom="paragraph">
                <wp:posOffset>345439</wp:posOffset>
              </wp:positionV>
              <wp:extent cx="5943600" cy="0"/>
              <wp:effectExtent l="0" t="19050" r="19050" b="38100"/>
              <wp:wrapNone/>
              <wp:docPr id="11"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05pt,27.2pt" to="472.0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" strokeweight="4.5pt">
              <v:stroke linestyle="thinThick"/>
            </v:line>
          </w:pict>
        </mc:Fallback>
      </mc:AlternateContent>
    </w:r>
    <w:r w:rsidR="00BF2022">
      <w:rPr>
        <w:noProof/>
      </w:rPr>
      <w:drawing>
        <wp:inline distT="0" distB="0" distL="0" distR="0">
          <wp:extent cx="847725" cy="285750"/>
          <wp:effectExtent l="19050" t="0" r="9525" b="0"/>
          <wp:docPr id="3" name="Picture 3"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3F4C"/>
    <w:multiLevelType w:val="hybridMultilevel"/>
    <w:tmpl w:val="9B48AB04"/>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952226"/>
    <w:multiLevelType w:val="hybridMultilevel"/>
    <w:tmpl w:val="9758713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C7E544A"/>
    <w:multiLevelType w:val="hybridMultilevel"/>
    <w:tmpl w:val="9758713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7B5193"/>
    <w:multiLevelType w:val="hybridMultilevel"/>
    <w:tmpl w:val="0972D1DA"/>
    <w:lvl w:ilvl="0" w:tplc="F97E2408">
      <w:start w:val="1"/>
      <w:numFmt w:val="decimal"/>
      <w:pStyle w:val="Figure"/>
      <w:lvlText w:val="Figure %1."/>
      <w:lvlJc w:val="left"/>
      <w:pPr>
        <w:tabs>
          <w:tab w:val="num" w:pos="2520"/>
        </w:tabs>
        <w:ind w:left="1440" w:firstLine="0"/>
      </w:pPr>
      <w:rPr>
        <w:rFonts w:ascii="Arial" w:hAnsi="Arial" w:hint="default"/>
        <w:b/>
        <w:i w:val="0"/>
        <w:sz w:val="20"/>
      </w:rPr>
    </w:lvl>
    <w:lvl w:ilvl="1" w:tplc="04090001">
      <w:start w:val="1"/>
      <w:numFmt w:val="bullet"/>
      <w:lvlText w:val=""/>
      <w:lvlJc w:val="left"/>
      <w:pPr>
        <w:tabs>
          <w:tab w:val="num" w:pos="1440"/>
        </w:tabs>
        <w:ind w:left="1440" w:hanging="360"/>
      </w:pPr>
      <w:rPr>
        <w:rFonts w:ascii="Symbol" w:hAnsi="Symbol" w:hint="default"/>
        <w:b/>
        <w:i w:val="0"/>
        <w:sz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096621E"/>
    <w:multiLevelType w:val="hybridMultilevel"/>
    <w:tmpl w:val="D06E92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0B16093"/>
    <w:multiLevelType w:val="multilevel"/>
    <w:tmpl w:val="01846C32"/>
    <w:name w:val="NonReqNum"/>
    <w:lvl w:ilvl="0">
      <w:start w:val="1"/>
      <w:numFmt w:val="decimal"/>
      <w:lvlText w:val="N%1"/>
      <w:lvlJc w:val="left"/>
      <w:pPr>
        <w:tabs>
          <w:tab w:val="num" w:pos="1440"/>
        </w:tabs>
        <w:ind w:left="1440" w:hanging="720"/>
      </w:pPr>
      <w:rPr>
        <w:rFonts w:ascii="Verdana" w:hAnsi="Verdana" w:hint="default"/>
        <w:b w:val="0"/>
        <w:i w:val="0"/>
        <w:color w:val="auto"/>
        <w:sz w:val="20"/>
      </w:rPr>
    </w:lvl>
    <w:lvl w:ilvl="1">
      <w:start w:val="1"/>
      <w:numFmt w:val="decimal"/>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6">
    <w:nsid w:val="21515D55"/>
    <w:multiLevelType w:val="singleLevel"/>
    <w:tmpl w:val="B760886A"/>
    <w:lvl w:ilvl="0">
      <w:start w:val="1"/>
      <w:numFmt w:val="lowerRoman"/>
      <w:pStyle w:val="Listn3"/>
      <w:lvlText w:val="%1)"/>
      <w:lvlJc w:val="left"/>
      <w:pPr>
        <w:tabs>
          <w:tab w:val="num" w:pos="1080"/>
        </w:tabs>
        <w:ind w:left="360" w:hanging="360"/>
      </w:pPr>
    </w:lvl>
  </w:abstractNum>
  <w:abstractNum w:abstractNumId="7">
    <w:nsid w:val="22460E9F"/>
    <w:multiLevelType w:val="hybridMultilevel"/>
    <w:tmpl w:val="9B48AB04"/>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B94DA4"/>
    <w:multiLevelType w:val="hybridMultilevel"/>
    <w:tmpl w:val="2C32C054"/>
    <w:lvl w:ilvl="0" w:tplc="0409000F">
      <w:start w:val="1"/>
      <w:numFmt w:val="decimal"/>
      <w:lvlText w:val="%1."/>
      <w:lvlJc w:val="left"/>
      <w:pPr>
        <w:ind w:left="1521" w:hanging="360"/>
      </w:pPr>
      <w:rPr>
        <w:rFonts w:hint="default"/>
      </w:rPr>
    </w:lvl>
    <w:lvl w:ilvl="1" w:tplc="04090003">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9">
    <w:nsid w:val="27342D70"/>
    <w:multiLevelType w:val="hybridMultilevel"/>
    <w:tmpl w:val="BDA04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83E0429"/>
    <w:multiLevelType w:val="hybridMultilevel"/>
    <w:tmpl w:val="B28406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900E07"/>
    <w:multiLevelType w:val="hybridMultilevel"/>
    <w:tmpl w:val="9758713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F821BB"/>
    <w:multiLevelType w:val="multilevel"/>
    <w:tmpl w:val="CC045C9C"/>
    <w:lvl w:ilvl="0">
      <w:start w:val="1"/>
      <w:numFmt w:val="upperLetter"/>
      <w:pStyle w:val="Headerh0Apx"/>
      <w:suff w:val="nothing"/>
      <w:lvlText w:val="Appendix %1"/>
      <w:lvlJc w:val="left"/>
      <w:pPr>
        <w:ind w:left="7452" w:firstLine="288"/>
      </w:pPr>
      <w:rPr>
        <w:rFonts w:hint="default"/>
      </w:rPr>
    </w:lvl>
    <w:lvl w:ilvl="1">
      <w:start w:val="1"/>
      <w:numFmt w:val="decimal"/>
      <w:pStyle w:val="Headerh1Apx"/>
      <w:lvlText w:val="%1.%2"/>
      <w:lvlJc w:val="left"/>
      <w:pPr>
        <w:tabs>
          <w:tab w:val="num" w:pos="720"/>
        </w:tabs>
        <w:ind w:left="576" w:hanging="576"/>
      </w:pPr>
      <w:rPr>
        <w:rFonts w:hint="default"/>
      </w:rPr>
    </w:lvl>
    <w:lvl w:ilvl="2">
      <w:start w:val="1"/>
      <w:numFmt w:val="decimal"/>
      <w:pStyle w:val="Headerh2Apx"/>
      <w:lvlText w:val="%1.%2.%3"/>
      <w:lvlJc w:val="left"/>
      <w:pPr>
        <w:tabs>
          <w:tab w:val="num" w:pos="1080"/>
        </w:tabs>
        <w:ind w:left="720" w:hanging="720"/>
      </w:pPr>
      <w:rPr>
        <w:rFonts w:hint="default"/>
      </w:rPr>
    </w:lvl>
    <w:lvl w:ilvl="3">
      <w:start w:val="1"/>
      <w:numFmt w:val="decimal"/>
      <w:pStyle w:val="Headerh3Apx"/>
      <w:lvlText w:val="%1.%2.%3.%4"/>
      <w:lvlJc w:val="left"/>
      <w:pPr>
        <w:tabs>
          <w:tab w:val="num" w:pos="180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13">
    <w:nsid w:val="3C850835"/>
    <w:multiLevelType w:val="multilevel"/>
    <w:tmpl w:val="6646FDC2"/>
    <w:name w:val="NonReqNum2"/>
    <w:lvl w:ilvl="0">
      <w:start w:val="1"/>
      <w:numFmt w:val="decimal"/>
      <w:pStyle w:val="NonReqmt1"/>
      <w:lvlText w:val="N%1"/>
      <w:lvlJc w:val="left"/>
      <w:pPr>
        <w:tabs>
          <w:tab w:val="num" w:pos="1440"/>
        </w:tabs>
        <w:ind w:left="1440" w:hanging="720"/>
      </w:pPr>
      <w:rPr>
        <w:rFonts w:ascii="Verdana" w:hAnsi="Verdana" w:hint="default"/>
        <w:b w:val="0"/>
        <w:i w:val="0"/>
        <w:color w:val="auto"/>
        <w:sz w:val="20"/>
      </w:rPr>
    </w:lvl>
    <w:lvl w:ilvl="1">
      <w:start w:val="1"/>
      <w:numFmt w:val="decimal"/>
      <w:pStyle w:val="NonReqmt2"/>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14">
    <w:nsid w:val="3FB70BBC"/>
    <w:multiLevelType w:val="hybridMultilevel"/>
    <w:tmpl w:val="BACE0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9A413A"/>
    <w:multiLevelType w:val="hybridMultilevel"/>
    <w:tmpl w:val="8B0E1AFC"/>
    <w:lvl w:ilvl="0" w:tplc="07E674A8">
      <w:start w:val="1"/>
      <w:numFmt w:val="bullet"/>
      <w:pStyle w:val="Listb1"/>
      <w:lvlText w:val=""/>
      <w:lvlJc w:val="left"/>
      <w:pPr>
        <w:tabs>
          <w:tab w:val="num" w:pos="2043"/>
        </w:tabs>
        <w:ind w:left="2043" w:hanging="360"/>
      </w:pPr>
      <w:rPr>
        <w:rFonts w:ascii="Wingdings" w:hAnsi="Wingdings" w:cs="Times New Roman" w:hint="default"/>
        <w:color w:val="auto"/>
        <w:sz w:val="16"/>
        <w:szCs w:val="16"/>
      </w:rPr>
    </w:lvl>
    <w:lvl w:ilvl="1" w:tplc="F31E6886">
      <w:start w:val="32"/>
      <w:numFmt w:val="bullet"/>
      <w:lvlText w:val="-"/>
      <w:lvlJc w:val="left"/>
      <w:pPr>
        <w:tabs>
          <w:tab w:val="num" w:pos="589"/>
        </w:tabs>
        <w:ind w:left="589" w:hanging="360"/>
      </w:pPr>
      <w:rPr>
        <w:rFonts w:ascii="Courier" w:eastAsia="Times New Roman" w:hAnsi="Courier" w:cs="Times New Roman" w:hint="default"/>
      </w:rPr>
    </w:lvl>
    <w:lvl w:ilvl="2" w:tplc="36664DF6">
      <w:start w:val="1"/>
      <w:numFmt w:val="bullet"/>
      <w:lvlText w:val=""/>
      <w:lvlJc w:val="left"/>
      <w:pPr>
        <w:tabs>
          <w:tab w:val="num" w:pos="1309"/>
        </w:tabs>
        <w:ind w:left="1309" w:hanging="360"/>
      </w:pPr>
      <w:rPr>
        <w:rFonts w:ascii="Wingdings" w:hAnsi="Wingdings" w:hint="default"/>
      </w:rPr>
    </w:lvl>
    <w:lvl w:ilvl="3" w:tplc="68B213E6">
      <w:start w:val="1"/>
      <w:numFmt w:val="bullet"/>
      <w:lvlText w:val=""/>
      <w:lvlJc w:val="left"/>
      <w:pPr>
        <w:tabs>
          <w:tab w:val="num" w:pos="2029"/>
        </w:tabs>
        <w:ind w:left="2029" w:hanging="360"/>
      </w:pPr>
      <w:rPr>
        <w:rFonts w:ascii="Symbol" w:hAnsi="Symbol" w:hint="default"/>
      </w:rPr>
    </w:lvl>
    <w:lvl w:ilvl="4" w:tplc="9E18AC3A">
      <w:start w:val="1"/>
      <w:numFmt w:val="decimal"/>
      <w:lvlText w:val="%5."/>
      <w:lvlJc w:val="left"/>
      <w:pPr>
        <w:tabs>
          <w:tab w:val="num" w:pos="2749"/>
        </w:tabs>
        <w:ind w:left="2749" w:hanging="360"/>
      </w:pPr>
      <w:rPr>
        <w:rFonts w:ascii="Times New Roman" w:eastAsia="Times New Roman" w:hAnsi="Times New Roman" w:cs="Times New Roman"/>
      </w:rPr>
    </w:lvl>
    <w:lvl w:ilvl="5" w:tplc="AA146CC4">
      <w:start w:val="8"/>
      <w:numFmt w:val="bullet"/>
      <w:lvlText w:val="–"/>
      <w:lvlJc w:val="left"/>
      <w:pPr>
        <w:tabs>
          <w:tab w:val="num" w:pos="3469"/>
        </w:tabs>
        <w:ind w:left="3469" w:hanging="360"/>
      </w:pPr>
      <w:rPr>
        <w:rFonts w:ascii="Helvetica" w:eastAsia="Times New Roman" w:hAnsi="Helvetica" w:cs="Helvetica" w:hint="default"/>
      </w:rPr>
    </w:lvl>
    <w:lvl w:ilvl="6" w:tplc="FE70B352" w:tentative="1">
      <w:start w:val="1"/>
      <w:numFmt w:val="bullet"/>
      <w:lvlText w:val=""/>
      <w:lvlJc w:val="left"/>
      <w:pPr>
        <w:tabs>
          <w:tab w:val="num" w:pos="4189"/>
        </w:tabs>
        <w:ind w:left="4189" w:hanging="360"/>
      </w:pPr>
      <w:rPr>
        <w:rFonts w:ascii="Symbol" w:hAnsi="Symbol" w:hint="default"/>
      </w:rPr>
    </w:lvl>
    <w:lvl w:ilvl="7" w:tplc="FDE61780" w:tentative="1">
      <w:start w:val="1"/>
      <w:numFmt w:val="bullet"/>
      <w:lvlText w:val="o"/>
      <w:lvlJc w:val="left"/>
      <w:pPr>
        <w:tabs>
          <w:tab w:val="num" w:pos="4909"/>
        </w:tabs>
        <w:ind w:left="4909" w:hanging="360"/>
      </w:pPr>
      <w:rPr>
        <w:rFonts w:ascii="Courier New" w:hAnsi="Courier New" w:cs="Courier New" w:hint="default"/>
      </w:rPr>
    </w:lvl>
    <w:lvl w:ilvl="8" w:tplc="EFC26B62" w:tentative="1">
      <w:start w:val="1"/>
      <w:numFmt w:val="bullet"/>
      <w:lvlText w:val=""/>
      <w:lvlJc w:val="left"/>
      <w:pPr>
        <w:tabs>
          <w:tab w:val="num" w:pos="5629"/>
        </w:tabs>
        <w:ind w:left="5629" w:hanging="360"/>
      </w:pPr>
      <w:rPr>
        <w:rFonts w:ascii="Wingdings" w:hAnsi="Wingdings" w:hint="default"/>
      </w:rPr>
    </w:lvl>
  </w:abstractNum>
  <w:abstractNum w:abstractNumId="16">
    <w:nsid w:val="444B2F19"/>
    <w:multiLevelType w:val="hybridMultilevel"/>
    <w:tmpl w:val="20BC3322"/>
    <w:lvl w:ilvl="0" w:tplc="1CE4B0BC">
      <w:start w:val="1"/>
      <w:numFmt w:val="bullet"/>
      <w:pStyle w:val="Not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D6E39AA"/>
    <w:multiLevelType w:val="multilevel"/>
    <w:tmpl w:val="5A642078"/>
    <w:lvl w:ilvl="0">
      <w:start w:val="1"/>
      <w:numFmt w:val="decimal"/>
      <w:pStyle w:val="Reqmt1"/>
      <w:lvlText w:val="R%1"/>
      <w:lvlJc w:val="left"/>
      <w:pPr>
        <w:tabs>
          <w:tab w:val="num" w:pos="1440"/>
        </w:tabs>
        <w:ind w:left="1440" w:hanging="720"/>
      </w:pPr>
      <w:rPr>
        <w:rFonts w:ascii="Verdana" w:hAnsi="Verdana" w:hint="default"/>
        <w:b w:val="0"/>
        <w:i w:val="0"/>
        <w:color w:val="auto"/>
        <w:sz w:val="20"/>
      </w:rPr>
    </w:lvl>
    <w:lvl w:ilvl="1">
      <w:start w:val="1"/>
      <w:numFmt w:val="decimal"/>
      <w:pStyle w:val="Reqmt2"/>
      <w:lvlText w:val="R%1.%2"/>
      <w:lvlJc w:val="left"/>
      <w:pPr>
        <w:tabs>
          <w:tab w:val="num" w:pos="1440"/>
        </w:tabs>
        <w:ind w:left="1440" w:hanging="720"/>
      </w:pPr>
      <w:rPr>
        <w:rFonts w:hint="default"/>
      </w:rPr>
    </w:lvl>
    <w:lvl w:ilvl="2">
      <w:start w:val="1"/>
      <w:numFmt w:val="decimal"/>
      <w:lvlText w:val="R%1.%2.%3"/>
      <w:lvlJc w:val="left"/>
      <w:pPr>
        <w:tabs>
          <w:tab w:val="num" w:pos="180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8">
    <w:nsid w:val="529147A5"/>
    <w:multiLevelType w:val="multilevel"/>
    <w:tmpl w:val="F30A89F2"/>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59501A2A"/>
    <w:multiLevelType w:val="hybridMultilevel"/>
    <w:tmpl w:val="FE3CF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903AEF"/>
    <w:multiLevelType w:val="hybridMultilevel"/>
    <w:tmpl w:val="9B48AB04"/>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91C2D2D"/>
    <w:multiLevelType w:val="hybridMultilevel"/>
    <w:tmpl w:val="B406C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7"/>
  </w:num>
  <w:num w:numId="3">
    <w:abstractNumId w:val="13"/>
  </w:num>
  <w:num w:numId="4">
    <w:abstractNumId w:val="6"/>
  </w:num>
  <w:num w:numId="5">
    <w:abstractNumId w:val="12"/>
  </w:num>
  <w:num w:numId="6">
    <w:abstractNumId w:val="3"/>
  </w:num>
  <w:num w:numId="7">
    <w:abstractNumId w:val="15"/>
  </w:num>
  <w:num w:numId="8">
    <w:abstractNumId w:val="18"/>
  </w:num>
  <w:num w:numId="9">
    <w:abstractNumId w:val="0"/>
  </w:num>
  <w:num w:numId="10">
    <w:abstractNumId w:val="20"/>
  </w:num>
  <w:num w:numId="11">
    <w:abstractNumId w:val="7"/>
  </w:num>
  <w:num w:numId="12">
    <w:abstractNumId w:val="19"/>
  </w:num>
  <w:num w:numId="13">
    <w:abstractNumId w:val="1"/>
  </w:num>
  <w:num w:numId="14">
    <w:abstractNumId w:val="18"/>
  </w:num>
  <w:num w:numId="15">
    <w:abstractNumId w:val="18"/>
  </w:num>
  <w:num w:numId="16">
    <w:abstractNumId w:val="10"/>
  </w:num>
  <w:num w:numId="17">
    <w:abstractNumId w:val="18"/>
  </w:num>
  <w:num w:numId="18">
    <w:abstractNumId w:val="11"/>
  </w:num>
  <w:num w:numId="19">
    <w:abstractNumId w:val="2"/>
  </w:num>
  <w:num w:numId="20">
    <w:abstractNumId w:val="8"/>
  </w:num>
  <w:num w:numId="21">
    <w:abstractNumId w:val="9"/>
  </w:num>
  <w:num w:numId="22">
    <w:abstractNumId w:val="18"/>
  </w:num>
  <w:num w:numId="23">
    <w:abstractNumId w:val="21"/>
  </w:num>
  <w:num w:numId="24">
    <w:abstractNumId w:val="14"/>
  </w:num>
  <w:num w:numId="2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88">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F2"/>
    <w:rsid w:val="000004B6"/>
    <w:rsid w:val="00000838"/>
    <w:rsid w:val="00000D94"/>
    <w:rsid w:val="00000F78"/>
    <w:rsid w:val="00001F96"/>
    <w:rsid w:val="00002A6E"/>
    <w:rsid w:val="00002D8F"/>
    <w:rsid w:val="00003F15"/>
    <w:rsid w:val="00004A03"/>
    <w:rsid w:val="00004D1F"/>
    <w:rsid w:val="00004E45"/>
    <w:rsid w:val="000051A6"/>
    <w:rsid w:val="00005BD0"/>
    <w:rsid w:val="00006856"/>
    <w:rsid w:val="00007F70"/>
    <w:rsid w:val="00010891"/>
    <w:rsid w:val="00010C3D"/>
    <w:rsid w:val="00010D78"/>
    <w:rsid w:val="0001131A"/>
    <w:rsid w:val="000115A8"/>
    <w:rsid w:val="000117A6"/>
    <w:rsid w:val="0001200F"/>
    <w:rsid w:val="00012448"/>
    <w:rsid w:val="00012C45"/>
    <w:rsid w:val="00012EF6"/>
    <w:rsid w:val="00013123"/>
    <w:rsid w:val="00014047"/>
    <w:rsid w:val="0001482E"/>
    <w:rsid w:val="000154D6"/>
    <w:rsid w:val="00015951"/>
    <w:rsid w:val="00015B5B"/>
    <w:rsid w:val="00015CF8"/>
    <w:rsid w:val="0001649F"/>
    <w:rsid w:val="00016AAD"/>
    <w:rsid w:val="000179B2"/>
    <w:rsid w:val="00017E3B"/>
    <w:rsid w:val="000201C5"/>
    <w:rsid w:val="0002077F"/>
    <w:rsid w:val="00020F2A"/>
    <w:rsid w:val="000222C4"/>
    <w:rsid w:val="000226B3"/>
    <w:rsid w:val="0002272E"/>
    <w:rsid w:val="00022A03"/>
    <w:rsid w:val="00023051"/>
    <w:rsid w:val="000242DC"/>
    <w:rsid w:val="0002509A"/>
    <w:rsid w:val="00025F8F"/>
    <w:rsid w:val="000260D8"/>
    <w:rsid w:val="00026B10"/>
    <w:rsid w:val="00026D0B"/>
    <w:rsid w:val="00027529"/>
    <w:rsid w:val="00027566"/>
    <w:rsid w:val="000310FB"/>
    <w:rsid w:val="00031152"/>
    <w:rsid w:val="0003135D"/>
    <w:rsid w:val="000320D5"/>
    <w:rsid w:val="00032180"/>
    <w:rsid w:val="0003360C"/>
    <w:rsid w:val="0003394F"/>
    <w:rsid w:val="0003417D"/>
    <w:rsid w:val="00034C67"/>
    <w:rsid w:val="000350E7"/>
    <w:rsid w:val="00035952"/>
    <w:rsid w:val="000363A3"/>
    <w:rsid w:val="00037294"/>
    <w:rsid w:val="00040539"/>
    <w:rsid w:val="0004123A"/>
    <w:rsid w:val="00041721"/>
    <w:rsid w:val="00041CEB"/>
    <w:rsid w:val="00042D45"/>
    <w:rsid w:val="000444A1"/>
    <w:rsid w:val="000448CC"/>
    <w:rsid w:val="00044EF0"/>
    <w:rsid w:val="000461C7"/>
    <w:rsid w:val="000478B0"/>
    <w:rsid w:val="00047D23"/>
    <w:rsid w:val="00050854"/>
    <w:rsid w:val="00050F60"/>
    <w:rsid w:val="00051E85"/>
    <w:rsid w:val="000528EB"/>
    <w:rsid w:val="00053410"/>
    <w:rsid w:val="00054664"/>
    <w:rsid w:val="00054F1D"/>
    <w:rsid w:val="000550ED"/>
    <w:rsid w:val="00055682"/>
    <w:rsid w:val="000557BC"/>
    <w:rsid w:val="000557C6"/>
    <w:rsid w:val="00055FEF"/>
    <w:rsid w:val="00056020"/>
    <w:rsid w:val="0005606F"/>
    <w:rsid w:val="00056462"/>
    <w:rsid w:val="000567B0"/>
    <w:rsid w:val="00056A6A"/>
    <w:rsid w:val="00056AE1"/>
    <w:rsid w:val="00056EE7"/>
    <w:rsid w:val="000571C5"/>
    <w:rsid w:val="000572FC"/>
    <w:rsid w:val="00060524"/>
    <w:rsid w:val="00060726"/>
    <w:rsid w:val="00060764"/>
    <w:rsid w:val="00060A1C"/>
    <w:rsid w:val="00060C1C"/>
    <w:rsid w:val="00060D4C"/>
    <w:rsid w:val="000612F7"/>
    <w:rsid w:val="00061CF8"/>
    <w:rsid w:val="00061D85"/>
    <w:rsid w:val="00061F66"/>
    <w:rsid w:val="00062371"/>
    <w:rsid w:val="00064F50"/>
    <w:rsid w:val="0006501A"/>
    <w:rsid w:val="000663F5"/>
    <w:rsid w:val="000665F1"/>
    <w:rsid w:val="00067B2F"/>
    <w:rsid w:val="00067C1F"/>
    <w:rsid w:val="00067DF6"/>
    <w:rsid w:val="00067E76"/>
    <w:rsid w:val="00067E79"/>
    <w:rsid w:val="00070754"/>
    <w:rsid w:val="000715E7"/>
    <w:rsid w:val="00071644"/>
    <w:rsid w:val="000719D4"/>
    <w:rsid w:val="00071D0F"/>
    <w:rsid w:val="00071F2C"/>
    <w:rsid w:val="00072471"/>
    <w:rsid w:val="00072B4D"/>
    <w:rsid w:val="000731D5"/>
    <w:rsid w:val="00073D73"/>
    <w:rsid w:val="00075C09"/>
    <w:rsid w:val="00076060"/>
    <w:rsid w:val="0007629A"/>
    <w:rsid w:val="00076871"/>
    <w:rsid w:val="00076C5C"/>
    <w:rsid w:val="00077890"/>
    <w:rsid w:val="0008020B"/>
    <w:rsid w:val="00080283"/>
    <w:rsid w:val="0008143D"/>
    <w:rsid w:val="00081440"/>
    <w:rsid w:val="00081530"/>
    <w:rsid w:val="0008167A"/>
    <w:rsid w:val="0008179C"/>
    <w:rsid w:val="00081A49"/>
    <w:rsid w:val="00081E69"/>
    <w:rsid w:val="000824EE"/>
    <w:rsid w:val="00082D37"/>
    <w:rsid w:val="00083498"/>
    <w:rsid w:val="00083CA0"/>
    <w:rsid w:val="0008460C"/>
    <w:rsid w:val="00084953"/>
    <w:rsid w:val="00086660"/>
    <w:rsid w:val="00086982"/>
    <w:rsid w:val="00086C4C"/>
    <w:rsid w:val="00086D69"/>
    <w:rsid w:val="00090208"/>
    <w:rsid w:val="00090883"/>
    <w:rsid w:val="00092A9F"/>
    <w:rsid w:val="00092BD1"/>
    <w:rsid w:val="000931AB"/>
    <w:rsid w:val="000941B7"/>
    <w:rsid w:val="000947A6"/>
    <w:rsid w:val="00094997"/>
    <w:rsid w:val="000953D7"/>
    <w:rsid w:val="00095430"/>
    <w:rsid w:val="0009586C"/>
    <w:rsid w:val="00095CF2"/>
    <w:rsid w:val="00097E0A"/>
    <w:rsid w:val="000A05B6"/>
    <w:rsid w:val="000A117F"/>
    <w:rsid w:val="000A1DC3"/>
    <w:rsid w:val="000A1E75"/>
    <w:rsid w:val="000A236B"/>
    <w:rsid w:val="000A2A35"/>
    <w:rsid w:val="000A32C6"/>
    <w:rsid w:val="000A4765"/>
    <w:rsid w:val="000A4CE4"/>
    <w:rsid w:val="000A50BB"/>
    <w:rsid w:val="000A52A6"/>
    <w:rsid w:val="000A5576"/>
    <w:rsid w:val="000A5674"/>
    <w:rsid w:val="000A59AF"/>
    <w:rsid w:val="000A5B7D"/>
    <w:rsid w:val="000A70E3"/>
    <w:rsid w:val="000A753C"/>
    <w:rsid w:val="000A7723"/>
    <w:rsid w:val="000A785B"/>
    <w:rsid w:val="000B00BE"/>
    <w:rsid w:val="000B1393"/>
    <w:rsid w:val="000B1A5C"/>
    <w:rsid w:val="000B1EAB"/>
    <w:rsid w:val="000B3421"/>
    <w:rsid w:val="000B39F4"/>
    <w:rsid w:val="000B3C77"/>
    <w:rsid w:val="000B4720"/>
    <w:rsid w:val="000B4B9E"/>
    <w:rsid w:val="000B5DB0"/>
    <w:rsid w:val="000B5E18"/>
    <w:rsid w:val="000B5E4A"/>
    <w:rsid w:val="000B6608"/>
    <w:rsid w:val="000B6AA0"/>
    <w:rsid w:val="000B7035"/>
    <w:rsid w:val="000B777E"/>
    <w:rsid w:val="000C084F"/>
    <w:rsid w:val="000C0DB0"/>
    <w:rsid w:val="000C0F49"/>
    <w:rsid w:val="000C2687"/>
    <w:rsid w:val="000C36F6"/>
    <w:rsid w:val="000C3A07"/>
    <w:rsid w:val="000C54EF"/>
    <w:rsid w:val="000C55B4"/>
    <w:rsid w:val="000C57C6"/>
    <w:rsid w:val="000C608D"/>
    <w:rsid w:val="000C62DC"/>
    <w:rsid w:val="000C6C0D"/>
    <w:rsid w:val="000C700E"/>
    <w:rsid w:val="000C752A"/>
    <w:rsid w:val="000C778A"/>
    <w:rsid w:val="000D0762"/>
    <w:rsid w:val="000D1E51"/>
    <w:rsid w:val="000D28F6"/>
    <w:rsid w:val="000D2F85"/>
    <w:rsid w:val="000D3B5A"/>
    <w:rsid w:val="000D4017"/>
    <w:rsid w:val="000D4389"/>
    <w:rsid w:val="000D557C"/>
    <w:rsid w:val="000D7149"/>
    <w:rsid w:val="000D755C"/>
    <w:rsid w:val="000D7882"/>
    <w:rsid w:val="000E0355"/>
    <w:rsid w:val="000E0472"/>
    <w:rsid w:val="000E0F66"/>
    <w:rsid w:val="000E1D95"/>
    <w:rsid w:val="000E2D86"/>
    <w:rsid w:val="000E363E"/>
    <w:rsid w:val="000E4011"/>
    <w:rsid w:val="000E4069"/>
    <w:rsid w:val="000E4155"/>
    <w:rsid w:val="000E4178"/>
    <w:rsid w:val="000E4232"/>
    <w:rsid w:val="000E4CF2"/>
    <w:rsid w:val="000E5211"/>
    <w:rsid w:val="000E531B"/>
    <w:rsid w:val="000E646B"/>
    <w:rsid w:val="000E7207"/>
    <w:rsid w:val="000E7231"/>
    <w:rsid w:val="000F09B6"/>
    <w:rsid w:val="000F0DF6"/>
    <w:rsid w:val="000F0E95"/>
    <w:rsid w:val="000F1D34"/>
    <w:rsid w:val="000F210B"/>
    <w:rsid w:val="000F216A"/>
    <w:rsid w:val="000F2C86"/>
    <w:rsid w:val="000F3249"/>
    <w:rsid w:val="000F352E"/>
    <w:rsid w:val="000F3BF5"/>
    <w:rsid w:val="000F46C0"/>
    <w:rsid w:val="000F4D0E"/>
    <w:rsid w:val="000F5166"/>
    <w:rsid w:val="000F61BD"/>
    <w:rsid w:val="000F6265"/>
    <w:rsid w:val="000F6675"/>
    <w:rsid w:val="000F6F7C"/>
    <w:rsid w:val="000F703D"/>
    <w:rsid w:val="000F7691"/>
    <w:rsid w:val="000F7EFC"/>
    <w:rsid w:val="001006A6"/>
    <w:rsid w:val="001015B2"/>
    <w:rsid w:val="001017DA"/>
    <w:rsid w:val="00101F7B"/>
    <w:rsid w:val="00103561"/>
    <w:rsid w:val="001035E5"/>
    <w:rsid w:val="00103B75"/>
    <w:rsid w:val="00103C1D"/>
    <w:rsid w:val="00104F6A"/>
    <w:rsid w:val="0010590E"/>
    <w:rsid w:val="00105D70"/>
    <w:rsid w:val="001065E0"/>
    <w:rsid w:val="00106893"/>
    <w:rsid w:val="00106A59"/>
    <w:rsid w:val="00106CA5"/>
    <w:rsid w:val="001073EB"/>
    <w:rsid w:val="00110133"/>
    <w:rsid w:val="00110A84"/>
    <w:rsid w:val="00111005"/>
    <w:rsid w:val="001111C3"/>
    <w:rsid w:val="00111529"/>
    <w:rsid w:val="001115EC"/>
    <w:rsid w:val="001116B3"/>
    <w:rsid w:val="00111980"/>
    <w:rsid w:val="00112245"/>
    <w:rsid w:val="001124EB"/>
    <w:rsid w:val="00112F91"/>
    <w:rsid w:val="0011407C"/>
    <w:rsid w:val="00114287"/>
    <w:rsid w:val="001144AE"/>
    <w:rsid w:val="00114553"/>
    <w:rsid w:val="00114887"/>
    <w:rsid w:val="00114A0A"/>
    <w:rsid w:val="00115887"/>
    <w:rsid w:val="001165BB"/>
    <w:rsid w:val="001165E3"/>
    <w:rsid w:val="001169B1"/>
    <w:rsid w:val="00116F50"/>
    <w:rsid w:val="001177D4"/>
    <w:rsid w:val="001178FC"/>
    <w:rsid w:val="00117E70"/>
    <w:rsid w:val="00117E98"/>
    <w:rsid w:val="00121749"/>
    <w:rsid w:val="0012187A"/>
    <w:rsid w:val="00122FF9"/>
    <w:rsid w:val="0012306B"/>
    <w:rsid w:val="00123868"/>
    <w:rsid w:val="00123D19"/>
    <w:rsid w:val="0012413B"/>
    <w:rsid w:val="00124AC8"/>
    <w:rsid w:val="00124CFE"/>
    <w:rsid w:val="00124DBB"/>
    <w:rsid w:val="0012514C"/>
    <w:rsid w:val="00125D99"/>
    <w:rsid w:val="00126D96"/>
    <w:rsid w:val="00127928"/>
    <w:rsid w:val="00127B77"/>
    <w:rsid w:val="0013015C"/>
    <w:rsid w:val="001305D6"/>
    <w:rsid w:val="0013083B"/>
    <w:rsid w:val="00130999"/>
    <w:rsid w:val="001309D1"/>
    <w:rsid w:val="0013180D"/>
    <w:rsid w:val="0013192D"/>
    <w:rsid w:val="0013258F"/>
    <w:rsid w:val="001327B5"/>
    <w:rsid w:val="00132B0A"/>
    <w:rsid w:val="00132EF3"/>
    <w:rsid w:val="0013300E"/>
    <w:rsid w:val="00133288"/>
    <w:rsid w:val="0013354F"/>
    <w:rsid w:val="0013365B"/>
    <w:rsid w:val="00134049"/>
    <w:rsid w:val="00134359"/>
    <w:rsid w:val="00134B38"/>
    <w:rsid w:val="00135506"/>
    <w:rsid w:val="00135BE2"/>
    <w:rsid w:val="00135BFC"/>
    <w:rsid w:val="00135D24"/>
    <w:rsid w:val="00135D87"/>
    <w:rsid w:val="00135EB0"/>
    <w:rsid w:val="00136335"/>
    <w:rsid w:val="00136465"/>
    <w:rsid w:val="00136C8A"/>
    <w:rsid w:val="001376B1"/>
    <w:rsid w:val="00137E53"/>
    <w:rsid w:val="00137F65"/>
    <w:rsid w:val="001405CF"/>
    <w:rsid w:val="00140667"/>
    <w:rsid w:val="00140C3D"/>
    <w:rsid w:val="001416F2"/>
    <w:rsid w:val="001417DB"/>
    <w:rsid w:val="00141CE9"/>
    <w:rsid w:val="00141D63"/>
    <w:rsid w:val="001422E8"/>
    <w:rsid w:val="001424E6"/>
    <w:rsid w:val="00142850"/>
    <w:rsid w:val="00142933"/>
    <w:rsid w:val="00143480"/>
    <w:rsid w:val="0014356A"/>
    <w:rsid w:val="00143652"/>
    <w:rsid w:val="00143ED6"/>
    <w:rsid w:val="0014409A"/>
    <w:rsid w:val="0014464C"/>
    <w:rsid w:val="00144CDA"/>
    <w:rsid w:val="00144F96"/>
    <w:rsid w:val="001454AD"/>
    <w:rsid w:val="0014551F"/>
    <w:rsid w:val="001455BC"/>
    <w:rsid w:val="00146192"/>
    <w:rsid w:val="00146991"/>
    <w:rsid w:val="001525B4"/>
    <w:rsid w:val="00152748"/>
    <w:rsid w:val="001532C2"/>
    <w:rsid w:val="0015386A"/>
    <w:rsid w:val="0015453D"/>
    <w:rsid w:val="0015459F"/>
    <w:rsid w:val="00154E6C"/>
    <w:rsid w:val="00155276"/>
    <w:rsid w:val="00155D67"/>
    <w:rsid w:val="00155DFA"/>
    <w:rsid w:val="001563C5"/>
    <w:rsid w:val="00157384"/>
    <w:rsid w:val="00160167"/>
    <w:rsid w:val="00160255"/>
    <w:rsid w:val="00160466"/>
    <w:rsid w:val="00160666"/>
    <w:rsid w:val="00160695"/>
    <w:rsid w:val="00161026"/>
    <w:rsid w:val="001610A1"/>
    <w:rsid w:val="001610EF"/>
    <w:rsid w:val="00162475"/>
    <w:rsid w:val="00162632"/>
    <w:rsid w:val="00162C59"/>
    <w:rsid w:val="00162C99"/>
    <w:rsid w:val="00163643"/>
    <w:rsid w:val="00163E24"/>
    <w:rsid w:val="00164023"/>
    <w:rsid w:val="001646D5"/>
    <w:rsid w:val="00165726"/>
    <w:rsid w:val="00165E3D"/>
    <w:rsid w:val="001660AF"/>
    <w:rsid w:val="00166194"/>
    <w:rsid w:val="0016777E"/>
    <w:rsid w:val="001678B5"/>
    <w:rsid w:val="00167C88"/>
    <w:rsid w:val="001702EF"/>
    <w:rsid w:val="00170504"/>
    <w:rsid w:val="0017086C"/>
    <w:rsid w:val="001709E3"/>
    <w:rsid w:val="00170FDC"/>
    <w:rsid w:val="001710B3"/>
    <w:rsid w:val="00171D3A"/>
    <w:rsid w:val="00171DF9"/>
    <w:rsid w:val="001724EA"/>
    <w:rsid w:val="001728E8"/>
    <w:rsid w:val="001734B3"/>
    <w:rsid w:val="00173542"/>
    <w:rsid w:val="00174598"/>
    <w:rsid w:val="001749C8"/>
    <w:rsid w:val="001755E2"/>
    <w:rsid w:val="001759AF"/>
    <w:rsid w:val="00175A9A"/>
    <w:rsid w:val="00175E86"/>
    <w:rsid w:val="0017786E"/>
    <w:rsid w:val="00177F97"/>
    <w:rsid w:val="0018027C"/>
    <w:rsid w:val="001805D8"/>
    <w:rsid w:val="00180ACB"/>
    <w:rsid w:val="00180B07"/>
    <w:rsid w:val="00180DF2"/>
    <w:rsid w:val="001817B2"/>
    <w:rsid w:val="00182200"/>
    <w:rsid w:val="001824A5"/>
    <w:rsid w:val="00182553"/>
    <w:rsid w:val="00182A4D"/>
    <w:rsid w:val="00182F9F"/>
    <w:rsid w:val="00183AED"/>
    <w:rsid w:val="00183C16"/>
    <w:rsid w:val="00184D28"/>
    <w:rsid w:val="00185785"/>
    <w:rsid w:val="00185CF4"/>
    <w:rsid w:val="00185FE4"/>
    <w:rsid w:val="00186A32"/>
    <w:rsid w:val="00187412"/>
    <w:rsid w:val="001875E8"/>
    <w:rsid w:val="00187F86"/>
    <w:rsid w:val="0019076A"/>
    <w:rsid w:val="001908B5"/>
    <w:rsid w:val="00190E28"/>
    <w:rsid w:val="00190EF3"/>
    <w:rsid w:val="001911D6"/>
    <w:rsid w:val="0019364B"/>
    <w:rsid w:val="00193EA5"/>
    <w:rsid w:val="00193EC7"/>
    <w:rsid w:val="00193FD5"/>
    <w:rsid w:val="001944BF"/>
    <w:rsid w:val="0019465B"/>
    <w:rsid w:val="00194B94"/>
    <w:rsid w:val="001952CC"/>
    <w:rsid w:val="00195331"/>
    <w:rsid w:val="00195A27"/>
    <w:rsid w:val="00195B51"/>
    <w:rsid w:val="00195FBA"/>
    <w:rsid w:val="00196415"/>
    <w:rsid w:val="001964C4"/>
    <w:rsid w:val="001967E1"/>
    <w:rsid w:val="00196B8E"/>
    <w:rsid w:val="00196E53"/>
    <w:rsid w:val="001974E4"/>
    <w:rsid w:val="001A0D1C"/>
    <w:rsid w:val="001A1042"/>
    <w:rsid w:val="001A18E2"/>
    <w:rsid w:val="001A1923"/>
    <w:rsid w:val="001A25D6"/>
    <w:rsid w:val="001A2803"/>
    <w:rsid w:val="001A335D"/>
    <w:rsid w:val="001A3551"/>
    <w:rsid w:val="001A3852"/>
    <w:rsid w:val="001A39FB"/>
    <w:rsid w:val="001A3D21"/>
    <w:rsid w:val="001A40FF"/>
    <w:rsid w:val="001A4B46"/>
    <w:rsid w:val="001A5838"/>
    <w:rsid w:val="001A5E4E"/>
    <w:rsid w:val="001A62A1"/>
    <w:rsid w:val="001A6990"/>
    <w:rsid w:val="001A6F00"/>
    <w:rsid w:val="001A6F85"/>
    <w:rsid w:val="001A7489"/>
    <w:rsid w:val="001A7603"/>
    <w:rsid w:val="001A7608"/>
    <w:rsid w:val="001A7A9D"/>
    <w:rsid w:val="001B0289"/>
    <w:rsid w:val="001B046A"/>
    <w:rsid w:val="001B06ED"/>
    <w:rsid w:val="001B07F7"/>
    <w:rsid w:val="001B0EB1"/>
    <w:rsid w:val="001B1722"/>
    <w:rsid w:val="001B1C9E"/>
    <w:rsid w:val="001B21EC"/>
    <w:rsid w:val="001B2800"/>
    <w:rsid w:val="001B2A4D"/>
    <w:rsid w:val="001B3B11"/>
    <w:rsid w:val="001B3F02"/>
    <w:rsid w:val="001B470B"/>
    <w:rsid w:val="001B47FA"/>
    <w:rsid w:val="001B4CF0"/>
    <w:rsid w:val="001B5ECB"/>
    <w:rsid w:val="001B683C"/>
    <w:rsid w:val="001B6F96"/>
    <w:rsid w:val="001B7400"/>
    <w:rsid w:val="001B7752"/>
    <w:rsid w:val="001B7772"/>
    <w:rsid w:val="001C0BBA"/>
    <w:rsid w:val="001C17A3"/>
    <w:rsid w:val="001C1C14"/>
    <w:rsid w:val="001C1F03"/>
    <w:rsid w:val="001C2245"/>
    <w:rsid w:val="001C235D"/>
    <w:rsid w:val="001C2522"/>
    <w:rsid w:val="001C2C05"/>
    <w:rsid w:val="001C2C2E"/>
    <w:rsid w:val="001C2DA4"/>
    <w:rsid w:val="001C3A99"/>
    <w:rsid w:val="001C3C36"/>
    <w:rsid w:val="001C45AE"/>
    <w:rsid w:val="001C589F"/>
    <w:rsid w:val="001C5CF2"/>
    <w:rsid w:val="001C605F"/>
    <w:rsid w:val="001C697D"/>
    <w:rsid w:val="001C6E84"/>
    <w:rsid w:val="001C7BB2"/>
    <w:rsid w:val="001D0878"/>
    <w:rsid w:val="001D126F"/>
    <w:rsid w:val="001D129F"/>
    <w:rsid w:val="001D2330"/>
    <w:rsid w:val="001D3606"/>
    <w:rsid w:val="001D3E42"/>
    <w:rsid w:val="001D6129"/>
    <w:rsid w:val="001D6336"/>
    <w:rsid w:val="001D6847"/>
    <w:rsid w:val="001D73F6"/>
    <w:rsid w:val="001D749F"/>
    <w:rsid w:val="001D74E6"/>
    <w:rsid w:val="001E036B"/>
    <w:rsid w:val="001E0DD0"/>
    <w:rsid w:val="001E1694"/>
    <w:rsid w:val="001E1A0B"/>
    <w:rsid w:val="001E1DD3"/>
    <w:rsid w:val="001E2AF9"/>
    <w:rsid w:val="001E2DE7"/>
    <w:rsid w:val="001E399A"/>
    <w:rsid w:val="001E3CEF"/>
    <w:rsid w:val="001E3F53"/>
    <w:rsid w:val="001E43D3"/>
    <w:rsid w:val="001E4603"/>
    <w:rsid w:val="001E4D13"/>
    <w:rsid w:val="001E4D14"/>
    <w:rsid w:val="001E4D67"/>
    <w:rsid w:val="001E5BDE"/>
    <w:rsid w:val="001E5E45"/>
    <w:rsid w:val="001E65F7"/>
    <w:rsid w:val="001E78F3"/>
    <w:rsid w:val="001E7BFC"/>
    <w:rsid w:val="001E7F81"/>
    <w:rsid w:val="001F0521"/>
    <w:rsid w:val="001F1CA1"/>
    <w:rsid w:val="001F1D1A"/>
    <w:rsid w:val="001F2956"/>
    <w:rsid w:val="001F2B27"/>
    <w:rsid w:val="001F32F8"/>
    <w:rsid w:val="001F434C"/>
    <w:rsid w:val="001F4458"/>
    <w:rsid w:val="001F461B"/>
    <w:rsid w:val="001F4D55"/>
    <w:rsid w:val="001F4E57"/>
    <w:rsid w:val="001F521A"/>
    <w:rsid w:val="001F683D"/>
    <w:rsid w:val="001F6900"/>
    <w:rsid w:val="001F732C"/>
    <w:rsid w:val="001F7381"/>
    <w:rsid w:val="001F7DD7"/>
    <w:rsid w:val="001F7E73"/>
    <w:rsid w:val="002006F7"/>
    <w:rsid w:val="00200DB9"/>
    <w:rsid w:val="00200E1A"/>
    <w:rsid w:val="00201B77"/>
    <w:rsid w:val="00201CCB"/>
    <w:rsid w:val="00202106"/>
    <w:rsid w:val="00202399"/>
    <w:rsid w:val="002029F4"/>
    <w:rsid w:val="00203A29"/>
    <w:rsid w:val="00203AC4"/>
    <w:rsid w:val="00203BCC"/>
    <w:rsid w:val="002042CE"/>
    <w:rsid w:val="00204885"/>
    <w:rsid w:val="00204B9D"/>
    <w:rsid w:val="00204D9C"/>
    <w:rsid w:val="00204DE7"/>
    <w:rsid w:val="00205501"/>
    <w:rsid w:val="0020571C"/>
    <w:rsid w:val="00205BE1"/>
    <w:rsid w:val="00205DCA"/>
    <w:rsid w:val="00210571"/>
    <w:rsid w:val="002108C5"/>
    <w:rsid w:val="002111D2"/>
    <w:rsid w:val="00211A17"/>
    <w:rsid w:val="00211BCB"/>
    <w:rsid w:val="002121F2"/>
    <w:rsid w:val="00212408"/>
    <w:rsid w:val="00213939"/>
    <w:rsid w:val="00214033"/>
    <w:rsid w:val="002150C6"/>
    <w:rsid w:val="002152E7"/>
    <w:rsid w:val="00216EDE"/>
    <w:rsid w:val="002208A4"/>
    <w:rsid w:val="00220CA1"/>
    <w:rsid w:val="00220CF2"/>
    <w:rsid w:val="00222283"/>
    <w:rsid w:val="00222966"/>
    <w:rsid w:val="00222A60"/>
    <w:rsid w:val="00223AAF"/>
    <w:rsid w:val="00223B6E"/>
    <w:rsid w:val="00223D61"/>
    <w:rsid w:val="00223F9D"/>
    <w:rsid w:val="0022414D"/>
    <w:rsid w:val="00224B56"/>
    <w:rsid w:val="00224CCE"/>
    <w:rsid w:val="00224EC5"/>
    <w:rsid w:val="002254A5"/>
    <w:rsid w:val="0022553D"/>
    <w:rsid w:val="00225D99"/>
    <w:rsid w:val="00225F9C"/>
    <w:rsid w:val="0022615B"/>
    <w:rsid w:val="002269CF"/>
    <w:rsid w:val="00227C5F"/>
    <w:rsid w:val="00230238"/>
    <w:rsid w:val="00230390"/>
    <w:rsid w:val="00230CE2"/>
    <w:rsid w:val="0023188A"/>
    <w:rsid w:val="00231DC5"/>
    <w:rsid w:val="00231F24"/>
    <w:rsid w:val="00232E41"/>
    <w:rsid w:val="00233E5E"/>
    <w:rsid w:val="00233E5F"/>
    <w:rsid w:val="00233EF7"/>
    <w:rsid w:val="002348B9"/>
    <w:rsid w:val="00234C77"/>
    <w:rsid w:val="00234F8B"/>
    <w:rsid w:val="0023551E"/>
    <w:rsid w:val="00235692"/>
    <w:rsid w:val="002359E4"/>
    <w:rsid w:val="00235D6E"/>
    <w:rsid w:val="00236209"/>
    <w:rsid w:val="00236453"/>
    <w:rsid w:val="002368EC"/>
    <w:rsid w:val="00236D54"/>
    <w:rsid w:val="00236E95"/>
    <w:rsid w:val="00237341"/>
    <w:rsid w:val="002374FE"/>
    <w:rsid w:val="0023793B"/>
    <w:rsid w:val="00241009"/>
    <w:rsid w:val="002416BB"/>
    <w:rsid w:val="00242CB9"/>
    <w:rsid w:val="00242F4C"/>
    <w:rsid w:val="0024323F"/>
    <w:rsid w:val="00243543"/>
    <w:rsid w:val="00244CDB"/>
    <w:rsid w:val="00245DE6"/>
    <w:rsid w:val="00246065"/>
    <w:rsid w:val="00246403"/>
    <w:rsid w:val="00247616"/>
    <w:rsid w:val="00247914"/>
    <w:rsid w:val="002512B9"/>
    <w:rsid w:val="002522C9"/>
    <w:rsid w:val="00252E1A"/>
    <w:rsid w:val="002531A7"/>
    <w:rsid w:val="0025393C"/>
    <w:rsid w:val="002539F1"/>
    <w:rsid w:val="00253CFF"/>
    <w:rsid w:val="002557E6"/>
    <w:rsid w:val="00255849"/>
    <w:rsid w:val="00255CF1"/>
    <w:rsid w:val="00255E8C"/>
    <w:rsid w:val="00256515"/>
    <w:rsid w:val="002579C4"/>
    <w:rsid w:val="00257E50"/>
    <w:rsid w:val="00257F09"/>
    <w:rsid w:val="0026116C"/>
    <w:rsid w:val="002613CA"/>
    <w:rsid w:val="0026201A"/>
    <w:rsid w:val="0026265A"/>
    <w:rsid w:val="00262B99"/>
    <w:rsid w:val="00263123"/>
    <w:rsid w:val="002632AA"/>
    <w:rsid w:val="002645CD"/>
    <w:rsid w:val="0026481B"/>
    <w:rsid w:val="002657C2"/>
    <w:rsid w:val="00266678"/>
    <w:rsid w:val="00266966"/>
    <w:rsid w:val="00266999"/>
    <w:rsid w:val="00266E67"/>
    <w:rsid w:val="00266F43"/>
    <w:rsid w:val="00267E06"/>
    <w:rsid w:val="002700B6"/>
    <w:rsid w:val="002702FA"/>
    <w:rsid w:val="00270FED"/>
    <w:rsid w:val="002721D1"/>
    <w:rsid w:val="002723D3"/>
    <w:rsid w:val="002727C0"/>
    <w:rsid w:val="0027325C"/>
    <w:rsid w:val="002734AF"/>
    <w:rsid w:val="00273992"/>
    <w:rsid w:val="00274522"/>
    <w:rsid w:val="0027458C"/>
    <w:rsid w:val="00274C69"/>
    <w:rsid w:val="00274D97"/>
    <w:rsid w:val="00277028"/>
    <w:rsid w:val="00277120"/>
    <w:rsid w:val="00277465"/>
    <w:rsid w:val="00277523"/>
    <w:rsid w:val="00277684"/>
    <w:rsid w:val="00280113"/>
    <w:rsid w:val="00280635"/>
    <w:rsid w:val="002811E4"/>
    <w:rsid w:val="00281677"/>
    <w:rsid w:val="00281749"/>
    <w:rsid w:val="00281897"/>
    <w:rsid w:val="0028198C"/>
    <w:rsid w:val="002825B5"/>
    <w:rsid w:val="00282744"/>
    <w:rsid w:val="002839FA"/>
    <w:rsid w:val="002846DD"/>
    <w:rsid w:val="00285412"/>
    <w:rsid w:val="002857FA"/>
    <w:rsid w:val="00285CDD"/>
    <w:rsid w:val="002864E7"/>
    <w:rsid w:val="00286739"/>
    <w:rsid w:val="00286B6F"/>
    <w:rsid w:val="00286EA5"/>
    <w:rsid w:val="00286FE9"/>
    <w:rsid w:val="002873E8"/>
    <w:rsid w:val="00287405"/>
    <w:rsid w:val="0028779C"/>
    <w:rsid w:val="00287A06"/>
    <w:rsid w:val="00287CB9"/>
    <w:rsid w:val="00290327"/>
    <w:rsid w:val="00290A2D"/>
    <w:rsid w:val="00290B96"/>
    <w:rsid w:val="00290D51"/>
    <w:rsid w:val="00290F94"/>
    <w:rsid w:val="00291DEC"/>
    <w:rsid w:val="00291FC7"/>
    <w:rsid w:val="002922D2"/>
    <w:rsid w:val="0029248E"/>
    <w:rsid w:val="00293222"/>
    <w:rsid w:val="00293499"/>
    <w:rsid w:val="00295A82"/>
    <w:rsid w:val="002977F4"/>
    <w:rsid w:val="00297B84"/>
    <w:rsid w:val="002A059E"/>
    <w:rsid w:val="002A0ABD"/>
    <w:rsid w:val="002A0D43"/>
    <w:rsid w:val="002A0EC8"/>
    <w:rsid w:val="002A1281"/>
    <w:rsid w:val="002A157C"/>
    <w:rsid w:val="002A205E"/>
    <w:rsid w:val="002A2627"/>
    <w:rsid w:val="002A27EF"/>
    <w:rsid w:val="002A40C5"/>
    <w:rsid w:val="002A436D"/>
    <w:rsid w:val="002A4861"/>
    <w:rsid w:val="002A49AF"/>
    <w:rsid w:val="002A4BAC"/>
    <w:rsid w:val="002A523D"/>
    <w:rsid w:val="002A5342"/>
    <w:rsid w:val="002A555E"/>
    <w:rsid w:val="002A55EB"/>
    <w:rsid w:val="002A6BFE"/>
    <w:rsid w:val="002A732C"/>
    <w:rsid w:val="002A73DF"/>
    <w:rsid w:val="002A76AF"/>
    <w:rsid w:val="002A7E18"/>
    <w:rsid w:val="002B02EE"/>
    <w:rsid w:val="002B0D33"/>
    <w:rsid w:val="002B10F2"/>
    <w:rsid w:val="002B12E4"/>
    <w:rsid w:val="002B150C"/>
    <w:rsid w:val="002B1D2D"/>
    <w:rsid w:val="002B2053"/>
    <w:rsid w:val="002B21D1"/>
    <w:rsid w:val="002B367D"/>
    <w:rsid w:val="002B381C"/>
    <w:rsid w:val="002B3B32"/>
    <w:rsid w:val="002B446D"/>
    <w:rsid w:val="002B4E59"/>
    <w:rsid w:val="002B5725"/>
    <w:rsid w:val="002B65CF"/>
    <w:rsid w:val="002C1023"/>
    <w:rsid w:val="002C123F"/>
    <w:rsid w:val="002C14EF"/>
    <w:rsid w:val="002C1B44"/>
    <w:rsid w:val="002C2AA6"/>
    <w:rsid w:val="002C347B"/>
    <w:rsid w:val="002C4214"/>
    <w:rsid w:val="002C4822"/>
    <w:rsid w:val="002C507F"/>
    <w:rsid w:val="002C5A72"/>
    <w:rsid w:val="002C689A"/>
    <w:rsid w:val="002C6B6E"/>
    <w:rsid w:val="002C6CBE"/>
    <w:rsid w:val="002C6E6A"/>
    <w:rsid w:val="002C6FCC"/>
    <w:rsid w:val="002C7072"/>
    <w:rsid w:val="002C7669"/>
    <w:rsid w:val="002C7C9F"/>
    <w:rsid w:val="002D067A"/>
    <w:rsid w:val="002D08CC"/>
    <w:rsid w:val="002D0C7C"/>
    <w:rsid w:val="002D11FB"/>
    <w:rsid w:val="002D181A"/>
    <w:rsid w:val="002D1B1B"/>
    <w:rsid w:val="002D24A7"/>
    <w:rsid w:val="002D2AC6"/>
    <w:rsid w:val="002D3EE6"/>
    <w:rsid w:val="002D4090"/>
    <w:rsid w:val="002D4638"/>
    <w:rsid w:val="002D4708"/>
    <w:rsid w:val="002D54A6"/>
    <w:rsid w:val="002D5B0E"/>
    <w:rsid w:val="002D6444"/>
    <w:rsid w:val="002D6708"/>
    <w:rsid w:val="002D6C17"/>
    <w:rsid w:val="002D70B8"/>
    <w:rsid w:val="002D71C3"/>
    <w:rsid w:val="002D766D"/>
    <w:rsid w:val="002D775F"/>
    <w:rsid w:val="002D7EAF"/>
    <w:rsid w:val="002D7FA4"/>
    <w:rsid w:val="002E07D8"/>
    <w:rsid w:val="002E0CEC"/>
    <w:rsid w:val="002E105E"/>
    <w:rsid w:val="002E17BE"/>
    <w:rsid w:val="002E192C"/>
    <w:rsid w:val="002E216B"/>
    <w:rsid w:val="002E254C"/>
    <w:rsid w:val="002E3B1F"/>
    <w:rsid w:val="002E3B8A"/>
    <w:rsid w:val="002E3DDB"/>
    <w:rsid w:val="002E48A0"/>
    <w:rsid w:val="002E48E0"/>
    <w:rsid w:val="002E5117"/>
    <w:rsid w:val="002E5818"/>
    <w:rsid w:val="002E5837"/>
    <w:rsid w:val="002E644F"/>
    <w:rsid w:val="002E7081"/>
    <w:rsid w:val="002F086F"/>
    <w:rsid w:val="002F08B0"/>
    <w:rsid w:val="002F0BDD"/>
    <w:rsid w:val="002F0D3B"/>
    <w:rsid w:val="002F151B"/>
    <w:rsid w:val="002F1812"/>
    <w:rsid w:val="002F1831"/>
    <w:rsid w:val="002F19C1"/>
    <w:rsid w:val="002F21C8"/>
    <w:rsid w:val="002F24FF"/>
    <w:rsid w:val="002F250A"/>
    <w:rsid w:val="002F270D"/>
    <w:rsid w:val="002F2ECD"/>
    <w:rsid w:val="002F3365"/>
    <w:rsid w:val="002F3A64"/>
    <w:rsid w:val="002F3B96"/>
    <w:rsid w:val="002F3D4F"/>
    <w:rsid w:val="002F4CA0"/>
    <w:rsid w:val="002F4EFE"/>
    <w:rsid w:val="002F55BD"/>
    <w:rsid w:val="002F5DE3"/>
    <w:rsid w:val="002F60E8"/>
    <w:rsid w:val="002F645D"/>
    <w:rsid w:val="002F6E47"/>
    <w:rsid w:val="002F7D61"/>
    <w:rsid w:val="00300722"/>
    <w:rsid w:val="00301B03"/>
    <w:rsid w:val="003034AE"/>
    <w:rsid w:val="00303C8D"/>
    <w:rsid w:val="003046CF"/>
    <w:rsid w:val="00304733"/>
    <w:rsid w:val="00305005"/>
    <w:rsid w:val="003053BA"/>
    <w:rsid w:val="0030573A"/>
    <w:rsid w:val="00305E05"/>
    <w:rsid w:val="003064D2"/>
    <w:rsid w:val="003067E9"/>
    <w:rsid w:val="00310111"/>
    <w:rsid w:val="00310A3A"/>
    <w:rsid w:val="00310DE1"/>
    <w:rsid w:val="00311442"/>
    <w:rsid w:val="00311584"/>
    <w:rsid w:val="003119A1"/>
    <w:rsid w:val="003129C8"/>
    <w:rsid w:val="0031303B"/>
    <w:rsid w:val="0031324A"/>
    <w:rsid w:val="0031415A"/>
    <w:rsid w:val="0031421F"/>
    <w:rsid w:val="00315CE8"/>
    <w:rsid w:val="00315D28"/>
    <w:rsid w:val="00315DA2"/>
    <w:rsid w:val="00316287"/>
    <w:rsid w:val="0031708D"/>
    <w:rsid w:val="00317531"/>
    <w:rsid w:val="003178F1"/>
    <w:rsid w:val="00320006"/>
    <w:rsid w:val="00320FDD"/>
    <w:rsid w:val="00321250"/>
    <w:rsid w:val="0032141F"/>
    <w:rsid w:val="003225AC"/>
    <w:rsid w:val="00322AD4"/>
    <w:rsid w:val="00322C79"/>
    <w:rsid w:val="00323A58"/>
    <w:rsid w:val="00323C82"/>
    <w:rsid w:val="00323F0F"/>
    <w:rsid w:val="00323FDE"/>
    <w:rsid w:val="00324487"/>
    <w:rsid w:val="003249F5"/>
    <w:rsid w:val="00325003"/>
    <w:rsid w:val="0032578F"/>
    <w:rsid w:val="0032646E"/>
    <w:rsid w:val="003269D0"/>
    <w:rsid w:val="003270F5"/>
    <w:rsid w:val="00327769"/>
    <w:rsid w:val="00327941"/>
    <w:rsid w:val="00327970"/>
    <w:rsid w:val="003302D2"/>
    <w:rsid w:val="00330358"/>
    <w:rsid w:val="003303B1"/>
    <w:rsid w:val="00330B27"/>
    <w:rsid w:val="00330DB3"/>
    <w:rsid w:val="00331131"/>
    <w:rsid w:val="00331F95"/>
    <w:rsid w:val="0033232A"/>
    <w:rsid w:val="0033243D"/>
    <w:rsid w:val="00333501"/>
    <w:rsid w:val="0033402A"/>
    <w:rsid w:val="00334B6F"/>
    <w:rsid w:val="00334C98"/>
    <w:rsid w:val="0033554F"/>
    <w:rsid w:val="00335859"/>
    <w:rsid w:val="00335D70"/>
    <w:rsid w:val="00336675"/>
    <w:rsid w:val="00336FE6"/>
    <w:rsid w:val="0033701A"/>
    <w:rsid w:val="00337189"/>
    <w:rsid w:val="003378EC"/>
    <w:rsid w:val="0034007E"/>
    <w:rsid w:val="00341802"/>
    <w:rsid w:val="00341B26"/>
    <w:rsid w:val="00342882"/>
    <w:rsid w:val="00342D96"/>
    <w:rsid w:val="003433E1"/>
    <w:rsid w:val="0034355E"/>
    <w:rsid w:val="00343DE5"/>
    <w:rsid w:val="00343FD5"/>
    <w:rsid w:val="003450C9"/>
    <w:rsid w:val="003453CA"/>
    <w:rsid w:val="003456F2"/>
    <w:rsid w:val="00346246"/>
    <w:rsid w:val="003464FB"/>
    <w:rsid w:val="00346644"/>
    <w:rsid w:val="0034670F"/>
    <w:rsid w:val="00346985"/>
    <w:rsid w:val="00347E24"/>
    <w:rsid w:val="003505AB"/>
    <w:rsid w:val="00350AD4"/>
    <w:rsid w:val="00351209"/>
    <w:rsid w:val="0035181D"/>
    <w:rsid w:val="00351DAE"/>
    <w:rsid w:val="003522EA"/>
    <w:rsid w:val="003529E7"/>
    <w:rsid w:val="00352DA4"/>
    <w:rsid w:val="00352E95"/>
    <w:rsid w:val="003538B8"/>
    <w:rsid w:val="003542BC"/>
    <w:rsid w:val="0035484B"/>
    <w:rsid w:val="003551DD"/>
    <w:rsid w:val="00355338"/>
    <w:rsid w:val="00356CE9"/>
    <w:rsid w:val="00357100"/>
    <w:rsid w:val="00357372"/>
    <w:rsid w:val="003576F5"/>
    <w:rsid w:val="0036046C"/>
    <w:rsid w:val="0036064B"/>
    <w:rsid w:val="00360668"/>
    <w:rsid w:val="003608A1"/>
    <w:rsid w:val="00360CE6"/>
    <w:rsid w:val="00360FE4"/>
    <w:rsid w:val="003611B8"/>
    <w:rsid w:val="00361416"/>
    <w:rsid w:val="003623A4"/>
    <w:rsid w:val="00362CA5"/>
    <w:rsid w:val="00363E21"/>
    <w:rsid w:val="00363F98"/>
    <w:rsid w:val="0036408D"/>
    <w:rsid w:val="00364E68"/>
    <w:rsid w:val="003650D9"/>
    <w:rsid w:val="003651DA"/>
    <w:rsid w:val="003655C9"/>
    <w:rsid w:val="0036588C"/>
    <w:rsid w:val="00365BAF"/>
    <w:rsid w:val="00366E63"/>
    <w:rsid w:val="00366F23"/>
    <w:rsid w:val="003675D6"/>
    <w:rsid w:val="003703C3"/>
    <w:rsid w:val="0037052A"/>
    <w:rsid w:val="0037110B"/>
    <w:rsid w:val="00371323"/>
    <w:rsid w:val="003715B7"/>
    <w:rsid w:val="00371DA1"/>
    <w:rsid w:val="00372979"/>
    <w:rsid w:val="00373235"/>
    <w:rsid w:val="0037354B"/>
    <w:rsid w:val="0037400B"/>
    <w:rsid w:val="00374371"/>
    <w:rsid w:val="00374547"/>
    <w:rsid w:val="0037463F"/>
    <w:rsid w:val="0037479A"/>
    <w:rsid w:val="00374E14"/>
    <w:rsid w:val="0037500C"/>
    <w:rsid w:val="003753E4"/>
    <w:rsid w:val="00375F35"/>
    <w:rsid w:val="00376364"/>
    <w:rsid w:val="00376B7A"/>
    <w:rsid w:val="003778FE"/>
    <w:rsid w:val="0038049B"/>
    <w:rsid w:val="0038072D"/>
    <w:rsid w:val="00380D75"/>
    <w:rsid w:val="00380DA4"/>
    <w:rsid w:val="00381C4B"/>
    <w:rsid w:val="0038207C"/>
    <w:rsid w:val="00382116"/>
    <w:rsid w:val="0038244C"/>
    <w:rsid w:val="00382C33"/>
    <w:rsid w:val="00382C8C"/>
    <w:rsid w:val="00383E17"/>
    <w:rsid w:val="0038439A"/>
    <w:rsid w:val="00385297"/>
    <w:rsid w:val="00385B5C"/>
    <w:rsid w:val="00386792"/>
    <w:rsid w:val="00387514"/>
    <w:rsid w:val="00387D16"/>
    <w:rsid w:val="003911E4"/>
    <w:rsid w:val="00391764"/>
    <w:rsid w:val="00391B92"/>
    <w:rsid w:val="00392B0C"/>
    <w:rsid w:val="003952B8"/>
    <w:rsid w:val="00395A8C"/>
    <w:rsid w:val="00396518"/>
    <w:rsid w:val="00396893"/>
    <w:rsid w:val="003969C0"/>
    <w:rsid w:val="003A060E"/>
    <w:rsid w:val="003A0661"/>
    <w:rsid w:val="003A0F53"/>
    <w:rsid w:val="003A1815"/>
    <w:rsid w:val="003A229B"/>
    <w:rsid w:val="003A2A62"/>
    <w:rsid w:val="003A3C4D"/>
    <w:rsid w:val="003A4654"/>
    <w:rsid w:val="003A46A0"/>
    <w:rsid w:val="003A5092"/>
    <w:rsid w:val="003A5C64"/>
    <w:rsid w:val="003A6E4B"/>
    <w:rsid w:val="003B013F"/>
    <w:rsid w:val="003B0936"/>
    <w:rsid w:val="003B0DCA"/>
    <w:rsid w:val="003B0E56"/>
    <w:rsid w:val="003B16E3"/>
    <w:rsid w:val="003B19C0"/>
    <w:rsid w:val="003B2A0F"/>
    <w:rsid w:val="003B3552"/>
    <w:rsid w:val="003B4430"/>
    <w:rsid w:val="003B4CB2"/>
    <w:rsid w:val="003B5474"/>
    <w:rsid w:val="003B5876"/>
    <w:rsid w:val="003B5E81"/>
    <w:rsid w:val="003B6A33"/>
    <w:rsid w:val="003B7546"/>
    <w:rsid w:val="003B7CE4"/>
    <w:rsid w:val="003B7D82"/>
    <w:rsid w:val="003B7E45"/>
    <w:rsid w:val="003C0407"/>
    <w:rsid w:val="003C119C"/>
    <w:rsid w:val="003C213D"/>
    <w:rsid w:val="003C23D6"/>
    <w:rsid w:val="003C243D"/>
    <w:rsid w:val="003C343E"/>
    <w:rsid w:val="003C36DA"/>
    <w:rsid w:val="003C4D67"/>
    <w:rsid w:val="003C4FA1"/>
    <w:rsid w:val="003C512C"/>
    <w:rsid w:val="003C6556"/>
    <w:rsid w:val="003C6B07"/>
    <w:rsid w:val="003C6C37"/>
    <w:rsid w:val="003C78D5"/>
    <w:rsid w:val="003C7E5C"/>
    <w:rsid w:val="003D04EE"/>
    <w:rsid w:val="003D0C76"/>
    <w:rsid w:val="003D0DDB"/>
    <w:rsid w:val="003D1C70"/>
    <w:rsid w:val="003D22A8"/>
    <w:rsid w:val="003D27AB"/>
    <w:rsid w:val="003D27BE"/>
    <w:rsid w:val="003D29A4"/>
    <w:rsid w:val="003D2B1F"/>
    <w:rsid w:val="003D31DB"/>
    <w:rsid w:val="003D3430"/>
    <w:rsid w:val="003D3560"/>
    <w:rsid w:val="003D37B2"/>
    <w:rsid w:val="003D4468"/>
    <w:rsid w:val="003D4738"/>
    <w:rsid w:val="003D481C"/>
    <w:rsid w:val="003D4FF3"/>
    <w:rsid w:val="003D57AE"/>
    <w:rsid w:val="003D5F62"/>
    <w:rsid w:val="003D61DB"/>
    <w:rsid w:val="003D6B61"/>
    <w:rsid w:val="003D7248"/>
    <w:rsid w:val="003D76AC"/>
    <w:rsid w:val="003D7981"/>
    <w:rsid w:val="003D7B4E"/>
    <w:rsid w:val="003D7B67"/>
    <w:rsid w:val="003E00AA"/>
    <w:rsid w:val="003E00C8"/>
    <w:rsid w:val="003E0458"/>
    <w:rsid w:val="003E108C"/>
    <w:rsid w:val="003E128B"/>
    <w:rsid w:val="003E2998"/>
    <w:rsid w:val="003E2FCF"/>
    <w:rsid w:val="003E3234"/>
    <w:rsid w:val="003E3836"/>
    <w:rsid w:val="003E3B65"/>
    <w:rsid w:val="003E3BDD"/>
    <w:rsid w:val="003E3E17"/>
    <w:rsid w:val="003E44F8"/>
    <w:rsid w:val="003E474E"/>
    <w:rsid w:val="003E4FE3"/>
    <w:rsid w:val="003E58B4"/>
    <w:rsid w:val="003E58F7"/>
    <w:rsid w:val="003E6A34"/>
    <w:rsid w:val="003E7A76"/>
    <w:rsid w:val="003F0482"/>
    <w:rsid w:val="003F14CE"/>
    <w:rsid w:val="003F170C"/>
    <w:rsid w:val="003F180D"/>
    <w:rsid w:val="003F1CCC"/>
    <w:rsid w:val="003F41CC"/>
    <w:rsid w:val="003F429A"/>
    <w:rsid w:val="003F47DD"/>
    <w:rsid w:val="003F51F8"/>
    <w:rsid w:val="003F5494"/>
    <w:rsid w:val="003F5AA8"/>
    <w:rsid w:val="003F5CE8"/>
    <w:rsid w:val="003F6737"/>
    <w:rsid w:val="003F67EB"/>
    <w:rsid w:val="003F6A13"/>
    <w:rsid w:val="003F6BD0"/>
    <w:rsid w:val="003F784B"/>
    <w:rsid w:val="003F7B24"/>
    <w:rsid w:val="003F7F31"/>
    <w:rsid w:val="0040021D"/>
    <w:rsid w:val="004007F5"/>
    <w:rsid w:val="004009DD"/>
    <w:rsid w:val="00400D92"/>
    <w:rsid w:val="00400E57"/>
    <w:rsid w:val="00400FD5"/>
    <w:rsid w:val="0040107C"/>
    <w:rsid w:val="0040114B"/>
    <w:rsid w:val="00401720"/>
    <w:rsid w:val="004019F4"/>
    <w:rsid w:val="004030C0"/>
    <w:rsid w:val="00403648"/>
    <w:rsid w:val="00404919"/>
    <w:rsid w:val="004050DC"/>
    <w:rsid w:val="004053FE"/>
    <w:rsid w:val="0040563F"/>
    <w:rsid w:val="00405CEB"/>
    <w:rsid w:val="00405E51"/>
    <w:rsid w:val="0040612B"/>
    <w:rsid w:val="00406475"/>
    <w:rsid w:val="00406B43"/>
    <w:rsid w:val="00406EF1"/>
    <w:rsid w:val="00407A3C"/>
    <w:rsid w:val="004102E6"/>
    <w:rsid w:val="00410B03"/>
    <w:rsid w:val="00411442"/>
    <w:rsid w:val="00411CB7"/>
    <w:rsid w:val="00411E2D"/>
    <w:rsid w:val="004124D2"/>
    <w:rsid w:val="004127E8"/>
    <w:rsid w:val="00412F0F"/>
    <w:rsid w:val="004137BA"/>
    <w:rsid w:val="0041416C"/>
    <w:rsid w:val="0041421F"/>
    <w:rsid w:val="0041424E"/>
    <w:rsid w:val="004152C1"/>
    <w:rsid w:val="0041558A"/>
    <w:rsid w:val="004162E7"/>
    <w:rsid w:val="00416729"/>
    <w:rsid w:val="004167D0"/>
    <w:rsid w:val="00416F14"/>
    <w:rsid w:val="00417D90"/>
    <w:rsid w:val="0042001F"/>
    <w:rsid w:val="004202DC"/>
    <w:rsid w:val="00420657"/>
    <w:rsid w:val="004212D1"/>
    <w:rsid w:val="00422569"/>
    <w:rsid w:val="00422C1B"/>
    <w:rsid w:val="004230A0"/>
    <w:rsid w:val="0042317A"/>
    <w:rsid w:val="00423219"/>
    <w:rsid w:val="004234C0"/>
    <w:rsid w:val="004235EB"/>
    <w:rsid w:val="004239D6"/>
    <w:rsid w:val="00423ECA"/>
    <w:rsid w:val="00423FE6"/>
    <w:rsid w:val="0042439A"/>
    <w:rsid w:val="00425B1F"/>
    <w:rsid w:val="00426FF9"/>
    <w:rsid w:val="00427620"/>
    <w:rsid w:val="004277AE"/>
    <w:rsid w:val="00430664"/>
    <w:rsid w:val="00430694"/>
    <w:rsid w:val="00430B07"/>
    <w:rsid w:val="00431C90"/>
    <w:rsid w:val="00431D4D"/>
    <w:rsid w:val="00432AE7"/>
    <w:rsid w:val="00433104"/>
    <w:rsid w:val="0043329E"/>
    <w:rsid w:val="004332FD"/>
    <w:rsid w:val="004337DA"/>
    <w:rsid w:val="004338A2"/>
    <w:rsid w:val="00433BEC"/>
    <w:rsid w:val="004348F6"/>
    <w:rsid w:val="00434A7C"/>
    <w:rsid w:val="00435C01"/>
    <w:rsid w:val="00435F8B"/>
    <w:rsid w:val="0043683D"/>
    <w:rsid w:val="00437373"/>
    <w:rsid w:val="00437C79"/>
    <w:rsid w:val="00441061"/>
    <w:rsid w:val="00441092"/>
    <w:rsid w:val="004418F0"/>
    <w:rsid w:val="00441A00"/>
    <w:rsid w:val="00442626"/>
    <w:rsid w:val="004427E8"/>
    <w:rsid w:val="004433D2"/>
    <w:rsid w:val="0044428B"/>
    <w:rsid w:val="00444818"/>
    <w:rsid w:val="004448F6"/>
    <w:rsid w:val="004452F0"/>
    <w:rsid w:val="004453C5"/>
    <w:rsid w:val="00445401"/>
    <w:rsid w:val="004468B1"/>
    <w:rsid w:val="00447733"/>
    <w:rsid w:val="00447BD8"/>
    <w:rsid w:val="004501DD"/>
    <w:rsid w:val="00451251"/>
    <w:rsid w:val="0045157E"/>
    <w:rsid w:val="00451CCD"/>
    <w:rsid w:val="0045340E"/>
    <w:rsid w:val="00453756"/>
    <w:rsid w:val="0045415C"/>
    <w:rsid w:val="0045470E"/>
    <w:rsid w:val="0045499B"/>
    <w:rsid w:val="00454AAF"/>
    <w:rsid w:val="0045520C"/>
    <w:rsid w:val="004552CE"/>
    <w:rsid w:val="00455EA1"/>
    <w:rsid w:val="00456318"/>
    <w:rsid w:val="00456785"/>
    <w:rsid w:val="00456A96"/>
    <w:rsid w:val="004571A6"/>
    <w:rsid w:val="00457425"/>
    <w:rsid w:val="00457643"/>
    <w:rsid w:val="0045765D"/>
    <w:rsid w:val="00457CBE"/>
    <w:rsid w:val="004609D8"/>
    <w:rsid w:val="00460D25"/>
    <w:rsid w:val="0046154F"/>
    <w:rsid w:val="004623F4"/>
    <w:rsid w:val="00462445"/>
    <w:rsid w:val="00462589"/>
    <w:rsid w:val="00462922"/>
    <w:rsid w:val="00462B73"/>
    <w:rsid w:val="00463ABD"/>
    <w:rsid w:val="00463AD2"/>
    <w:rsid w:val="00464B79"/>
    <w:rsid w:val="004650AE"/>
    <w:rsid w:val="0046650D"/>
    <w:rsid w:val="00466B0E"/>
    <w:rsid w:val="004701DE"/>
    <w:rsid w:val="00471471"/>
    <w:rsid w:val="00471F77"/>
    <w:rsid w:val="00472E99"/>
    <w:rsid w:val="0047300E"/>
    <w:rsid w:val="00473070"/>
    <w:rsid w:val="004749AA"/>
    <w:rsid w:val="00474DF1"/>
    <w:rsid w:val="00476A98"/>
    <w:rsid w:val="00476DE0"/>
    <w:rsid w:val="00476E10"/>
    <w:rsid w:val="004777AF"/>
    <w:rsid w:val="00480143"/>
    <w:rsid w:val="00480641"/>
    <w:rsid w:val="0048079B"/>
    <w:rsid w:val="00481527"/>
    <w:rsid w:val="004815B5"/>
    <w:rsid w:val="004818F2"/>
    <w:rsid w:val="004819AF"/>
    <w:rsid w:val="00482656"/>
    <w:rsid w:val="00482911"/>
    <w:rsid w:val="00483056"/>
    <w:rsid w:val="00483299"/>
    <w:rsid w:val="004832B9"/>
    <w:rsid w:val="0048341A"/>
    <w:rsid w:val="00483589"/>
    <w:rsid w:val="00483BCB"/>
    <w:rsid w:val="0048444C"/>
    <w:rsid w:val="00485628"/>
    <w:rsid w:val="00486846"/>
    <w:rsid w:val="0048705D"/>
    <w:rsid w:val="00487831"/>
    <w:rsid w:val="004901BA"/>
    <w:rsid w:val="0049059B"/>
    <w:rsid w:val="004910AD"/>
    <w:rsid w:val="0049131C"/>
    <w:rsid w:val="00491337"/>
    <w:rsid w:val="0049189D"/>
    <w:rsid w:val="004918B8"/>
    <w:rsid w:val="00492F4C"/>
    <w:rsid w:val="00493E84"/>
    <w:rsid w:val="00494121"/>
    <w:rsid w:val="0049460D"/>
    <w:rsid w:val="004948D2"/>
    <w:rsid w:val="00494B5D"/>
    <w:rsid w:val="00494F47"/>
    <w:rsid w:val="00495034"/>
    <w:rsid w:val="004954D8"/>
    <w:rsid w:val="00495748"/>
    <w:rsid w:val="00495ECC"/>
    <w:rsid w:val="004961A8"/>
    <w:rsid w:val="0049634E"/>
    <w:rsid w:val="00496959"/>
    <w:rsid w:val="00496CD0"/>
    <w:rsid w:val="0049758A"/>
    <w:rsid w:val="004A08DE"/>
    <w:rsid w:val="004A095D"/>
    <w:rsid w:val="004A0C92"/>
    <w:rsid w:val="004A1757"/>
    <w:rsid w:val="004A1A3A"/>
    <w:rsid w:val="004A1B7C"/>
    <w:rsid w:val="004A1EC3"/>
    <w:rsid w:val="004A2504"/>
    <w:rsid w:val="004A28E7"/>
    <w:rsid w:val="004A2FB0"/>
    <w:rsid w:val="004A3F13"/>
    <w:rsid w:val="004A40F8"/>
    <w:rsid w:val="004A418A"/>
    <w:rsid w:val="004A45E3"/>
    <w:rsid w:val="004A4618"/>
    <w:rsid w:val="004A4E0F"/>
    <w:rsid w:val="004A4EF6"/>
    <w:rsid w:val="004A595F"/>
    <w:rsid w:val="004A59EA"/>
    <w:rsid w:val="004A5E9E"/>
    <w:rsid w:val="004A6049"/>
    <w:rsid w:val="004A7232"/>
    <w:rsid w:val="004A7CD8"/>
    <w:rsid w:val="004B02B5"/>
    <w:rsid w:val="004B082D"/>
    <w:rsid w:val="004B09D9"/>
    <w:rsid w:val="004B11C2"/>
    <w:rsid w:val="004B14B1"/>
    <w:rsid w:val="004B1BD4"/>
    <w:rsid w:val="004B294B"/>
    <w:rsid w:val="004B366C"/>
    <w:rsid w:val="004B38AE"/>
    <w:rsid w:val="004B42DA"/>
    <w:rsid w:val="004B469B"/>
    <w:rsid w:val="004B530A"/>
    <w:rsid w:val="004B651F"/>
    <w:rsid w:val="004B783D"/>
    <w:rsid w:val="004B7855"/>
    <w:rsid w:val="004B7B40"/>
    <w:rsid w:val="004B7DFE"/>
    <w:rsid w:val="004C0074"/>
    <w:rsid w:val="004C0454"/>
    <w:rsid w:val="004C055D"/>
    <w:rsid w:val="004C064C"/>
    <w:rsid w:val="004C07F4"/>
    <w:rsid w:val="004C157C"/>
    <w:rsid w:val="004C1AAA"/>
    <w:rsid w:val="004C1E51"/>
    <w:rsid w:val="004C1EB1"/>
    <w:rsid w:val="004C2332"/>
    <w:rsid w:val="004C5426"/>
    <w:rsid w:val="004C587F"/>
    <w:rsid w:val="004C5F47"/>
    <w:rsid w:val="004C63F0"/>
    <w:rsid w:val="004C6494"/>
    <w:rsid w:val="004C6D52"/>
    <w:rsid w:val="004C6ECE"/>
    <w:rsid w:val="004C707F"/>
    <w:rsid w:val="004C78F5"/>
    <w:rsid w:val="004C7ADF"/>
    <w:rsid w:val="004C7B32"/>
    <w:rsid w:val="004C7C3B"/>
    <w:rsid w:val="004D0614"/>
    <w:rsid w:val="004D0B53"/>
    <w:rsid w:val="004D0E29"/>
    <w:rsid w:val="004D0E3C"/>
    <w:rsid w:val="004D2243"/>
    <w:rsid w:val="004D25BA"/>
    <w:rsid w:val="004D29D9"/>
    <w:rsid w:val="004D2EC1"/>
    <w:rsid w:val="004D3D6F"/>
    <w:rsid w:val="004D57F6"/>
    <w:rsid w:val="004D7265"/>
    <w:rsid w:val="004E0115"/>
    <w:rsid w:val="004E04FF"/>
    <w:rsid w:val="004E0C0E"/>
    <w:rsid w:val="004E1318"/>
    <w:rsid w:val="004E1C37"/>
    <w:rsid w:val="004E1D0E"/>
    <w:rsid w:val="004E1F14"/>
    <w:rsid w:val="004E1F86"/>
    <w:rsid w:val="004E22BF"/>
    <w:rsid w:val="004E22CF"/>
    <w:rsid w:val="004E2C6C"/>
    <w:rsid w:val="004E35FF"/>
    <w:rsid w:val="004E3B7E"/>
    <w:rsid w:val="004E3D02"/>
    <w:rsid w:val="004E47FC"/>
    <w:rsid w:val="004E4FE7"/>
    <w:rsid w:val="004E595B"/>
    <w:rsid w:val="004F00D1"/>
    <w:rsid w:val="004F15A1"/>
    <w:rsid w:val="004F1C4B"/>
    <w:rsid w:val="004F2F43"/>
    <w:rsid w:val="004F3264"/>
    <w:rsid w:val="004F36A1"/>
    <w:rsid w:val="004F39E5"/>
    <w:rsid w:val="004F39E8"/>
    <w:rsid w:val="004F4187"/>
    <w:rsid w:val="004F47ED"/>
    <w:rsid w:val="004F4A1A"/>
    <w:rsid w:val="004F54C3"/>
    <w:rsid w:val="004F5641"/>
    <w:rsid w:val="004F5BA4"/>
    <w:rsid w:val="004F6006"/>
    <w:rsid w:val="004F6748"/>
    <w:rsid w:val="004F6DBF"/>
    <w:rsid w:val="004F76FB"/>
    <w:rsid w:val="004F7743"/>
    <w:rsid w:val="004F7B35"/>
    <w:rsid w:val="0050009E"/>
    <w:rsid w:val="005005B4"/>
    <w:rsid w:val="00500B08"/>
    <w:rsid w:val="00500FE1"/>
    <w:rsid w:val="00501634"/>
    <w:rsid w:val="005019E0"/>
    <w:rsid w:val="00501F26"/>
    <w:rsid w:val="0050225B"/>
    <w:rsid w:val="00503939"/>
    <w:rsid w:val="00505104"/>
    <w:rsid w:val="00505AEB"/>
    <w:rsid w:val="005060FD"/>
    <w:rsid w:val="00506EAF"/>
    <w:rsid w:val="005070E7"/>
    <w:rsid w:val="00507143"/>
    <w:rsid w:val="00507A47"/>
    <w:rsid w:val="00510E16"/>
    <w:rsid w:val="005119D6"/>
    <w:rsid w:val="00513951"/>
    <w:rsid w:val="005144F7"/>
    <w:rsid w:val="00514B6D"/>
    <w:rsid w:val="005158BB"/>
    <w:rsid w:val="0051597E"/>
    <w:rsid w:val="00516770"/>
    <w:rsid w:val="0051799B"/>
    <w:rsid w:val="005204A0"/>
    <w:rsid w:val="0052110A"/>
    <w:rsid w:val="0052125F"/>
    <w:rsid w:val="00521424"/>
    <w:rsid w:val="00521754"/>
    <w:rsid w:val="00521782"/>
    <w:rsid w:val="00521C70"/>
    <w:rsid w:val="00522BA5"/>
    <w:rsid w:val="00523538"/>
    <w:rsid w:val="00523B0B"/>
    <w:rsid w:val="00525B0E"/>
    <w:rsid w:val="00525C6B"/>
    <w:rsid w:val="00526640"/>
    <w:rsid w:val="00526A45"/>
    <w:rsid w:val="00527715"/>
    <w:rsid w:val="00527B2D"/>
    <w:rsid w:val="0053155C"/>
    <w:rsid w:val="00531F0A"/>
    <w:rsid w:val="00531F1D"/>
    <w:rsid w:val="0053267A"/>
    <w:rsid w:val="00532EB6"/>
    <w:rsid w:val="0053315A"/>
    <w:rsid w:val="00533AFA"/>
    <w:rsid w:val="00534921"/>
    <w:rsid w:val="00534C27"/>
    <w:rsid w:val="00535254"/>
    <w:rsid w:val="0053594E"/>
    <w:rsid w:val="00536355"/>
    <w:rsid w:val="00537450"/>
    <w:rsid w:val="00537C8E"/>
    <w:rsid w:val="00540E2B"/>
    <w:rsid w:val="00540FD6"/>
    <w:rsid w:val="00541075"/>
    <w:rsid w:val="005413E1"/>
    <w:rsid w:val="005423C2"/>
    <w:rsid w:val="0054273A"/>
    <w:rsid w:val="00543F1E"/>
    <w:rsid w:val="00544252"/>
    <w:rsid w:val="00546334"/>
    <w:rsid w:val="00546E52"/>
    <w:rsid w:val="00547014"/>
    <w:rsid w:val="0054732E"/>
    <w:rsid w:val="00547665"/>
    <w:rsid w:val="005500ED"/>
    <w:rsid w:val="005505EE"/>
    <w:rsid w:val="0055156D"/>
    <w:rsid w:val="00551578"/>
    <w:rsid w:val="005515A3"/>
    <w:rsid w:val="0055264E"/>
    <w:rsid w:val="0055304C"/>
    <w:rsid w:val="005536FA"/>
    <w:rsid w:val="00554333"/>
    <w:rsid w:val="00554C6E"/>
    <w:rsid w:val="00555778"/>
    <w:rsid w:val="00556776"/>
    <w:rsid w:val="005569E7"/>
    <w:rsid w:val="00556D1C"/>
    <w:rsid w:val="00557F4C"/>
    <w:rsid w:val="00560528"/>
    <w:rsid w:val="0056179B"/>
    <w:rsid w:val="00562245"/>
    <w:rsid w:val="00562BD7"/>
    <w:rsid w:val="005651B6"/>
    <w:rsid w:val="005661F4"/>
    <w:rsid w:val="00566260"/>
    <w:rsid w:val="00566327"/>
    <w:rsid w:val="005667EA"/>
    <w:rsid w:val="00570E01"/>
    <w:rsid w:val="00570EEA"/>
    <w:rsid w:val="005715FC"/>
    <w:rsid w:val="00571B38"/>
    <w:rsid w:val="00573140"/>
    <w:rsid w:val="00573271"/>
    <w:rsid w:val="00573BBF"/>
    <w:rsid w:val="00573C2C"/>
    <w:rsid w:val="00574CCF"/>
    <w:rsid w:val="00574ED1"/>
    <w:rsid w:val="00574F75"/>
    <w:rsid w:val="005751A1"/>
    <w:rsid w:val="005751F5"/>
    <w:rsid w:val="005757AA"/>
    <w:rsid w:val="00575F9A"/>
    <w:rsid w:val="00576635"/>
    <w:rsid w:val="00576DE4"/>
    <w:rsid w:val="00576F67"/>
    <w:rsid w:val="00577553"/>
    <w:rsid w:val="00577B5D"/>
    <w:rsid w:val="00577C0E"/>
    <w:rsid w:val="00577C18"/>
    <w:rsid w:val="00577E04"/>
    <w:rsid w:val="00580374"/>
    <w:rsid w:val="005804B6"/>
    <w:rsid w:val="005805D8"/>
    <w:rsid w:val="00580DAF"/>
    <w:rsid w:val="005828E7"/>
    <w:rsid w:val="00583572"/>
    <w:rsid w:val="005835FF"/>
    <w:rsid w:val="00583D3C"/>
    <w:rsid w:val="00584836"/>
    <w:rsid w:val="00585414"/>
    <w:rsid w:val="005854F2"/>
    <w:rsid w:val="00585BCF"/>
    <w:rsid w:val="00585BFE"/>
    <w:rsid w:val="005860AE"/>
    <w:rsid w:val="00586E20"/>
    <w:rsid w:val="00586FD5"/>
    <w:rsid w:val="005876C5"/>
    <w:rsid w:val="00587EF5"/>
    <w:rsid w:val="0059034B"/>
    <w:rsid w:val="00592445"/>
    <w:rsid w:val="00592E4F"/>
    <w:rsid w:val="00593068"/>
    <w:rsid w:val="00593198"/>
    <w:rsid w:val="005935B7"/>
    <w:rsid w:val="005938DB"/>
    <w:rsid w:val="00593CEE"/>
    <w:rsid w:val="0059473B"/>
    <w:rsid w:val="00594882"/>
    <w:rsid w:val="00594F37"/>
    <w:rsid w:val="00594F54"/>
    <w:rsid w:val="0059585B"/>
    <w:rsid w:val="00595B61"/>
    <w:rsid w:val="00595E0C"/>
    <w:rsid w:val="005960FE"/>
    <w:rsid w:val="0059627E"/>
    <w:rsid w:val="00597497"/>
    <w:rsid w:val="005975DE"/>
    <w:rsid w:val="00597B9E"/>
    <w:rsid w:val="005A025F"/>
    <w:rsid w:val="005A09A3"/>
    <w:rsid w:val="005A17B7"/>
    <w:rsid w:val="005A195D"/>
    <w:rsid w:val="005A1ABE"/>
    <w:rsid w:val="005A1AC4"/>
    <w:rsid w:val="005A352C"/>
    <w:rsid w:val="005A4A33"/>
    <w:rsid w:val="005A4DA5"/>
    <w:rsid w:val="005A6D51"/>
    <w:rsid w:val="005A6F8D"/>
    <w:rsid w:val="005A7790"/>
    <w:rsid w:val="005A77A8"/>
    <w:rsid w:val="005A790A"/>
    <w:rsid w:val="005B041F"/>
    <w:rsid w:val="005B0FE1"/>
    <w:rsid w:val="005B1F5F"/>
    <w:rsid w:val="005B1FCB"/>
    <w:rsid w:val="005B2ACB"/>
    <w:rsid w:val="005B3A36"/>
    <w:rsid w:val="005B46FB"/>
    <w:rsid w:val="005B4973"/>
    <w:rsid w:val="005B5C4B"/>
    <w:rsid w:val="005B675F"/>
    <w:rsid w:val="005B697A"/>
    <w:rsid w:val="005B7734"/>
    <w:rsid w:val="005B77AB"/>
    <w:rsid w:val="005B7D28"/>
    <w:rsid w:val="005C00AE"/>
    <w:rsid w:val="005C0540"/>
    <w:rsid w:val="005C0A68"/>
    <w:rsid w:val="005C1323"/>
    <w:rsid w:val="005C1A58"/>
    <w:rsid w:val="005C3625"/>
    <w:rsid w:val="005C370F"/>
    <w:rsid w:val="005C3895"/>
    <w:rsid w:val="005C3D79"/>
    <w:rsid w:val="005C4023"/>
    <w:rsid w:val="005C4196"/>
    <w:rsid w:val="005C4C28"/>
    <w:rsid w:val="005C4DDC"/>
    <w:rsid w:val="005C58F5"/>
    <w:rsid w:val="005C6939"/>
    <w:rsid w:val="005C6D57"/>
    <w:rsid w:val="005C6FC0"/>
    <w:rsid w:val="005C7554"/>
    <w:rsid w:val="005D057F"/>
    <w:rsid w:val="005D0F84"/>
    <w:rsid w:val="005D259A"/>
    <w:rsid w:val="005D3C4A"/>
    <w:rsid w:val="005D3F02"/>
    <w:rsid w:val="005D40BB"/>
    <w:rsid w:val="005D4A50"/>
    <w:rsid w:val="005D4CE7"/>
    <w:rsid w:val="005D5919"/>
    <w:rsid w:val="005D6759"/>
    <w:rsid w:val="005D6C75"/>
    <w:rsid w:val="005D773F"/>
    <w:rsid w:val="005D78BF"/>
    <w:rsid w:val="005D7B86"/>
    <w:rsid w:val="005D7C08"/>
    <w:rsid w:val="005D7DB3"/>
    <w:rsid w:val="005E08C2"/>
    <w:rsid w:val="005E1686"/>
    <w:rsid w:val="005E1AA1"/>
    <w:rsid w:val="005E1BFC"/>
    <w:rsid w:val="005E2016"/>
    <w:rsid w:val="005E243F"/>
    <w:rsid w:val="005E29E9"/>
    <w:rsid w:val="005E32F1"/>
    <w:rsid w:val="005E33E6"/>
    <w:rsid w:val="005E3476"/>
    <w:rsid w:val="005E3AF6"/>
    <w:rsid w:val="005E3CE8"/>
    <w:rsid w:val="005E4065"/>
    <w:rsid w:val="005E50D5"/>
    <w:rsid w:val="005E549B"/>
    <w:rsid w:val="005E5B8D"/>
    <w:rsid w:val="005E624B"/>
    <w:rsid w:val="005E6A42"/>
    <w:rsid w:val="005E73AE"/>
    <w:rsid w:val="005E7DE0"/>
    <w:rsid w:val="005F0177"/>
    <w:rsid w:val="005F02B0"/>
    <w:rsid w:val="005F0E3F"/>
    <w:rsid w:val="005F1ED9"/>
    <w:rsid w:val="005F1FB4"/>
    <w:rsid w:val="005F2528"/>
    <w:rsid w:val="005F2BCC"/>
    <w:rsid w:val="005F46CA"/>
    <w:rsid w:val="005F5302"/>
    <w:rsid w:val="005F53C0"/>
    <w:rsid w:val="005F585F"/>
    <w:rsid w:val="005F5BC3"/>
    <w:rsid w:val="005F6579"/>
    <w:rsid w:val="005F6661"/>
    <w:rsid w:val="005F6B17"/>
    <w:rsid w:val="005F6F95"/>
    <w:rsid w:val="005F6FF3"/>
    <w:rsid w:val="005F7D8F"/>
    <w:rsid w:val="00600D75"/>
    <w:rsid w:val="006013CA"/>
    <w:rsid w:val="006018D3"/>
    <w:rsid w:val="00601909"/>
    <w:rsid w:val="00601FE8"/>
    <w:rsid w:val="0060240F"/>
    <w:rsid w:val="00602487"/>
    <w:rsid w:val="006026D6"/>
    <w:rsid w:val="00602E10"/>
    <w:rsid w:val="00603BA1"/>
    <w:rsid w:val="00603CED"/>
    <w:rsid w:val="00603DF2"/>
    <w:rsid w:val="00604751"/>
    <w:rsid w:val="00605135"/>
    <w:rsid w:val="00605771"/>
    <w:rsid w:val="00606995"/>
    <w:rsid w:val="006069D3"/>
    <w:rsid w:val="0060726C"/>
    <w:rsid w:val="00607276"/>
    <w:rsid w:val="0060749D"/>
    <w:rsid w:val="00607728"/>
    <w:rsid w:val="00610FBE"/>
    <w:rsid w:val="00611237"/>
    <w:rsid w:val="006116AC"/>
    <w:rsid w:val="00611DB3"/>
    <w:rsid w:val="00611E85"/>
    <w:rsid w:val="006124D6"/>
    <w:rsid w:val="00612D33"/>
    <w:rsid w:val="00612D85"/>
    <w:rsid w:val="0061346B"/>
    <w:rsid w:val="00613922"/>
    <w:rsid w:val="00613F2E"/>
    <w:rsid w:val="00613FA9"/>
    <w:rsid w:val="006144D9"/>
    <w:rsid w:val="00614A3E"/>
    <w:rsid w:val="00614ACA"/>
    <w:rsid w:val="00615332"/>
    <w:rsid w:val="006156AB"/>
    <w:rsid w:val="0061632F"/>
    <w:rsid w:val="006164BA"/>
    <w:rsid w:val="006176F5"/>
    <w:rsid w:val="00621434"/>
    <w:rsid w:val="00622C3C"/>
    <w:rsid w:val="00622DB3"/>
    <w:rsid w:val="006231FA"/>
    <w:rsid w:val="006233D2"/>
    <w:rsid w:val="0062361B"/>
    <w:rsid w:val="00623AED"/>
    <w:rsid w:val="00623B9B"/>
    <w:rsid w:val="006248C6"/>
    <w:rsid w:val="00624D73"/>
    <w:rsid w:val="00625231"/>
    <w:rsid w:val="006254A0"/>
    <w:rsid w:val="00625D34"/>
    <w:rsid w:val="00625E38"/>
    <w:rsid w:val="0062678A"/>
    <w:rsid w:val="006277C2"/>
    <w:rsid w:val="00627F54"/>
    <w:rsid w:val="006302AA"/>
    <w:rsid w:val="006302E8"/>
    <w:rsid w:val="00630618"/>
    <w:rsid w:val="0063072F"/>
    <w:rsid w:val="00630B68"/>
    <w:rsid w:val="00630DBF"/>
    <w:rsid w:val="0063370E"/>
    <w:rsid w:val="00633C2F"/>
    <w:rsid w:val="006349BC"/>
    <w:rsid w:val="00635146"/>
    <w:rsid w:val="00635336"/>
    <w:rsid w:val="00635992"/>
    <w:rsid w:val="00635E13"/>
    <w:rsid w:val="00636377"/>
    <w:rsid w:val="0063642B"/>
    <w:rsid w:val="00636D0B"/>
    <w:rsid w:val="00637FD8"/>
    <w:rsid w:val="00640432"/>
    <w:rsid w:val="00640DE5"/>
    <w:rsid w:val="00640E5E"/>
    <w:rsid w:val="00640E7A"/>
    <w:rsid w:val="00641A86"/>
    <w:rsid w:val="00641E6F"/>
    <w:rsid w:val="00641F7A"/>
    <w:rsid w:val="0064244F"/>
    <w:rsid w:val="00642642"/>
    <w:rsid w:val="006429A4"/>
    <w:rsid w:val="006435E1"/>
    <w:rsid w:val="006437AF"/>
    <w:rsid w:val="0064418A"/>
    <w:rsid w:val="00644369"/>
    <w:rsid w:val="006446D6"/>
    <w:rsid w:val="00644F3A"/>
    <w:rsid w:val="00645480"/>
    <w:rsid w:val="00646871"/>
    <w:rsid w:val="00646911"/>
    <w:rsid w:val="00646C52"/>
    <w:rsid w:val="00646DD2"/>
    <w:rsid w:val="00646F64"/>
    <w:rsid w:val="006475A7"/>
    <w:rsid w:val="00647C01"/>
    <w:rsid w:val="00650D75"/>
    <w:rsid w:val="0065173D"/>
    <w:rsid w:val="00651D0F"/>
    <w:rsid w:val="00651E07"/>
    <w:rsid w:val="006524D4"/>
    <w:rsid w:val="00652979"/>
    <w:rsid w:val="00652E40"/>
    <w:rsid w:val="006542AB"/>
    <w:rsid w:val="00654A19"/>
    <w:rsid w:val="00654A75"/>
    <w:rsid w:val="00654BAF"/>
    <w:rsid w:val="006552C9"/>
    <w:rsid w:val="00655A75"/>
    <w:rsid w:val="00655D46"/>
    <w:rsid w:val="00655EED"/>
    <w:rsid w:val="00657004"/>
    <w:rsid w:val="006570BC"/>
    <w:rsid w:val="00660733"/>
    <w:rsid w:val="0066086F"/>
    <w:rsid w:val="006609E0"/>
    <w:rsid w:val="006611A7"/>
    <w:rsid w:val="0066168D"/>
    <w:rsid w:val="00661D67"/>
    <w:rsid w:val="006623BC"/>
    <w:rsid w:val="00662724"/>
    <w:rsid w:val="00662B03"/>
    <w:rsid w:val="00662CF6"/>
    <w:rsid w:val="00662DF1"/>
    <w:rsid w:val="0066307B"/>
    <w:rsid w:val="00663B2A"/>
    <w:rsid w:val="0066438B"/>
    <w:rsid w:val="006655AD"/>
    <w:rsid w:val="006658D2"/>
    <w:rsid w:val="00666919"/>
    <w:rsid w:val="0066698C"/>
    <w:rsid w:val="00666F71"/>
    <w:rsid w:val="00667190"/>
    <w:rsid w:val="00670367"/>
    <w:rsid w:val="006714FA"/>
    <w:rsid w:val="006715D9"/>
    <w:rsid w:val="00671BBB"/>
    <w:rsid w:val="006723AC"/>
    <w:rsid w:val="00672DC1"/>
    <w:rsid w:val="00673027"/>
    <w:rsid w:val="006733F9"/>
    <w:rsid w:val="0067370C"/>
    <w:rsid w:val="00673B7D"/>
    <w:rsid w:val="0067498F"/>
    <w:rsid w:val="00674B3C"/>
    <w:rsid w:val="00675453"/>
    <w:rsid w:val="00675D82"/>
    <w:rsid w:val="00675F83"/>
    <w:rsid w:val="006760DD"/>
    <w:rsid w:val="006765ED"/>
    <w:rsid w:val="006771FC"/>
    <w:rsid w:val="0067762C"/>
    <w:rsid w:val="0067773F"/>
    <w:rsid w:val="00677842"/>
    <w:rsid w:val="0068135D"/>
    <w:rsid w:val="00682A09"/>
    <w:rsid w:val="0068468A"/>
    <w:rsid w:val="00684A9B"/>
    <w:rsid w:val="006857FA"/>
    <w:rsid w:val="006901FE"/>
    <w:rsid w:val="00690550"/>
    <w:rsid w:val="00690801"/>
    <w:rsid w:val="00690E2F"/>
    <w:rsid w:val="0069130A"/>
    <w:rsid w:val="006915ED"/>
    <w:rsid w:val="0069184C"/>
    <w:rsid w:val="00691A85"/>
    <w:rsid w:val="00691F3C"/>
    <w:rsid w:val="006924D5"/>
    <w:rsid w:val="006931AB"/>
    <w:rsid w:val="00694920"/>
    <w:rsid w:val="00694AD7"/>
    <w:rsid w:val="00695F2C"/>
    <w:rsid w:val="00696A5B"/>
    <w:rsid w:val="00696C1C"/>
    <w:rsid w:val="00696E01"/>
    <w:rsid w:val="00697674"/>
    <w:rsid w:val="006979FA"/>
    <w:rsid w:val="006A013E"/>
    <w:rsid w:val="006A032D"/>
    <w:rsid w:val="006A1588"/>
    <w:rsid w:val="006A16AD"/>
    <w:rsid w:val="006A2FF7"/>
    <w:rsid w:val="006A30FB"/>
    <w:rsid w:val="006A35B2"/>
    <w:rsid w:val="006A4515"/>
    <w:rsid w:val="006A51CF"/>
    <w:rsid w:val="006A5F8B"/>
    <w:rsid w:val="006A60B3"/>
    <w:rsid w:val="006A61EE"/>
    <w:rsid w:val="006A62D2"/>
    <w:rsid w:val="006A6879"/>
    <w:rsid w:val="006A6887"/>
    <w:rsid w:val="006A7A41"/>
    <w:rsid w:val="006A7A6F"/>
    <w:rsid w:val="006B0718"/>
    <w:rsid w:val="006B0788"/>
    <w:rsid w:val="006B09D1"/>
    <w:rsid w:val="006B16D7"/>
    <w:rsid w:val="006B18D8"/>
    <w:rsid w:val="006B195E"/>
    <w:rsid w:val="006B1E82"/>
    <w:rsid w:val="006B3285"/>
    <w:rsid w:val="006B4732"/>
    <w:rsid w:val="006B53BE"/>
    <w:rsid w:val="006B58F4"/>
    <w:rsid w:val="006B5973"/>
    <w:rsid w:val="006B6E9E"/>
    <w:rsid w:val="006B776B"/>
    <w:rsid w:val="006B7BF7"/>
    <w:rsid w:val="006B7CAB"/>
    <w:rsid w:val="006C0192"/>
    <w:rsid w:val="006C147F"/>
    <w:rsid w:val="006C240F"/>
    <w:rsid w:val="006C2C44"/>
    <w:rsid w:val="006C41BC"/>
    <w:rsid w:val="006C45F4"/>
    <w:rsid w:val="006C4880"/>
    <w:rsid w:val="006C4B25"/>
    <w:rsid w:val="006C4D2A"/>
    <w:rsid w:val="006C5ECF"/>
    <w:rsid w:val="006C6413"/>
    <w:rsid w:val="006C6C50"/>
    <w:rsid w:val="006C74D6"/>
    <w:rsid w:val="006C7C8C"/>
    <w:rsid w:val="006D0A96"/>
    <w:rsid w:val="006D113F"/>
    <w:rsid w:val="006D1FD0"/>
    <w:rsid w:val="006D1FF1"/>
    <w:rsid w:val="006D2238"/>
    <w:rsid w:val="006D2408"/>
    <w:rsid w:val="006D2625"/>
    <w:rsid w:val="006D28A0"/>
    <w:rsid w:val="006D3A92"/>
    <w:rsid w:val="006D3E76"/>
    <w:rsid w:val="006D4352"/>
    <w:rsid w:val="006D49EC"/>
    <w:rsid w:val="006D4D94"/>
    <w:rsid w:val="006D4E98"/>
    <w:rsid w:val="006D5FBD"/>
    <w:rsid w:val="006D6035"/>
    <w:rsid w:val="006D7F78"/>
    <w:rsid w:val="006E06A6"/>
    <w:rsid w:val="006E1C33"/>
    <w:rsid w:val="006E201F"/>
    <w:rsid w:val="006E3062"/>
    <w:rsid w:val="006E3268"/>
    <w:rsid w:val="006E3E7F"/>
    <w:rsid w:val="006E44FA"/>
    <w:rsid w:val="006E490F"/>
    <w:rsid w:val="006E5965"/>
    <w:rsid w:val="006E6293"/>
    <w:rsid w:val="006E69EB"/>
    <w:rsid w:val="006E7DD9"/>
    <w:rsid w:val="006E7E13"/>
    <w:rsid w:val="006F056C"/>
    <w:rsid w:val="006F12B8"/>
    <w:rsid w:val="006F139E"/>
    <w:rsid w:val="006F1702"/>
    <w:rsid w:val="006F22F9"/>
    <w:rsid w:val="006F23E9"/>
    <w:rsid w:val="006F2448"/>
    <w:rsid w:val="006F293D"/>
    <w:rsid w:val="006F37FA"/>
    <w:rsid w:val="006F3A47"/>
    <w:rsid w:val="006F3A72"/>
    <w:rsid w:val="006F432A"/>
    <w:rsid w:val="006F4514"/>
    <w:rsid w:val="006F4809"/>
    <w:rsid w:val="006F4E00"/>
    <w:rsid w:val="006F59B7"/>
    <w:rsid w:val="006F71DD"/>
    <w:rsid w:val="006F79A7"/>
    <w:rsid w:val="006F7A55"/>
    <w:rsid w:val="007003B1"/>
    <w:rsid w:val="007009AA"/>
    <w:rsid w:val="00701731"/>
    <w:rsid w:val="00701863"/>
    <w:rsid w:val="007033C1"/>
    <w:rsid w:val="00704B98"/>
    <w:rsid w:val="00704DED"/>
    <w:rsid w:val="00704F64"/>
    <w:rsid w:val="00706BE8"/>
    <w:rsid w:val="00707554"/>
    <w:rsid w:val="007076E5"/>
    <w:rsid w:val="00707A5A"/>
    <w:rsid w:val="00707D4C"/>
    <w:rsid w:val="007105EF"/>
    <w:rsid w:val="00710BCA"/>
    <w:rsid w:val="00710BFA"/>
    <w:rsid w:val="00710FED"/>
    <w:rsid w:val="0071118C"/>
    <w:rsid w:val="00711AA4"/>
    <w:rsid w:val="00711CDB"/>
    <w:rsid w:val="00712867"/>
    <w:rsid w:val="0071299B"/>
    <w:rsid w:val="00712BB1"/>
    <w:rsid w:val="0071307A"/>
    <w:rsid w:val="007142FB"/>
    <w:rsid w:val="00714528"/>
    <w:rsid w:val="00714893"/>
    <w:rsid w:val="007148EF"/>
    <w:rsid w:val="00714E6A"/>
    <w:rsid w:val="007152E4"/>
    <w:rsid w:val="007154EC"/>
    <w:rsid w:val="0071584A"/>
    <w:rsid w:val="007158A2"/>
    <w:rsid w:val="00715CD5"/>
    <w:rsid w:val="007171E3"/>
    <w:rsid w:val="00717C53"/>
    <w:rsid w:val="00720B66"/>
    <w:rsid w:val="007210B4"/>
    <w:rsid w:val="00721D6E"/>
    <w:rsid w:val="00722525"/>
    <w:rsid w:val="00722CFE"/>
    <w:rsid w:val="00722ECA"/>
    <w:rsid w:val="0072308A"/>
    <w:rsid w:val="00723377"/>
    <w:rsid w:val="00724482"/>
    <w:rsid w:val="00724518"/>
    <w:rsid w:val="00724593"/>
    <w:rsid w:val="007247D0"/>
    <w:rsid w:val="00724DD6"/>
    <w:rsid w:val="00725378"/>
    <w:rsid w:val="00726FA2"/>
    <w:rsid w:val="007274A7"/>
    <w:rsid w:val="00727DB9"/>
    <w:rsid w:val="007305C4"/>
    <w:rsid w:val="0073082A"/>
    <w:rsid w:val="007308D0"/>
    <w:rsid w:val="00730ECA"/>
    <w:rsid w:val="00731C34"/>
    <w:rsid w:val="00731D6B"/>
    <w:rsid w:val="00732343"/>
    <w:rsid w:val="007325DB"/>
    <w:rsid w:val="0073455C"/>
    <w:rsid w:val="0073599A"/>
    <w:rsid w:val="00736A1B"/>
    <w:rsid w:val="007370ED"/>
    <w:rsid w:val="00737764"/>
    <w:rsid w:val="007379D5"/>
    <w:rsid w:val="007405E3"/>
    <w:rsid w:val="0074114C"/>
    <w:rsid w:val="00741608"/>
    <w:rsid w:val="0074237D"/>
    <w:rsid w:val="00742B6E"/>
    <w:rsid w:val="00742E04"/>
    <w:rsid w:val="0074381A"/>
    <w:rsid w:val="00743C95"/>
    <w:rsid w:val="007442F1"/>
    <w:rsid w:val="00744D34"/>
    <w:rsid w:val="00744DF5"/>
    <w:rsid w:val="00745036"/>
    <w:rsid w:val="0074508D"/>
    <w:rsid w:val="007450E4"/>
    <w:rsid w:val="007450EC"/>
    <w:rsid w:val="00745906"/>
    <w:rsid w:val="007462E3"/>
    <w:rsid w:val="00746B26"/>
    <w:rsid w:val="007504CE"/>
    <w:rsid w:val="007507C7"/>
    <w:rsid w:val="007510D4"/>
    <w:rsid w:val="00751BEB"/>
    <w:rsid w:val="00752976"/>
    <w:rsid w:val="00756030"/>
    <w:rsid w:val="00756060"/>
    <w:rsid w:val="00756295"/>
    <w:rsid w:val="0075643D"/>
    <w:rsid w:val="007567B5"/>
    <w:rsid w:val="00756A9C"/>
    <w:rsid w:val="00757325"/>
    <w:rsid w:val="007579DC"/>
    <w:rsid w:val="00757A35"/>
    <w:rsid w:val="00757ED4"/>
    <w:rsid w:val="00757F79"/>
    <w:rsid w:val="007601DB"/>
    <w:rsid w:val="00760582"/>
    <w:rsid w:val="007605F6"/>
    <w:rsid w:val="007611F5"/>
    <w:rsid w:val="0076237E"/>
    <w:rsid w:val="007628A1"/>
    <w:rsid w:val="0076301F"/>
    <w:rsid w:val="00764213"/>
    <w:rsid w:val="00764925"/>
    <w:rsid w:val="00765299"/>
    <w:rsid w:val="00765989"/>
    <w:rsid w:val="0076620B"/>
    <w:rsid w:val="00766DCB"/>
    <w:rsid w:val="00767503"/>
    <w:rsid w:val="0076777D"/>
    <w:rsid w:val="00767A38"/>
    <w:rsid w:val="00770029"/>
    <w:rsid w:val="007702B4"/>
    <w:rsid w:val="007704E7"/>
    <w:rsid w:val="00771130"/>
    <w:rsid w:val="007714DC"/>
    <w:rsid w:val="0077197D"/>
    <w:rsid w:val="0077248B"/>
    <w:rsid w:val="0077307C"/>
    <w:rsid w:val="0077369C"/>
    <w:rsid w:val="00773B5C"/>
    <w:rsid w:val="00774AB4"/>
    <w:rsid w:val="007754A0"/>
    <w:rsid w:val="0077672C"/>
    <w:rsid w:val="00776A28"/>
    <w:rsid w:val="007772F6"/>
    <w:rsid w:val="00777831"/>
    <w:rsid w:val="00777A7B"/>
    <w:rsid w:val="00780610"/>
    <w:rsid w:val="00781441"/>
    <w:rsid w:val="00783CB7"/>
    <w:rsid w:val="00783F15"/>
    <w:rsid w:val="00784768"/>
    <w:rsid w:val="00784AEE"/>
    <w:rsid w:val="00784FA6"/>
    <w:rsid w:val="007852B3"/>
    <w:rsid w:val="00785F53"/>
    <w:rsid w:val="007862D5"/>
    <w:rsid w:val="00790D32"/>
    <w:rsid w:val="00791495"/>
    <w:rsid w:val="007919ED"/>
    <w:rsid w:val="00791C01"/>
    <w:rsid w:val="00792532"/>
    <w:rsid w:val="00793532"/>
    <w:rsid w:val="00794C31"/>
    <w:rsid w:val="00795B6C"/>
    <w:rsid w:val="00795CA3"/>
    <w:rsid w:val="00796B17"/>
    <w:rsid w:val="007971E0"/>
    <w:rsid w:val="007973E2"/>
    <w:rsid w:val="007978B7"/>
    <w:rsid w:val="00797980"/>
    <w:rsid w:val="00797F75"/>
    <w:rsid w:val="007A03BD"/>
    <w:rsid w:val="007A0474"/>
    <w:rsid w:val="007A0512"/>
    <w:rsid w:val="007A0895"/>
    <w:rsid w:val="007A0E4D"/>
    <w:rsid w:val="007A18F7"/>
    <w:rsid w:val="007A1AEA"/>
    <w:rsid w:val="007A2824"/>
    <w:rsid w:val="007A35F5"/>
    <w:rsid w:val="007A379F"/>
    <w:rsid w:val="007A411F"/>
    <w:rsid w:val="007A4BFC"/>
    <w:rsid w:val="007A5018"/>
    <w:rsid w:val="007A5463"/>
    <w:rsid w:val="007A5794"/>
    <w:rsid w:val="007A59D7"/>
    <w:rsid w:val="007A5A31"/>
    <w:rsid w:val="007A5D0C"/>
    <w:rsid w:val="007A6708"/>
    <w:rsid w:val="007A7AFC"/>
    <w:rsid w:val="007A7BE1"/>
    <w:rsid w:val="007B06C6"/>
    <w:rsid w:val="007B0AC5"/>
    <w:rsid w:val="007B0BC3"/>
    <w:rsid w:val="007B110F"/>
    <w:rsid w:val="007B1A3C"/>
    <w:rsid w:val="007B29AC"/>
    <w:rsid w:val="007B2CA4"/>
    <w:rsid w:val="007B2D8C"/>
    <w:rsid w:val="007B3A7D"/>
    <w:rsid w:val="007B4273"/>
    <w:rsid w:val="007B4290"/>
    <w:rsid w:val="007B4633"/>
    <w:rsid w:val="007B52D4"/>
    <w:rsid w:val="007B6C93"/>
    <w:rsid w:val="007B6D04"/>
    <w:rsid w:val="007C0D09"/>
    <w:rsid w:val="007C120B"/>
    <w:rsid w:val="007C1797"/>
    <w:rsid w:val="007C1824"/>
    <w:rsid w:val="007C1F1C"/>
    <w:rsid w:val="007C1F2E"/>
    <w:rsid w:val="007C28FB"/>
    <w:rsid w:val="007C43D9"/>
    <w:rsid w:val="007C4441"/>
    <w:rsid w:val="007C45BD"/>
    <w:rsid w:val="007C53CD"/>
    <w:rsid w:val="007C5AC5"/>
    <w:rsid w:val="007C5E6E"/>
    <w:rsid w:val="007C715C"/>
    <w:rsid w:val="007C725A"/>
    <w:rsid w:val="007C7E09"/>
    <w:rsid w:val="007D0166"/>
    <w:rsid w:val="007D04BA"/>
    <w:rsid w:val="007D0F81"/>
    <w:rsid w:val="007D10B7"/>
    <w:rsid w:val="007D2462"/>
    <w:rsid w:val="007D2836"/>
    <w:rsid w:val="007D3065"/>
    <w:rsid w:val="007D4202"/>
    <w:rsid w:val="007D4309"/>
    <w:rsid w:val="007D46C3"/>
    <w:rsid w:val="007D46E4"/>
    <w:rsid w:val="007D68BB"/>
    <w:rsid w:val="007D68FB"/>
    <w:rsid w:val="007D73BF"/>
    <w:rsid w:val="007D7680"/>
    <w:rsid w:val="007E140D"/>
    <w:rsid w:val="007E15FB"/>
    <w:rsid w:val="007E208F"/>
    <w:rsid w:val="007E2C3F"/>
    <w:rsid w:val="007E2EB2"/>
    <w:rsid w:val="007E2F50"/>
    <w:rsid w:val="007E314C"/>
    <w:rsid w:val="007E344B"/>
    <w:rsid w:val="007E4577"/>
    <w:rsid w:val="007E4B82"/>
    <w:rsid w:val="007E4CD7"/>
    <w:rsid w:val="007E56CE"/>
    <w:rsid w:val="007E5971"/>
    <w:rsid w:val="007E5978"/>
    <w:rsid w:val="007E655B"/>
    <w:rsid w:val="007E6900"/>
    <w:rsid w:val="007E6DBA"/>
    <w:rsid w:val="007E7376"/>
    <w:rsid w:val="007E7689"/>
    <w:rsid w:val="007E7CC9"/>
    <w:rsid w:val="007F001D"/>
    <w:rsid w:val="007F123D"/>
    <w:rsid w:val="007F225D"/>
    <w:rsid w:val="007F2BED"/>
    <w:rsid w:val="007F3AE5"/>
    <w:rsid w:val="007F3C9F"/>
    <w:rsid w:val="007F427A"/>
    <w:rsid w:val="007F67B2"/>
    <w:rsid w:val="007F6902"/>
    <w:rsid w:val="007F69E1"/>
    <w:rsid w:val="007F6ED8"/>
    <w:rsid w:val="0080049E"/>
    <w:rsid w:val="0080056F"/>
    <w:rsid w:val="00800A14"/>
    <w:rsid w:val="008011DF"/>
    <w:rsid w:val="0080179C"/>
    <w:rsid w:val="00803114"/>
    <w:rsid w:val="008038F3"/>
    <w:rsid w:val="00803ACF"/>
    <w:rsid w:val="00803DDB"/>
    <w:rsid w:val="00803E27"/>
    <w:rsid w:val="00804914"/>
    <w:rsid w:val="008049DC"/>
    <w:rsid w:val="00804F3D"/>
    <w:rsid w:val="00805054"/>
    <w:rsid w:val="00805410"/>
    <w:rsid w:val="00805BC7"/>
    <w:rsid w:val="0080653C"/>
    <w:rsid w:val="00807C59"/>
    <w:rsid w:val="008102F5"/>
    <w:rsid w:val="0081166D"/>
    <w:rsid w:val="00811F37"/>
    <w:rsid w:val="00812460"/>
    <w:rsid w:val="00812A2E"/>
    <w:rsid w:val="00812BF9"/>
    <w:rsid w:val="00814044"/>
    <w:rsid w:val="0081405D"/>
    <w:rsid w:val="00814212"/>
    <w:rsid w:val="0081489D"/>
    <w:rsid w:val="008148CC"/>
    <w:rsid w:val="00814C84"/>
    <w:rsid w:val="00815197"/>
    <w:rsid w:val="0081580A"/>
    <w:rsid w:val="00815899"/>
    <w:rsid w:val="00815FC2"/>
    <w:rsid w:val="00816D36"/>
    <w:rsid w:val="00817285"/>
    <w:rsid w:val="00817503"/>
    <w:rsid w:val="00820393"/>
    <w:rsid w:val="00820873"/>
    <w:rsid w:val="00820A71"/>
    <w:rsid w:val="00820AFB"/>
    <w:rsid w:val="00821B4B"/>
    <w:rsid w:val="008225BB"/>
    <w:rsid w:val="0082386C"/>
    <w:rsid w:val="00824256"/>
    <w:rsid w:val="00824A2E"/>
    <w:rsid w:val="00824CD8"/>
    <w:rsid w:val="008257F2"/>
    <w:rsid w:val="00825B1A"/>
    <w:rsid w:val="00825C65"/>
    <w:rsid w:val="00826A98"/>
    <w:rsid w:val="0082748F"/>
    <w:rsid w:val="00830B50"/>
    <w:rsid w:val="008320FA"/>
    <w:rsid w:val="00832929"/>
    <w:rsid w:val="008329D0"/>
    <w:rsid w:val="00832A4A"/>
    <w:rsid w:val="00833794"/>
    <w:rsid w:val="00833916"/>
    <w:rsid w:val="00833C64"/>
    <w:rsid w:val="00833D3D"/>
    <w:rsid w:val="0083576F"/>
    <w:rsid w:val="00835B86"/>
    <w:rsid w:val="008363EE"/>
    <w:rsid w:val="00836638"/>
    <w:rsid w:val="008375BA"/>
    <w:rsid w:val="008375C0"/>
    <w:rsid w:val="00837D25"/>
    <w:rsid w:val="00840107"/>
    <w:rsid w:val="008408BC"/>
    <w:rsid w:val="00840E55"/>
    <w:rsid w:val="0084134C"/>
    <w:rsid w:val="00842B80"/>
    <w:rsid w:val="00843821"/>
    <w:rsid w:val="00843974"/>
    <w:rsid w:val="00843DD8"/>
    <w:rsid w:val="00843E53"/>
    <w:rsid w:val="00844701"/>
    <w:rsid w:val="00845A7A"/>
    <w:rsid w:val="00845B28"/>
    <w:rsid w:val="00845B3F"/>
    <w:rsid w:val="00845F6B"/>
    <w:rsid w:val="008466BE"/>
    <w:rsid w:val="008470CA"/>
    <w:rsid w:val="00847815"/>
    <w:rsid w:val="00847D0A"/>
    <w:rsid w:val="00851021"/>
    <w:rsid w:val="008526EC"/>
    <w:rsid w:val="00852B81"/>
    <w:rsid w:val="008530AE"/>
    <w:rsid w:val="008533F9"/>
    <w:rsid w:val="0085371B"/>
    <w:rsid w:val="00853779"/>
    <w:rsid w:val="00854075"/>
    <w:rsid w:val="00854221"/>
    <w:rsid w:val="00855445"/>
    <w:rsid w:val="008555CC"/>
    <w:rsid w:val="00855B4C"/>
    <w:rsid w:val="00856348"/>
    <w:rsid w:val="00856B0B"/>
    <w:rsid w:val="00856E56"/>
    <w:rsid w:val="00857820"/>
    <w:rsid w:val="0086002E"/>
    <w:rsid w:val="008601F3"/>
    <w:rsid w:val="00860521"/>
    <w:rsid w:val="00860598"/>
    <w:rsid w:val="00861C62"/>
    <w:rsid w:val="0086230D"/>
    <w:rsid w:val="008624F1"/>
    <w:rsid w:val="008639CE"/>
    <w:rsid w:val="00863F17"/>
    <w:rsid w:val="008643CC"/>
    <w:rsid w:val="00864986"/>
    <w:rsid w:val="008658CD"/>
    <w:rsid w:val="00866C9B"/>
    <w:rsid w:val="00866F4C"/>
    <w:rsid w:val="00867236"/>
    <w:rsid w:val="008675DB"/>
    <w:rsid w:val="00867E71"/>
    <w:rsid w:val="0087014A"/>
    <w:rsid w:val="00871054"/>
    <w:rsid w:val="008726C1"/>
    <w:rsid w:val="00872C6C"/>
    <w:rsid w:val="00872DD2"/>
    <w:rsid w:val="00873D1A"/>
    <w:rsid w:val="008748E0"/>
    <w:rsid w:val="00874C0D"/>
    <w:rsid w:val="0087589B"/>
    <w:rsid w:val="008770D0"/>
    <w:rsid w:val="008775D0"/>
    <w:rsid w:val="0087787C"/>
    <w:rsid w:val="00881546"/>
    <w:rsid w:val="008821FF"/>
    <w:rsid w:val="00883011"/>
    <w:rsid w:val="008846EE"/>
    <w:rsid w:val="0088529D"/>
    <w:rsid w:val="00885323"/>
    <w:rsid w:val="00885C43"/>
    <w:rsid w:val="00885F3F"/>
    <w:rsid w:val="0088602A"/>
    <w:rsid w:val="00887420"/>
    <w:rsid w:val="00887B71"/>
    <w:rsid w:val="00890615"/>
    <w:rsid w:val="008909A6"/>
    <w:rsid w:val="00890D4D"/>
    <w:rsid w:val="008911F2"/>
    <w:rsid w:val="00891D06"/>
    <w:rsid w:val="00892185"/>
    <w:rsid w:val="00892349"/>
    <w:rsid w:val="008931EE"/>
    <w:rsid w:val="00893A35"/>
    <w:rsid w:val="00893B6C"/>
    <w:rsid w:val="00894B5D"/>
    <w:rsid w:val="00894D4A"/>
    <w:rsid w:val="00894FE5"/>
    <w:rsid w:val="0089593F"/>
    <w:rsid w:val="008959FC"/>
    <w:rsid w:val="00895A9A"/>
    <w:rsid w:val="00895E86"/>
    <w:rsid w:val="008964C6"/>
    <w:rsid w:val="00896C1E"/>
    <w:rsid w:val="008970BF"/>
    <w:rsid w:val="008970ED"/>
    <w:rsid w:val="00897476"/>
    <w:rsid w:val="00897954"/>
    <w:rsid w:val="00897A94"/>
    <w:rsid w:val="00897B52"/>
    <w:rsid w:val="00897D62"/>
    <w:rsid w:val="008A0AC5"/>
    <w:rsid w:val="008A0BED"/>
    <w:rsid w:val="008A18F4"/>
    <w:rsid w:val="008A2C31"/>
    <w:rsid w:val="008A2C3E"/>
    <w:rsid w:val="008A2DA3"/>
    <w:rsid w:val="008A30CF"/>
    <w:rsid w:val="008A3CE7"/>
    <w:rsid w:val="008A3EFD"/>
    <w:rsid w:val="008A6B65"/>
    <w:rsid w:val="008A7203"/>
    <w:rsid w:val="008A73D7"/>
    <w:rsid w:val="008B1555"/>
    <w:rsid w:val="008B1CCA"/>
    <w:rsid w:val="008B205C"/>
    <w:rsid w:val="008B247E"/>
    <w:rsid w:val="008B291E"/>
    <w:rsid w:val="008B37D4"/>
    <w:rsid w:val="008B4303"/>
    <w:rsid w:val="008B4671"/>
    <w:rsid w:val="008B4BBA"/>
    <w:rsid w:val="008B548A"/>
    <w:rsid w:val="008B5538"/>
    <w:rsid w:val="008B5757"/>
    <w:rsid w:val="008B58BB"/>
    <w:rsid w:val="008B597F"/>
    <w:rsid w:val="008B5D0C"/>
    <w:rsid w:val="008B6DEE"/>
    <w:rsid w:val="008B7146"/>
    <w:rsid w:val="008B7FCB"/>
    <w:rsid w:val="008C02DB"/>
    <w:rsid w:val="008C06FF"/>
    <w:rsid w:val="008C0B8D"/>
    <w:rsid w:val="008C0EA0"/>
    <w:rsid w:val="008C119D"/>
    <w:rsid w:val="008C1642"/>
    <w:rsid w:val="008C1D05"/>
    <w:rsid w:val="008C258D"/>
    <w:rsid w:val="008C26EC"/>
    <w:rsid w:val="008C2C90"/>
    <w:rsid w:val="008C2EEA"/>
    <w:rsid w:val="008C34B1"/>
    <w:rsid w:val="008C3509"/>
    <w:rsid w:val="008C4869"/>
    <w:rsid w:val="008C5998"/>
    <w:rsid w:val="008C5F08"/>
    <w:rsid w:val="008C6228"/>
    <w:rsid w:val="008C63BB"/>
    <w:rsid w:val="008C6C1C"/>
    <w:rsid w:val="008C7268"/>
    <w:rsid w:val="008C77BA"/>
    <w:rsid w:val="008C79F0"/>
    <w:rsid w:val="008C7E61"/>
    <w:rsid w:val="008D011B"/>
    <w:rsid w:val="008D0FE3"/>
    <w:rsid w:val="008D1028"/>
    <w:rsid w:val="008D131B"/>
    <w:rsid w:val="008D18AB"/>
    <w:rsid w:val="008D1A9F"/>
    <w:rsid w:val="008D2146"/>
    <w:rsid w:val="008D2D29"/>
    <w:rsid w:val="008D4059"/>
    <w:rsid w:val="008D51EB"/>
    <w:rsid w:val="008D56B5"/>
    <w:rsid w:val="008D6276"/>
    <w:rsid w:val="008D63C9"/>
    <w:rsid w:val="008D6766"/>
    <w:rsid w:val="008D7A0D"/>
    <w:rsid w:val="008E043E"/>
    <w:rsid w:val="008E067C"/>
    <w:rsid w:val="008E0710"/>
    <w:rsid w:val="008E0E35"/>
    <w:rsid w:val="008E0EAD"/>
    <w:rsid w:val="008E1510"/>
    <w:rsid w:val="008E1561"/>
    <w:rsid w:val="008E17AF"/>
    <w:rsid w:val="008E2E1C"/>
    <w:rsid w:val="008E2F3D"/>
    <w:rsid w:val="008E3434"/>
    <w:rsid w:val="008E4C47"/>
    <w:rsid w:val="008E50FD"/>
    <w:rsid w:val="008E585E"/>
    <w:rsid w:val="008E588F"/>
    <w:rsid w:val="008E5A34"/>
    <w:rsid w:val="008E5BC7"/>
    <w:rsid w:val="008E65C9"/>
    <w:rsid w:val="008E6937"/>
    <w:rsid w:val="008E6DC0"/>
    <w:rsid w:val="008E7340"/>
    <w:rsid w:val="008F03B0"/>
    <w:rsid w:val="008F0DA3"/>
    <w:rsid w:val="008F15C3"/>
    <w:rsid w:val="008F18BC"/>
    <w:rsid w:val="008F1A33"/>
    <w:rsid w:val="008F1C71"/>
    <w:rsid w:val="008F4122"/>
    <w:rsid w:val="008F4720"/>
    <w:rsid w:val="008F483E"/>
    <w:rsid w:val="008F532E"/>
    <w:rsid w:val="008F5B1A"/>
    <w:rsid w:val="008F5E9A"/>
    <w:rsid w:val="008F6089"/>
    <w:rsid w:val="008F63E7"/>
    <w:rsid w:val="008F6433"/>
    <w:rsid w:val="008F65A2"/>
    <w:rsid w:val="008F7488"/>
    <w:rsid w:val="008F76FD"/>
    <w:rsid w:val="0090061C"/>
    <w:rsid w:val="00900E31"/>
    <w:rsid w:val="0090162A"/>
    <w:rsid w:val="0090209A"/>
    <w:rsid w:val="00902BAF"/>
    <w:rsid w:val="009033B3"/>
    <w:rsid w:val="009036B6"/>
    <w:rsid w:val="009038D3"/>
    <w:rsid w:val="00903A7E"/>
    <w:rsid w:val="00904205"/>
    <w:rsid w:val="009045F5"/>
    <w:rsid w:val="00904703"/>
    <w:rsid w:val="00904AC4"/>
    <w:rsid w:val="0090510D"/>
    <w:rsid w:val="00905ABE"/>
    <w:rsid w:val="00905B1B"/>
    <w:rsid w:val="009064B3"/>
    <w:rsid w:val="009065E1"/>
    <w:rsid w:val="00906FFE"/>
    <w:rsid w:val="0091116F"/>
    <w:rsid w:val="009113D3"/>
    <w:rsid w:val="00912703"/>
    <w:rsid w:val="0091336E"/>
    <w:rsid w:val="00914711"/>
    <w:rsid w:val="00914D37"/>
    <w:rsid w:val="00915DD4"/>
    <w:rsid w:val="009170F9"/>
    <w:rsid w:val="009171A0"/>
    <w:rsid w:val="00917457"/>
    <w:rsid w:val="00917576"/>
    <w:rsid w:val="00917BCB"/>
    <w:rsid w:val="00920796"/>
    <w:rsid w:val="0092134C"/>
    <w:rsid w:val="00921EF3"/>
    <w:rsid w:val="00922F6A"/>
    <w:rsid w:val="009232ED"/>
    <w:rsid w:val="00923456"/>
    <w:rsid w:val="00924B6C"/>
    <w:rsid w:val="00925034"/>
    <w:rsid w:val="0092556B"/>
    <w:rsid w:val="00925AC1"/>
    <w:rsid w:val="00925D2B"/>
    <w:rsid w:val="00926505"/>
    <w:rsid w:val="00926640"/>
    <w:rsid w:val="00926677"/>
    <w:rsid w:val="0092699D"/>
    <w:rsid w:val="0092714C"/>
    <w:rsid w:val="009272B1"/>
    <w:rsid w:val="00927659"/>
    <w:rsid w:val="00927844"/>
    <w:rsid w:val="009313B8"/>
    <w:rsid w:val="009314C6"/>
    <w:rsid w:val="00931C39"/>
    <w:rsid w:val="009322B7"/>
    <w:rsid w:val="009325A5"/>
    <w:rsid w:val="009325DD"/>
    <w:rsid w:val="00932D27"/>
    <w:rsid w:val="00932DCE"/>
    <w:rsid w:val="009336B1"/>
    <w:rsid w:val="00933F22"/>
    <w:rsid w:val="0093467D"/>
    <w:rsid w:val="0093531B"/>
    <w:rsid w:val="00935D9B"/>
    <w:rsid w:val="009371DE"/>
    <w:rsid w:val="00937A70"/>
    <w:rsid w:val="009403DD"/>
    <w:rsid w:val="0094088A"/>
    <w:rsid w:val="0094096E"/>
    <w:rsid w:val="00941566"/>
    <w:rsid w:val="009416D9"/>
    <w:rsid w:val="009418A4"/>
    <w:rsid w:val="00941CBC"/>
    <w:rsid w:val="00942633"/>
    <w:rsid w:val="00942900"/>
    <w:rsid w:val="00942992"/>
    <w:rsid w:val="00942A2E"/>
    <w:rsid w:val="00942D42"/>
    <w:rsid w:val="00942D79"/>
    <w:rsid w:val="0094359E"/>
    <w:rsid w:val="00944462"/>
    <w:rsid w:val="00944C8A"/>
    <w:rsid w:val="0094518B"/>
    <w:rsid w:val="0094587F"/>
    <w:rsid w:val="009461F6"/>
    <w:rsid w:val="009463CC"/>
    <w:rsid w:val="009463E7"/>
    <w:rsid w:val="00946D4B"/>
    <w:rsid w:val="009475E5"/>
    <w:rsid w:val="00950330"/>
    <w:rsid w:val="00950AB3"/>
    <w:rsid w:val="00950ACA"/>
    <w:rsid w:val="00950C07"/>
    <w:rsid w:val="00950CC7"/>
    <w:rsid w:val="00951A84"/>
    <w:rsid w:val="00951CC3"/>
    <w:rsid w:val="00952EEC"/>
    <w:rsid w:val="0095497F"/>
    <w:rsid w:val="00954C40"/>
    <w:rsid w:val="00955716"/>
    <w:rsid w:val="009557BB"/>
    <w:rsid w:val="00955F63"/>
    <w:rsid w:val="009564F0"/>
    <w:rsid w:val="009573B2"/>
    <w:rsid w:val="009573BE"/>
    <w:rsid w:val="00960638"/>
    <w:rsid w:val="009617EC"/>
    <w:rsid w:val="00961C2F"/>
    <w:rsid w:val="009626A2"/>
    <w:rsid w:val="00962AD1"/>
    <w:rsid w:val="00963184"/>
    <w:rsid w:val="009631B2"/>
    <w:rsid w:val="00963B23"/>
    <w:rsid w:val="0096454F"/>
    <w:rsid w:val="0096497B"/>
    <w:rsid w:val="00964B14"/>
    <w:rsid w:val="00967868"/>
    <w:rsid w:val="00970130"/>
    <w:rsid w:val="009704EB"/>
    <w:rsid w:val="009709EB"/>
    <w:rsid w:val="009717DA"/>
    <w:rsid w:val="00971AB5"/>
    <w:rsid w:val="00971D02"/>
    <w:rsid w:val="009721D5"/>
    <w:rsid w:val="009723C4"/>
    <w:rsid w:val="00972A7A"/>
    <w:rsid w:val="00972A8C"/>
    <w:rsid w:val="00972DE4"/>
    <w:rsid w:val="0097327C"/>
    <w:rsid w:val="009748BD"/>
    <w:rsid w:val="00974B8D"/>
    <w:rsid w:val="00974C2E"/>
    <w:rsid w:val="00974D21"/>
    <w:rsid w:val="00975036"/>
    <w:rsid w:val="00975618"/>
    <w:rsid w:val="00975622"/>
    <w:rsid w:val="009757F4"/>
    <w:rsid w:val="0097596A"/>
    <w:rsid w:val="00975C28"/>
    <w:rsid w:val="009764B5"/>
    <w:rsid w:val="00976A21"/>
    <w:rsid w:val="00976C6A"/>
    <w:rsid w:val="00977546"/>
    <w:rsid w:val="00977992"/>
    <w:rsid w:val="009805A0"/>
    <w:rsid w:val="00980C06"/>
    <w:rsid w:val="0098159A"/>
    <w:rsid w:val="00981E92"/>
    <w:rsid w:val="00982BC1"/>
    <w:rsid w:val="00984965"/>
    <w:rsid w:val="00985790"/>
    <w:rsid w:val="00985890"/>
    <w:rsid w:val="0098596A"/>
    <w:rsid w:val="0098635F"/>
    <w:rsid w:val="00986F61"/>
    <w:rsid w:val="00987593"/>
    <w:rsid w:val="00987A78"/>
    <w:rsid w:val="00990800"/>
    <w:rsid w:val="00991615"/>
    <w:rsid w:val="0099161F"/>
    <w:rsid w:val="009916E2"/>
    <w:rsid w:val="00991F72"/>
    <w:rsid w:val="0099229C"/>
    <w:rsid w:val="00993D7C"/>
    <w:rsid w:val="00993FC0"/>
    <w:rsid w:val="00994867"/>
    <w:rsid w:val="009948BF"/>
    <w:rsid w:val="00994946"/>
    <w:rsid w:val="00994C25"/>
    <w:rsid w:val="00995031"/>
    <w:rsid w:val="00995326"/>
    <w:rsid w:val="00995690"/>
    <w:rsid w:val="0099569E"/>
    <w:rsid w:val="00996983"/>
    <w:rsid w:val="00996A20"/>
    <w:rsid w:val="0099701B"/>
    <w:rsid w:val="00997649"/>
    <w:rsid w:val="00997F85"/>
    <w:rsid w:val="009A0F6B"/>
    <w:rsid w:val="009A13F9"/>
    <w:rsid w:val="009A1779"/>
    <w:rsid w:val="009A2880"/>
    <w:rsid w:val="009A2D17"/>
    <w:rsid w:val="009A34C2"/>
    <w:rsid w:val="009A3BBF"/>
    <w:rsid w:val="009A475A"/>
    <w:rsid w:val="009A48A6"/>
    <w:rsid w:val="009A5062"/>
    <w:rsid w:val="009A587F"/>
    <w:rsid w:val="009A5CD4"/>
    <w:rsid w:val="009A5DD2"/>
    <w:rsid w:val="009A6884"/>
    <w:rsid w:val="009B119F"/>
    <w:rsid w:val="009B1704"/>
    <w:rsid w:val="009B19AD"/>
    <w:rsid w:val="009B1CB4"/>
    <w:rsid w:val="009B1E2C"/>
    <w:rsid w:val="009B35D2"/>
    <w:rsid w:val="009B3D3A"/>
    <w:rsid w:val="009B4192"/>
    <w:rsid w:val="009B50DF"/>
    <w:rsid w:val="009B5A4A"/>
    <w:rsid w:val="009B5A5F"/>
    <w:rsid w:val="009B6D8C"/>
    <w:rsid w:val="009B73E0"/>
    <w:rsid w:val="009B7B6A"/>
    <w:rsid w:val="009C1900"/>
    <w:rsid w:val="009C1D39"/>
    <w:rsid w:val="009C22D5"/>
    <w:rsid w:val="009C3D17"/>
    <w:rsid w:val="009C3E4D"/>
    <w:rsid w:val="009C440E"/>
    <w:rsid w:val="009C4F70"/>
    <w:rsid w:val="009C5967"/>
    <w:rsid w:val="009C5B32"/>
    <w:rsid w:val="009C5BBA"/>
    <w:rsid w:val="009C6525"/>
    <w:rsid w:val="009C6C1A"/>
    <w:rsid w:val="009C6D90"/>
    <w:rsid w:val="009C6DEC"/>
    <w:rsid w:val="009D07B9"/>
    <w:rsid w:val="009D0A26"/>
    <w:rsid w:val="009D16F6"/>
    <w:rsid w:val="009D1C74"/>
    <w:rsid w:val="009D1FBC"/>
    <w:rsid w:val="009D23CD"/>
    <w:rsid w:val="009D2E0E"/>
    <w:rsid w:val="009D33F5"/>
    <w:rsid w:val="009D3821"/>
    <w:rsid w:val="009D4A45"/>
    <w:rsid w:val="009D4FB2"/>
    <w:rsid w:val="009D5943"/>
    <w:rsid w:val="009D5E73"/>
    <w:rsid w:val="009D6278"/>
    <w:rsid w:val="009D660D"/>
    <w:rsid w:val="009D692F"/>
    <w:rsid w:val="009D69A5"/>
    <w:rsid w:val="009D7359"/>
    <w:rsid w:val="009D7A31"/>
    <w:rsid w:val="009D7E02"/>
    <w:rsid w:val="009D7F82"/>
    <w:rsid w:val="009E103F"/>
    <w:rsid w:val="009E113A"/>
    <w:rsid w:val="009E17A3"/>
    <w:rsid w:val="009E2604"/>
    <w:rsid w:val="009E27A7"/>
    <w:rsid w:val="009E3322"/>
    <w:rsid w:val="009E34F4"/>
    <w:rsid w:val="009E3BD4"/>
    <w:rsid w:val="009E3EC9"/>
    <w:rsid w:val="009E442C"/>
    <w:rsid w:val="009E4E6D"/>
    <w:rsid w:val="009E4EB4"/>
    <w:rsid w:val="009E62AC"/>
    <w:rsid w:val="009F03DA"/>
    <w:rsid w:val="009F0448"/>
    <w:rsid w:val="009F0778"/>
    <w:rsid w:val="009F0FE8"/>
    <w:rsid w:val="009F1455"/>
    <w:rsid w:val="009F1A88"/>
    <w:rsid w:val="009F1CDC"/>
    <w:rsid w:val="009F2F00"/>
    <w:rsid w:val="009F320C"/>
    <w:rsid w:val="009F39DB"/>
    <w:rsid w:val="009F3C3F"/>
    <w:rsid w:val="009F42EC"/>
    <w:rsid w:val="009F492E"/>
    <w:rsid w:val="009F518B"/>
    <w:rsid w:val="009F543F"/>
    <w:rsid w:val="009F5448"/>
    <w:rsid w:val="009F5478"/>
    <w:rsid w:val="009F5507"/>
    <w:rsid w:val="009F571A"/>
    <w:rsid w:val="009F57F3"/>
    <w:rsid w:val="009F584F"/>
    <w:rsid w:val="009F59A9"/>
    <w:rsid w:val="009F5F52"/>
    <w:rsid w:val="009F641C"/>
    <w:rsid w:val="00A00FC9"/>
    <w:rsid w:val="00A0152E"/>
    <w:rsid w:val="00A02181"/>
    <w:rsid w:val="00A025A0"/>
    <w:rsid w:val="00A025DD"/>
    <w:rsid w:val="00A027F1"/>
    <w:rsid w:val="00A02B32"/>
    <w:rsid w:val="00A036A4"/>
    <w:rsid w:val="00A03917"/>
    <w:rsid w:val="00A03DF5"/>
    <w:rsid w:val="00A05BD3"/>
    <w:rsid w:val="00A05F27"/>
    <w:rsid w:val="00A06C4A"/>
    <w:rsid w:val="00A06F8B"/>
    <w:rsid w:val="00A072B3"/>
    <w:rsid w:val="00A101B7"/>
    <w:rsid w:val="00A10AFB"/>
    <w:rsid w:val="00A1134B"/>
    <w:rsid w:val="00A117D9"/>
    <w:rsid w:val="00A11FA6"/>
    <w:rsid w:val="00A11FC7"/>
    <w:rsid w:val="00A12601"/>
    <w:rsid w:val="00A1264B"/>
    <w:rsid w:val="00A12837"/>
    <w:rsid w:val="00A13107"/>
    <w:rsid w:val="00A13C83"/>
    <w:rsid w:val="00A13D11"/>
    <w:rsid w:val="00A142DA"/>
    <w:rsid w:val="00A14EDC"/>
    <w:rsid w:val="00A152C3"/>
    <w:rsid w:val="00A1535B"/>
    <w:rsid w:val="00A15835"/>
    <w:rsid w:val="00A15C87"/>
    <w:rsid w:val="00A160B4"/>
    <w:rsid w:val="00A160B7"/>
    <w:rsid w:val="00A16AD5"/>
    <w:rsid w:val="00A177A1"/>
    <w:rsid w:val="00A17B7F"/>
    <w:rsid w:val="00A201CE"/>
    <w:rsid w:val="00A2092B"/>
    <w:rsid w:val="00A20B0F"/>
    <w:rsid w:val="00A214C5"/>
    <w:rsid w:val="00A21529"/>
    <w:rsid w:val="00A218B7"/>
    <w:rsid w:val="00A2199A"/>
    <w:rsid w:val="00A219F9"/>
    <w:rsid w:val="00A21E25"/>
    <w:rsid w:val="00A225C9"/>
    <w:rsid w:val="00A23771"/>
    <w:rsid w:val="00A24C0C"/>
    <w:rsid w:val="00A24F5F"/>
    <w:rsid w:val="00A252B4"/>
    <w:rsid w:val="00A25493"/>
    <w:rsid w:val="00A25BFD"/>
    <w:rsid w:val="00A2690B"/>
    <w:rsid w:val="00A26E63"/>
    <w:rsid w:val="00A2760F"/>
    <w:rsid w:val="00A3060B"/>
    <w:rsid w:val="00A31B4C"/>
    <w:rsid w:val="00A32B24"/>
    <w:rsid w:val="00A339DA"/>
    <w:rsid w:val="00A33D86"/>
    <w:rsid w:val="00A3426F"/>
    <w:rsid w:val="00A3445C"/>
    <w:rsid w:val="00A34546"/>
    <w:rsid w:val="00A3460A"/>
    <w:rsid w:val="00A3502A"/>
    <w:rsid w:val="00A3670E"/>
    <w:rsid w:val="00A36A5A"/>
    <w:rsid w:val="00A37011"/>
    <w:rsid w:val="00A37FB6"/>
    <w:rsid w:val="00A40594"/>
    <w:rsid w:val="00A40EBF"/>
    <w:rsid w:val="00A40F22"/>
    <w:rsid w:val="00A40FD9"/>
    <w:rsid w:val="00A41CDD"/>
    <w:rsid w:val="00A41E62"/>
    <w:rsid w:val="00A42128"/>
    <w:rsid w:val="00A42205"/>
    <w:rsid w:val="00A42388"/>
    <w:rsid w:val="00A432CA"/>
    <w:rsid w:val="00A433B0"/>
    <w:rsid w:val="00A43CE2"/>
    <w:rsid w:val="00A45A91"/>
    <w:rsid w:val="00A46221"/>
    <w:rsid w:val="00A46794"/>
    <w:rsid w:val="00A4690B"/>
    <w:rsid w:val="00A47A1D"/>
    <w:rsid w:val="00A47DA6"/>
    <w:rsid w:val="00A50352"/>
    <w:rsid w:val="00A50552"/>
    <w:rsid w:val="00A506E2"/>
    <w:rsid w:val="00A50967"/>
    <w:rsid w:val="00A5132C"/>
    <w:rsid w:val="00A5154C"/>
    <w:rsid w:val="00A51F50"/>
    <w:rsid w:val="00A540A8"/>
    <w:rsid w:val="00A54B23"/>
    <w:rsid w:val="00A55243"/>
    <w:rsid w:val="00A556FD"/>
    <w:rsid w:val="00A55C03"/>
    <w:rsid w:val="00A55F33"/>
    <w:rsid w:val="00A55FC6"/>
    <w:rsid w:val="00A5697D"/>
    <w:rsid w:val="00A57093"/>
    <w:rsid w:val="00A57652"/>
    <w:rsid w:val="00A60229"/>
    <w:rsid w:val="00A60E64"/>
    <w:rsid w:val="00A621A5"/>
    <w:rsid w:val="00A62288"/>
    <w:rsid w:val="00A6274C"/>
    <w:rsid w:val="00A6382E"/>
    <w:rsid w:val="00A63C62"/>
    <w:rsid w:val="00A63F38"/>
    <w:rsid w:val="00A64A62"/>
    <w:rsid w:val="00A64C08"/>
    <w:rsid w:val="00A651FA"/>
    <w:rsid w:val="00A65230"/>
    <w:rsid w:val="00A658DA"/>
    <w:rsid w:val="00A65C03"/>
    <w:rsid w:val="00A664FE"/>
    <w:rsid w:val="00A66947"/>
    <w:rsid w:val="00A66BC7"/>
    <w:rsid w:val="00A66F95"/>
    <w:rsid w:val="00A6720B"/>
    <w:rsid w:val="00A700AC"/>
    <w:rsid w:val="00A7064D"/>
    <w:rsid w:val="00A709F1"/>
    <w:rsid w:val="00A70B5F"/>
    <w:rsid w:val="00A70D9B"/>
    <w:rsid w:val="00A71416"/>
    <w:rsid w:val="00A71763"/>
    <w:rsid w:val="00A718A9"/>
    <w:rsid w:val="00A71AB1"/>
    <w:rsid w:val="00A71C8C"/>
    <w:rsid w:val="00A72A01"/>
    <w:rsid w:val="00A7330C"/>
    <w:rsid w:val="00A73313"/>
    <w:rsid w:val="00A7352C"/>
    <w:rsid w:val="00A73806"/>
    <w:rsid w:val="00A738A2"/>
    <w:rsid w:val="00A73A26"/>
    <w:rsid w:val="00A73BFA"/>
    <w:rsid w:val="00A741B3"/>
    <w:rsid w:val="00A7561C"/>
    <w:rsid w:val="00A7597C"/>
    <w:rsid w:val="00A7753D"/>
    <w:rsid w:val="00A776F3"/>
    <w:rsid w:val="00A77B06"/>
    <w:rsid w:val="00A77FE4"/>
    <w:rsid w:val="00A80957"/>
    <w:rsid w:val="00A80A2D"/>
    <w:rsid w:val="00A823A7"/>
    <w:rsid w:val="00A8264F"/>
    <w:rsid w:val="00A82E6E"/>
    <w:rsid w:val="00A830D1"/>
    <w:rsid w:val="00A83227"/>
    <w:rsid w:val="00A83539"/>
    <w:rsid w:val="00A86BEA"/>
    <w:rsid w:val="00A878BF"/>
    <w:rsid w:val="00A87AA0"/>
    <w:rsid w:val="00A87B70"/>
    <w:rsid w:val="00A901D0"/>
    <w:rsid w:val="00A90853"/>
    <w:rsid w:val="00A90948"/>
    <w:rsid w:val="00A90A09"/>
    <w:rsid w:val="00A9104A"/>
    <w:rsid w:val="00A91220"/>
    <w:rsid w:val="00A91C8D"/>
    <w:rsid w:val="00A922C7"/>
    <w:rsid w:val="00A924BF"/>
    <w:rsid w:val="00A92C11"/>
    <w:rsid w:val="00A92EC7"/>
    <w:rsid w:val="00A932E1"/>
    <w:rsid w:val="00A94D77"/>
    <w:rsid w:val="00A94F34"/>
    <w:rsid w:val="00A94F53"/>
    <w:rsid w:val="00A95279"/>
    <w:rsid w:val="00A952A1"/>
    <w:rsid w:val="00A96D48"/>
    <w:rsid w:val="00A971B9"/>
    <w:rsid w:val="00A974E0"/>
    <w:rsid w:val="00A97C29"/>
    <w:rsid w:val="00A97F98"/>
    <w:rsid w:val="00AA053B"/>
    <w:rsid w:val="00AA0C62"/>
    <w:rsid w:val="00AA11F1"/>
    <w:rsid w:val="00AA12E4"/>
    <w:rsid w:val="00AA13EA"/>
    <w:rsid w:val="00AA1975"/>
    <w:rsid w:val="00AA1A20"/>
    <w:rsid w:val="00AA21E5"/>
    <w:rsid w:val="00AA2DA2"/>
    <w:rsid w:val="00AA35F9"/>
    <w:rsid w:val="00AA37FC"/>
    <w:rsid w:val="00AA3BA7"/>
    <w:rsid w:val="00AA40D2"/>
    <w:rsid w:val="00AA4828"/>
    <w:rsid w:val="00AA4B55"/>
    <w:rsid w:val="00AA4E9E"/>
    <w:rsid w:val="00AA51F7"/>
    <w:rsid w:val="00AA54AF"/>
    <w:rsid w:val="00AA5D6E"/>
    <w:rsid w:val="00AA64DD"/>
    <w:rsid w:val="00AA74C4"/>
    <w:rsid w:val="00AB0179"/>
    <w:rsid w:val="00AB07DE"/>
    <w:rsid w:val="00AB1243"/>
    <w:rsid w:val="00AB1255"/>
    <w:rsid w:val="00AB166D"/>
    <w:rsid w:val="00AB55C1"/>
    <w:rsid w:val="00AB6614"/>
    <w:rsid w:val="00AB6A42"/>
    <w:rsid w:val="00AB7586"/>
    <w:rsid w:val="00AB7BD7"/>
    <w:rsid w:val="00AC0502"/>
    <w:rsid w:val="00AC09E0"/>
    <w:rsid w:val="00AC112F"/>
    <w:rsid w:val="00AC1A9B"/>
    <w:rsid w:val="00AC1B1D"/>
    <w:rsid w:val="00AC4519"/>
    <w:rsid w:val="00AC69FE"/>
    <w:rsid w:val="00AC7562"/>
    <w:rsid w:val="00AC7C8F"/>
    <w:rsid w:val="00AD0212"/>
    <w:rsid w:val="00AD0BEA"/>
    <w:rsid w:val="00AD293E"/>
    <w:rsid w:val="00AD3510"/>
    <w:rsid w:val="00AD3884"/>
    <w:rsid w:val="00AD3BBB"/>
    <w:rsid w:val="00AD3D59"/>
    <w:rsid w:val="00AD41FE"/>
    <w:rsid w:val="00AD4BE8"/>
    <w:rsid w:val="00AD4D9B"/>
    <w:rsid w:val="00AD5296"/>
    <w:rsid w:val="00AD5664"/>
    <w:rsid w:val="00AD58BD"/>
    <w:rsid w:val="00AD5C36"/>
    <w:rsid w:val="00AD60CF"/>
    <w:rsid w:val="00AD6417"/>
    <w:rsid w:val="00AD6D8E"/>
    <w:rsid w:val="00AD75F2"/>
    <w:rsid w:val="00AE02A7"/>
    <w:rsid w:val="00AE0917"/>
    <w:rsid w:val="00AE148D"/>
    <w:rsid w:val="00AE1916"/>
    <w:rsid w:val="00AE19D2"/>
    <w:rsid w:val="00AE1F12"/>
    <w:rsid w:val="00AE234F"/>
    <w:rsid w:val="00AE3C73"/>
    <w:rsid w:val="00AE4694"/>
    <w:rsid w:val="00AE46BD"/>
    <w:rsid w:val="00AE5DFC"/>
    <w:rsid w:val="00AE7034"/>
    <w:rsid w:val="00AF06EF"/>
    <w:rsid w:val="00AF1061"/>
    <w:rsid w:val="00AF1167"/>
    <w:rsid w:val="00AF1652"/>
    <w:rsid w:val="00AF1953"/>
    <w:rsid w:val="00AF1973"/>
    <w:rsid w:val="00AF268D"/>
    <w:rsid w:val="00AF26BA"/>
    <w:rsid w:val="00AF29F7"/>
    <w:rsid w:val="00AF2BB1"/>
    <w:rsid w:val="00AF3314"/>
    <w:rsid w:val="00AF35CA"/>
    <w:rsid w:val="00AF3F9D"/>
    <w:rsid w:val="00AF4E96"/>
    <w:rsid w:val="00AF5E53"/>
    <w:rsid w:val="00AF62A2"/>
    <w:rsid w:val="00AF63FB"/>
    <w:rsid w:val="00AF65A7"/>
    <w:rsid w:val="00AF7590"/>
    <w:rsid w:val="00B00CC1"/>
    <w:rsid w:val="00B00F1C"/>
    <w:rsid w:val="00B00FA0"/>
    <w:rsid w:val="00B01611"/>
    <w:rsid w:val="00B022A3"/>
    <w:rsid w:val="00B02A6B"/>
    <w:rsid w:val="00B031AB"/>
    <w:rsid w:val="00B034F1"/>
    <w:rsid w:val="00B03B35"/>
    <w:rsid w:val="00B04A0D"/>
    <w:rsid w:val="00B04EA7"/>
    <w:rsid w:val="00B04FA6"/>
    <w:rsid w:val="00B0528A"/>
    <w:rsid w:val="00B05984"/>
    <w:rsid w:val="00B05F0E"/>
    <w:rsid w:val="00B06031"/>
    <w:rsid w:val="00B06180"/>
    <w:rsid w:val="00B06EC4"/>
    <w:rsid w:val="00B074DA"/>
    <w:rsid w:val="00B07622"/>
    <w:rsid w:val="00B07A5F"/>
    <w:rsid w:val="00B07BA3"/>
    <w:rsid w:val="00B1067E"/>
    <w:rsid w:val="00B117DD"/>
    <w:rsid w:val="00B11A81"/>
    <w:rsid w:val="00B120F6"/>
    <w:rsid w:val="00B13059"/>
    <w:rsid w:val="00B13366"/>
    <w:rsid w:val="00B13D34"/>
    <w:rsid w:val="00B144A9"/>
    <w:rsid w:val="00B14F5F"/>
    <w:rsid w:val="00B150D0"/>
    <w:rsid w:val="00B16B19"/>
    <w:rsid w:val="00B16D3E"/>
    <w:rsid w:val="00B16D84"/>
    <w:rsid w:val="00B174D8"/>
    <w:rsid w:val="00B1785E"/>
    <w:rsid w:val="00B21AC5"/>
    <w:rsid w:val="00B22451"/>
    <w:rsid w:val="00B22974"/>
    <w:rsid w:val="00B229D4"/>
    <w:rsid w:val="00B22C2D"/>
    <w:rsid w:val="00B2389C"/>
    <w:rsid w:val="00B238DC"/>
    <w:rsid w:val="00B2396A"/>
    <w:rsid w:val="00B23F43"/>
    <w:rsid w:val="00B24616"/>
    <w:rsid w:val="00B24AB9"/>
    <w:rsid w:val="00B259C9"/>
    <w:rsid w:val="00B259F9"/>
    <w:rsid w:val="00B26316"/>
    <w:rsid w:val="00B26492"/>
    <w:rsid w:val="00B2663F"/>
    <w:rsid w:val="00B27B79"/>
    <w:rsid w:val="00B27BEF"/>
    <w:rsid w:val="00B27E41"/>
    <w:rsid w:val="00B30C7C"/>
    <w:rsid w:val="00B313BD"/>
    <w:rsid w:val="00B316A0"/>
    <w:rsid w:val="00B34C96"/>
    <w:rsid w:val="00B3514B"/>
    <w:rsid w:val="00B35ACD"/>
    <w:rsid w:val="00B3641C"/>
    <w:rsid w:val="00B366F7"/>
    <w:rsid w:val="00B3680B"/>
    <w:rsid w:val="00B36DB1"/>
    <w:rsid w:val="00B37513"/>
    <w:rsid w:val="00B37B91"/>
    <w:rsid w:val="00B37F8E"/>
    <w:rsid w:val="00B37FC2"/>
    <w:rsid w:val="00B40553"/>
    <w:rsid w:val="00B407FC"/>
    <w:rsid w:val="00B40A4F"/>
    <w:rsid w:val="00B40E90"/>
    <w:rsid w:val="00B417CE"/>
    <w:rsid w:val="00B41809"/>
    <w:rsid w:val="00B4204E"/>
    <w:rsid w:val="00B43CEB"/>
    <w:rsid w:val="00B44B11"/>
    <w:rsid w:val="00B4593A"/>
    <w:rsid w:val="00B4609F"/>
    <w:rsid w:val="00B46440"/>
    <w:rsid w:val="00B47CD0"/>
    <w:rsid w:val="00B47F9A"/>
    <w:rsid w:val="00B50096"/>
    <w:rsid w:val="00B503AC"/>
    <w:rsid w:val="00B51785"/>
    <w:rsid w:val="00B5180C"/>
    <w:rsid w:val="00B51D25"/>
    <w:rsid w:val="00B51EFE"/>
    <w:rsid w:val="00B52F8B"/>
    <w:rsid w:val="00B53C91"/>
    <w:rsid w:val="00B54079"/>
    <w:rsid w:val="00B54A81"/>
    <w:rsid w:val="00B5542D"/>
    <w:rsid w:val="00B5557D"/>
    <w:rsid w:val="00B557BF"/>
    <w:rsid w:val="00B55F9D"/>
    <w:rsid w:val="00B5605B"/>
    <w:rsid w:val="00B56ADB"/>
    <w:rsid w:val="00B5755F"/>
    <w:rsid w:val="00B57584"/>
    <w:rsid w:val="00B5785C"/>
    <w:rsid w:val="00B57974"/>
    <w:rsid w:val="00B6096F"/>
    <w:rsid w:val="00B610EE"/>
    <w:rsid w:val="00B612C5"/>
    <w:rsid w:val="00B6154C"/>
    <w:rsid w:val="00B616BC"/>
    <w:rsid w:val="00B619EF"/>
    <w:rsid w:val="00B61F00"/>
    <w:rsid w:val="00B62882"/>
    <w:rsid w:val="00B654BD"/>
    <w:rsid w:val="00B65626"/>
    <w:rsid w:val="00B6588A"/>
    <w:rsid w:val="00B65B91"/>
    <w:rsid w:val="00B66671"/>
    <w:rsid w:val="00B6676B"/>
    <w:rsid w:val="00B66AF1"/>
    <w:rsid w:val="00B67202"/>
    <w:rsid w:val="00B6732A"/>
    <w:rsid w:val="00B70217"/>
    <w:rsid w:val="00B70838"/>
    <w:rsid w:val="00B72DA4"/>
    <w:rsid w:val="00B72FF0"/>
    <w:rsid w:val="00B73B48"/>
    <w:rsid w:val="00B73B97"/>
    <w:rsid w:val="00B74AF7"/>
    <w:rsid w:val="00B751EB"/>
    <w:rsid w:val="00B75257"/>
    <w:rsid w:val="00B7528D"/>
    <w:rsid w:val="00B766F7"/>
    <w:rsid w:val="00B77292"/>
    <w:rsid w:val="00B77CAB"/>
    <w:rsid w:val="00B77EB1"/>
    <w:rsid w:val="00B80B23"/>
    <w:rsid w:val="00B80BAC"/>
    <w:rsid w:val="00B81029"/>
    <w:rsid w:val="00B813B0"/>
    <w:rsid w:val="00B81836"/>
    <w:rsid w:val="00B822D4"/>
    <w:rsid w:val="00B8260D"/>
    <w:rsid w:val="00B82CA6"/>
    <w:rsid w:val="00B82E3F"/>
    <w:rsid w:val="00B82F2A"/>
    <w:rsid w:val="00B834AB"/>
    <w:rsid w:val="00B836F0"/>
    <w:rsid w:val="00B837A6"/>
    <w:rsid w:val="00B83A99"/>
    <w:rsid w:val="00B8477A"/>
    <w:rsid w:val="00B851DB"/>
    <w:rsid w:val="00B85CC3"/>
    <w:rsid w:val="00B85D1A"/>
    <w:rsid w:val="00B862C3"/>
    <w:rsid w:val="00B8662B"/>
    <w:rsid w:val="00B87EDC"/>
    <w:rsid w:val="00B91988"/>
    <w:rsid w:val="00B91A5A"/>
    <w:rsid w:val="00B91D16"/>
    <w:rsid w:val="00B92668"/>
    <w:rsid w:val="00B930F3"/>
    <w:rsid w:val="00B93733"/>
    <w:rsid w:val="00B93B21"/>
    <w:rsid w:val="00B93B94"/>
    <w:rsid w:val="00B95922"/>
    <w:rsid w:val="00B95B62"/>
    <w:rsid w:val="00B95F08"/>
    <w:rsid w:val="00B96118"/>
    <w:rsid w:val="00B9615D"/>
    <w:rsid w:val="00B961BD"/>
    <w:rsid w:val="00B971B5"/>
    <w:rsid w:val="00BA0006"/>
    <w:rsid w:val="00BA0E8B"/>
    <w:rsid w:val="00BA1768"/>
    <w:rsid w:val="00BA1C30"/>
    <w:rsid w:val="00BA212E"/>
    <w:rsid w:val="00BA2EC1"/>
    <w:rsid w:val="00BA32E2"/>
    <w:rsid w:val="00BA340F"/>
    <w:rsid w:val="00BA369A"/>
    <w:rsid w:val="00BA38AB"/>
    <w:rsid w:val="00BA3F1B"/>
    <w:rsid w:val="00BA476A"/>
    <w:rsid w:val="00BA478D"/>
    <w:rsid w:val="00BA4B0F"/>
    <w:rsid w:val="00BA4CEF"/>
    <w:rsid w:val="00BA577C"/>
    <w:rsid w:val="00BA61C3"/>
    <w:rsid w:val="00BA63C5"/>
    <w:rsid w:val="00BA66C6"/>
    <w:rsid w:val="00BA6721"/>
    <w:rsid w:val="00BA6876"/>
    <w:rsid w:val="00BB1C6A"/>
    <w:rsid w:val="00BB2349"/>
    <w:rsid w:val="00BB245F"/>
    <w:rsid w:val="00BB3528"/>
    <w:rsid w:val="00BB3B05"/>
    <w:rsid w:val="00BB4A39"/>
    <w:rsid w:val="00BB587D"/>
    <w:rsid w:val="00BB63D6"/>
    <w:rsid w:val="00BB6A9F"/>
    <w:rsid w:val="00BB78B0"/>
    <w:rsid w:val="00BB7B98"/>
    <w:rsid w:val="00BC070B"/>
    <w:rsid w:val="00BC1594"/>
    <w:rsid w:val="00BC16EF"/>
    <w:rsid w:val="00BC261B"/>
    <w:rsid w:val="00BC2651"/>
    <w:rsid w:val="00BC3500"/>
    <w:rsid w:val="00BC3669"/>
    <w:rsid w:val="00BC3A62"/>
    <w:rsid w:val="00BC3E7A"/>
    <w:rsid w:val="00BC4487"/>
    <w:rsid w:val="00BC4646"/>
    <w:rsid w:val="00BC471C"/>
    <w:rsid w:val="00BC526B"/>
    <w:rsid w:val="00BC5320"/>
    <w:rsid w:val="00BC54CE"/>
    <w:rsid w:val="00BC5E97"/>
    <w:rsid w:val="00BC5F39"/>
    <w:rsid w:val="00BC63E8"/>
    <w:rsid w:val="00BC669F"/>
    <w:rsid w:val="00BC6AEE"/>
    <w:rsid w:val="00BC6E42"/>
    <w:rsid w:val="00BC754F"/>
    <w:rsid w:val="00BD056D"/>
    <w:rsid w:val="00BD0D93"/>
    <w:rsid w:val="00BD1207"/>
    <w:rsid w:val="00BD15A3"/>
    <w:rsid w:val="00BD182B"/>
    <w:rsid w:val="00BD194F"/>
    <w:rsid w:val="00BD19DE"/>
    <w:rsid w:val="00BD231A"/>
    <w:rsid w:val="00BD2A37"/>
    <w:rsid w:val="00BD2B2E"/>
    <w:rsid w:val="00BD2CC4"/>
    <w:rsid w:val="00BD2DAB"/>
    <w:rsid w:val="00BD33D2"/>
    <w:rsid w:val="00BD50EE"/>
    <w:rsid w:val="00BD6195"/>
    <w:rsid w:val="00BD6E3B"/>
    <w:rsid w:val="00BD6F6C"/>
    <w:rsid w:val="00BD7686"/>
    <w:rsid w:val="00BD76D1"/>
    <w:rsid w:val="00BD77F1"/>
    <w:rsid w:val="00BD784A"/>
    <w:rsid w:val="00BE141A"/>
    <w:rsid w:val="00BE15BF"/>
    <w:rsid w:val="00BE2336"/>
    <w:rsid w:val="00BE2D74"/>
    <w:rsid w:val="00BE3164"/>
    <w:rsid w:val="00BE395D"/>
    <w:rsid w:val="00BE4B47"/>
    <w:rsid w:val="00BE4E22"/>
    <w:rsid w:val="00BE50C3"/>
    <w:rsid w:val="00BE5679"/>
    <w:rsid w:val="00BE5B6F"/>
    <w:rsid w:val="00BE5EA5"/>
    <w:rsid w:val="00BE6488"/>
    <w:rsid w:val="00BE6B77"/>
    <w:rsid w:val="00BE6CC4"/>
    <w:rsid w:val="00BE6FB7"/>
    <w:rsid w:val="00BE746C"/>
    <w:rsid w:val="00BF01AA"/>
    <w:rsid w:val="00BF03A5"/>
    <w:rsid w:val="00BF082F"/>
    <w:rsid w:val="00BF0FE2"/>
    <w:rsid w:val="00BF151C"/>
    <w:rsid w:val="00BF16BF"/>
    <w:rsid w:val="00BF1B1E"/>
    <w:rsid w:val="00BF1C20"/>
    <w:rsid w:val="00BF2022"/>
    <w:rsid w:val="00BF4A19"/>
    <w:rsid w:val="00BF5783"/>
    <w:rsid w:val="00BF5C88"/>
    <w:rsid w:val="00BF5F7F"/>
    <w:rsid w:val="00BF68AD"/>
    <w:rsid w:val="00BF73E5"/>
    <w:rsid w:val="00BF762B"/>
    <w:rsid w:val="00BF7A9A"/>
    <w:rsid w:val="00BF7EC1"/>
    <w:rsid w:val="00BF7F40"/>
    <w:rsid w:val="00C01CDD"/>
    <w:rsid w:val="00C03620"/>
    <w:rsid w:val="00C03EA1"/>
    <w:rsid w:val="00C0427B"/>
    <w:rsid w:val="00C045A1"/>
    <w:rsid w:val="00C0528B"/>
    <w:rsid w:val="00C05F0D"/>
    <w:rsid w:val="00C0657B"/>
    <w:rsid w:val="00C07D7E"/>
    <w:rsid w:val="00C10255"/>
    <w:rsid w:val="00C1098B"/>
    <w:rsid w:val="00C10AD5"/>
    <w:rsid w:val="00C10CBE"/>
    <w:rsid w:val="00C11277"/>
    <w:rsid w:val="00C114FF"/>
    <w:rsid w:val="00C11CA1"/>
    <w:rsid w:val="00C123B3"/>
    <w:rsid w:val="00C125A7"/>
    <w:rsid w:val="00C131CC"/>
    <w:rsid w:val="00C136DF"/>
    <w:rsid w:val="00C13DA5"/>
    <w:rsid w:val="00C141F8"/>
    <w:rsid w:val="00C149C3"/>
    <w:rsid w:val="00C14C47"/>
    <w:rsid w:val="00C14D4D"/>
    <w:rsid w:val="00C15242"/>
    <w:rsid w:val="00C156CF"/>
    <w:rsid w:val="00C15F81"/>
    <w:rsid w:val="00C160F0"/>
    <w:rsid w:val="00C16659"/>
    <w:rsid w:val="00C16779"/>
    <w:rsid w:val="00C2064F"/>
    <w:rsid w:val="00C208E0"/>
    <w:rsid w:val="00C20AB9"/>
    <w:rsid w:val="00C21650"/>
    <w:rsid w:val="00C21C0C"/>
    <w:rsid w:val="00C22155"/>
    <w:rsid w:val="00C2306D"/>
    <w:rsid w:val="00C23157"/>
    <w:rsid w:val="00C23437"/>
    <w:rsid w:val="00C23D29"/>
    <w:rsid w:val="00C23E0B"/>
    <w:rsid w:val="00C24427"/>
    <w:rsid w:val="00C24464"/>
    <w:rsid w:val="00C244E3"/>
    <w:rsid w:val="00C24C3B"/>
    <w:rsid w:val="00C24CAB"/>
    <w:rsid w:val="00C24D7C"/>
    <w:rsid w:val="00C24DB5"/>
    <w:rsid w:val="00C25CF6"/>
    <w:rsid w:val="00C2605C"/>
    <w:rsid w:val="00C263E8"/>
    <w:rsid w:val="00C2727F"/>
    <w:rsid w:val="00C27985"/>
    <w:rsid w:val="00C27CC1"/>
    <w:rsid w:val="00C27CF2"/>
    <w:rsid w:val="00C30132"/>
    <w:rsid w:val="00C3104F"/>
    <w:rsid w:val="00C31260"/>
    <w:rsid w:val="00C31B06"/>
    <w:rsid w:val="00C322EA"/>
    <w:rsid w:val="00C32DA7"/>
    <w:rsid w:val="00C33513"/>
    <w:rsid w:val="00C3356C"/>
    <w:rsid w:val="00C33888"/>
    <w:rsid w:val="00C3491C"/>
    <w:rsid w:val="00C351E3"/>
    <w:rsid w:val="00C35384"/>
    <w:rsid w:val="00C353E6"/>
    <w:rsid w:val="00C36C60"/>
    <w:rsid w:val="00C36E63"/>
    <w:rsid w:val="00C36FA0"/>
    <w:rsid w:val="00C37383"/>
    <w:rsid w:val="00C3746A"/>
    <w:rsid w:val="00C378EB"/>
    <w:rsid w:val="00C37F68"/>
    <w:rsid w:val="00C40681"/>
    <w:rsid w:val="00C41D4B"/>
    <w:rsid w:val="00C42C87"/>
    <w:rsid w:val="00C4388A"/>
    <w:rsid w:val="00C445C6"/>
    <w:rsid w:val="00C44984"/>
    <w:rsid w:val="00C44F41"/>
    <w:rsid w:val="00C459D6"/>
    <w:rsid w:val="00C464FD"/>
    <w:rsid w:val="00C4673D"/>
    <w:rsid w:val="00C46A1F"/>
    <w:rsid w:val="00C46F21"/>
    <w:rsid w:val="00C4775A"/>
    <w:rsid w:val="00C47860"/>
    <w:rsid w:val="00C5063F"/>
    <w:rsid w:val="00C50964"/>
    <w:rsid w:val="00C51300"/>
    <w:rsid w:val="00C51EFA"/>
    <w:rsid w:val="00C520BF"/>
    <w:rsid w:val="00C529F4"/>
    <w:rsid w:val="00C52B0B"/>
    <w:rsid w:val="00C52BDC"/>
    <w:rsid w:val="00C52DC7"/>
    <w:rsid w:val="00C53610"/>
    <w:rsid w:val="00C53950"/>
    <w:rsid w:val="00C54353"/>
    <w:rsid w:val="00C54D0E"/>
    <w:rsid w:val="00C55305"/>
    <w:rsid w:val="00C55BE7"/>
    <w:rsid w:val="00C560F2"/>
    <w:rsid w:val="00C56830"/>
    <w:rsid w:val="00C57892"/>
    <w:rsid w:val="00C57B87"/>
    <w:rsid w:val="00C60370"/>
    <w:rsid w:val="00C60999"/>
    <w:rsid w:val="00C60B2D"/>
    <w:rsid w:val="00C60B3E"/>
    <w:rsid w:val="00C60EFF"/>
    <w:rsid w:val="00C60FDD"/>
    <w:rsid w:val="00C626E8"/>
    <w:rsid w:val="00C6524A"/>
    <w:rsid w:val="00C6568E"/>
    <w:rsid w:val="00C65DD9"/>
    <w:rsid w:val="00C66361"/>
    <w:rsid w:val="00C66A3B"/>
    <w:rsid w:val="00C672CB"/>
    <w:rsid w:val="00C67985"/>
    <w:rsid w:val="00C70193"/>
    <w:rsid w:val="00C718D2"/>
    <w:rsid w:val="00C71F6E"/>
    <w:rsid w:val="00C7314C"/>
    <w:rsid w:val="00C74C75"/>
    <w:rsid w:val="00C75911"/>
    <w:rsid w:val="00C75C30"/>
    <w:rsid w:val="00C762AE"/>
    <w:rsid w:val="00C7656C"/>
    <w:rsid w:val="00C769CB"/>
    <w:rsid w:val="00C76CDB"/>
    <w:rsid w:val="00C77F2B"/>
    <w:rsid w:val="00C77F80"/>
    <w:rsid w:val="00C806B5"/>
    <w:rsid w:val="00C811EE"/>
    <w:rsid w:val="00C835FE"/>
    <w:rsid w:val="00C83F89"/>
    <w:rsid w:val="00C84B36"/>
    <w:rsid w:val="00C85962"/>
    <w:rsid w:val="00C85B63"/>
    <w:rsid w:val="00C8651F"/>
    <w:rsid w:val="00C87160"/>
    <w:rsid w:val="00C87989"/>
    <w:rsid w:val="00C87D82"/>
    <w:rsid w:val="00C90642"/>
    <w:rsid w:val="00C917C2"/>
    <w:rsid w:val="00C91A20"/>
    <w:rsid w:val="00C91D73"/>
    <w:rsid w:val="00C92A79"/>
    <w:rsid w:val="00C92C1A"/>
    <w:rsid w:val="00C93BEC"/>
    <w:rsid w:val="00C94854"/>
    <w:rsid w:val="00C94E4C"/>
    <w:rsid w:val="00C95632"/>
    <w:rsid w:val="00C96E10"/>
    <w:rsid w:val="00C97A7D"/>
    <w:rsid w:val="00CA0089"/>
    <w:rsid w:val="00CA0163"/>
    <w:rsid w:val="00CA0747"/>
    <w:rsid w:val="00CA0815"/>
    <w:rsid w:val="00CA0DAA"/>
    <w:rsid w:val="00CA1C14"/>
    <w:rsid w:val="00CA245D"/>
    <w:rsid w:val="00CA365E"/>
    <w:rsid w:val="00CA37FD"/>
    <w:rsid w:val="00CA3C1A"/>
    <w:rsid w:val="00CA3C42"/>
    <w:rsid w:val="00CA43EF"/>
    <w:rsid w:val="00CA4985"/>
    <w:rsid w:val="00CA4FA3"/>
    <w:rsid w:val="00CA50AF"/>
    <w:rsid w:val="00CA585F"/>
    <w:rsid w:val="00CA5B7D"/>
    <w:rsid w:val="00CA5E43"/>
    <w:rsid w:val="00CA5EDC"/>
    <w:rsid w:val="00CA677B"/>
    <w:rsid w:val="00CB065F"/>
    <w:rsid w:val="00CB1121"/>
    <w:rsid w:val="00CB1F00"/>
    <w:rsid w:val="00CB2A3C"/>
    <w:rsid w:val="00CB2B47"/>
    <w:rsid w:val="00CB33F6"/>
    <w:rsid w:val="00CB4698"/>
    <w:rsid w:val="00CB603B"/>
    <w:rsid w:val="00CB61C4"/>
    <w:rsid w:val="00CB667B"/>
    <w:rsid w:val="00CB6BD1"/>
    <w:rsid w:val="00CB76E2"/>
    <w:rsid w:val="00CB7A7D"/>
    <w:rsid w:val="00CB7C28"/>
    <w:rsid w:val="00CC08B6"/>
    <w:rsid w:val="00CC2D02"/>
    <w:rsid w:val="00CC2D03"/>
    <w:rsid w:val="00CC2E4D"/>
    <w:rsid w:val="00CC2F99"/>
    <w:rsid w:val="00CC34E2"/>
    <w:rsid w:val="00CC549F"/>
    <w:rsid w:val="00CC56C9"/>
    <w:rsid w:val="00CC6230"/>
    <w:rsid w:val="00CC6428"/>
    <w:rsid w:val="00CC6747"/>
    <w:rsid w:val="00CC6980"/>
    <w:rsid w:val="00CC69BE"/>
    <w:rsid w:val="00CC6CD7"/>
    <w:rsid w:val="00CC6CFA"/>
    <w:rsid w:val="00CC77ED"/>
    <w:rsid w:val="00CD13CA"/>
    <w:rsid w:val="00CD1738"/>
    <w:rsid w:val="00CD2715"/>
    <w:rsid w:val="00CD3D4F"/>
    <w:rsid w:val="00CD3F0F"/>
    <w:rsid w:val="00CD579F"/>
    <w:rsid w:val="00CD5958"/>
    <w:rsid w:val="00CD6191"/>
    <w:rsid w:val="00CD70DE"/>
    <w:rsid w:val="00CD79B9"/>
    <w:rsid w:val="00CD7DE1"/>
    <w:rsid w:val="00CD7ED3"/>
    <w:rsid w:val="00CE084E"/>
    <w:rsid w:val="00CE0BDA"/>
    <w:rsid w:val="00CE0C6B"/>
    <w:rsid w:val="00CE191B"/>
    <w:rsid w:val="00CE2322"/>
    <w:rsid w:val="00CE2B15"/>
    <w:rsid w:val="00CE3FC6"/>
    <w:rsid w:val="00CE6254"/>
    <w:rsid w:val="00CE7532"/>
    <w:rsid w:val="00CE7D99"/>
    <w:rsid w:val="00CF0674"/>
    <w:rsid w:val="00CF107C"/>
    <w:rsid w:val="00CF1123"/>
    <w:rsid w:val="00CF14DE"/>
    <w:rsid w:val="00CF2507"/>
    <w:rsid w:val="00CF2768"/>
    <w:rsid w:val="00CF27C1"/>
    <w:rsid w:val="00CF3768"/>
    <w:rsid w:val="00CF3BE1"/>
    <w:rsid w:val="00CF4714"/>
    <w:rsid w:val="00CF4A1B"/>
    <w:rsid w:val="00CF4AF3"/>
    <w:rsid w:val="00CF4B71"/>
    <w:rsid w:val="00CF5524"/>
    <w:rsid w:val="00CF5B62"/>
    <w:rsid w:val="00CF5BC7"/>
    <w:rsid w:val="00CF6AB9"/>
    <w:rsid w:val="00CF6AE5"/>
    <w:rsid w:val="00CF6B57"/>
    <w:rsid w:val="00CF73D4"/>
    <w:rsid w:val="00D00397"/>
    <w:rsid w:val="00D00D68"/>
    <w:rsid w:val="00D012EC"/>
    <w:rsid w:val="00D01C16"/>
    <w:rsid w:val="00D0377E"/>
    <w:rsid w:val="00D04784"/>
    <w:rsid w:val="00D047F7"/>
    <w:rsid w:val="00D04BBC"/>
    <w:rsid w:val="00D05028"/>
    <w:rsid w:val="00D0652A"/>
    <w:rsid w:val="00D06DF3"/>
    <w:rsid w:val="00D07806"/>
    <w:rsid w:val="00D10533"/>
    <w:rsid w:val="00D117E5"/>
    <w:rsid w:val="00D121AF"/>
    <w:rsid w:val="00D122B3"/>
    <w:rsid w:val="00D1256B"/>
    <w:rsid w:val="00D12796"/>
    <w:rsid w:val="00D12B9A"/>
    <w:rsid w:val="00D13515"/>
    <w:rsid w:val="00D145A1"/>
    <w:rsid w:val="00D146EC"/>
    <w:rsid w:val="00D14B8C"/>
    <w:rsid w:val="00D151A8"/>
    <w:rsid w:val="00D15325"/>
    <w:rsid w:val="00D16E59"/>
    <w:rsid w:val="00D204BD"/>
    <w:rsid w:val="00D20569"/>
    <w:rsid w:val="00D207FD"/>
    <w:rsid w:val="00D2083D"/>
    <w:rsid w:val="00D21BD5"/>
    <w:rsid w:val="00D2295A"/>
    <w:rsid w:val="00D2395E"/>
    <w:rsid w:val="00D23BBB"/>
    <w:rsid w:val="00D2444D"/>
    <w:rsid w:val="00D250FA"/>
    <w:rsid w:val="00D253F4"/>
    <w:rsid w:val="00D25887"/>
    <w:rsid w:val="00D2645F"/>
    <w:rsid w:val="00D264AB"/>
    <w:rsid w:val="00D27244"/>
    <w:rsid w:val="00D2725C"/>
    <w:rsid w:val="00D27CE3"/>
    <w:rsid w:val="00D27F7B"/>
    <w:rsid w:val="00D313C6"/>
    <w:rsid w:val="00D31BF2"/>
    <w:rsid w:val="00D32491"/>
    <w:rsid w:val="00D327FC"/>
    <w:rsid w:val="00D33088"/>
    <w:rsid w:val="00D333B2"/>
    <w:rsid w:val="00D3357B"/>
    <w:rsid w:val="00D33618"/>
    <w:rsid w:val="00D336E0"/>
    <w:rsid w:val="00D33E59"/>
    <w:rsid w:val="00D342A3"/>
    <w:rsid w:val="00D342A8"/>
    <w:rsid w:val="00D346AF"/>
    <w:rsid w:val="00D35659"/>
    <w:rsid w:val="00D35D6D"/>
    <w:rsid w:val="00D362F3"/>
    <w:rsid w:val="00D3782B"/>
    <w:rsid w:val="00D40B7C"/>
    <w:rsid w:val="00D40E92"/>
    <w:rsid w:val="00D410E9"/>
    <w:rsid w:val="00D42004"/>
    <w:rsid w:val="00D43303"/>
    <w:rsid w:val="00D439F1"/>
    <w:rsid w:val="00D4479C"/>
    <w:rsid w:val="00D44F3B"/>
    <w:rsid w:val="00D45743"/>
    <w:rsid w:val="00D45FAA"/>
    <w:rsid w:val="00D46D68"/>
    <w:rsid w:val="00D46E87"/>
    <w:rsid w:val="00D47385"/>
    <w:rsid w:val="00D474BB"/>
    <w:rsid w:val="00D50113"/>
    <w:rsid w:val="00D50295"/>
    <w:rsid w:val="00D50C0F"/>
    <w:rsid w:val="00D512DB"/>
    <w:rsid w:val="00D516DF"/>
    <w:rsid w:val="00D519F6"/>
    <w:rsid w:val="00D52D08"/>
    <w:rsid w:val="00D53090"/>
    <w:rsid w:val="00D531A7"/>
    <w:rsid w:val="00D53563"/>
    <w:rsid w:val="00D54202"/>
    <w:rsid w:val="00D55CE4"/>
    <w:rsid w:val="00D567C4"/>
    <w:rsid w:val="00D569C6"/>
    <w:rsid w:val="00D56B91"/>
    <w:rsid w:val="00D56D5C"/>
    <w:rsid w:val="00D56E65"/>
    <w:rsid w:val="00D5719C"/>
    <w:rsid w:val="00D60447"/>
    <w:rsid w:val="00D606D1"/>
    <w:rsid w:val="00D606E6"/>
    <w:rsid w:val="00D61A52"/>
    <w:rsid w:val="00D626D8"/>
    <w:rsid w:val="00D62748"/>
    <w:rsid w:val="00D633F0"/>
    <w:rsid w:val="00D63737"/>
    <w:rsid w:val="00D6416B"/>
    <w:rsid w:val="00D646BF"/>
    <w:rsid w:val="00D646CE"/>
    <w:rsid w:val="00D65065"/>
    <w:rsid w:val="00D65C52"/>
    <w:rsid w:val="00D65E72"/>
    <w:rsid w:val="00D66D25"/>
    <w:rsid w:val="00D67005"/>
    <w:rsid w:val="00D67213"/>
    <w:rsid w:val="00D67236"/>
    <w:rsid w:val="00D677EE"/>
    <w:rsid w:val="00D67ABD"/>
    <w:rsid w:val="00D708C7"/>
    <w:rsid w:val="00D70926"/>
    <w:rsid w:val="00D710DE"/>
    <w:rsid w:val="00D714D0"/>
    <w:rsid w:val="00D71561"/>
    <w:rsid w:val="00D71B5F"/>
    <w:rsid w:val="00D71C23"/>
    <w:rsid w:val="00D721F2"/>
    <w:rsid w:val="00D72547"/>
    <w:rsid w:val="00D727C9"/>
    <w:rsid w:val="00D7350B"/>
    <w:rsid w:val="00D73797"/>
    <w:rsid w:val="00D73CC8"/>
    <w:rsid w:val="00D7519E"/>
    <w:rsid w:val="00D754C8"/>
    <w:rsid w:val="00D7558A"/>
    <w:rsid w:val="00D75FD8"/>
    <w:rsid w:val="00D7632C"/>
    <w:rsid w:val="00D7696B"/>
    <w:rsid w:val="00D803FD"/>
    <w:rsid w:val="00D817AC"/>
    <w:rsid w:val="00D81824"/>
    <w:rsid w:val="00D81B13"/>
    <w:rsid w:val="00D81D9B"/>
    <w:rsid w:val="00D82338"/>
    <w:rsid w:val="00D82533"/>
    <w:rsid w:val="00D83959"/>
    <w:rsid w:val="00D83CD4"/>
    <w:rsid w:val="00D84144"/>
    <w:rsid w:val="00D84B6A"/>
    <w:rsid w:val="00D84CC0"/>
    <w:rsid w:val="00D85243"/>
    <w:rsid w:val="00D857E1"/>
    <w:rsid w:val="00D85BBA"/>
    <w:rsid w:val="00D8605C"/>
    <w:rsid w:val="00D86D65"/>
    <w:rsid w:val="00D86EF1"/>
    <w:rsid w:val="00D87ED2"/>
    <w:rsid w:val="00D90031"/>
    <w:rsid w:val="00D90531"/>
    <w:rsid w:val="00D9094A"/>
    <w:rsid w:val="00D9114B"/>
    <w:rsid w:val="00D9138C"/>
    <w:rsid w:val="00D9171E"/>
    <w:rsid w:val="00D917D0"/>
    <w:rsid w:val="00D9185F"/>
    <w:rsid w:val="00D9228D"/>
    <w:rsid w:val="00D92B07"/>
    <w:rsid w:val="00D93204"/>
    <w:rsid w:val="00D93271"/>
    <w:rsid w:val="00D9330A"/>
    <w:rsid w:val="00D9367F"/>
    <w:rsid w:val="00D936A5"/>
    <w:rsid w:val="00D93D16"/>
    <w:rsid w:val="00D9414B"/>
    <w:rsid w:val="00D955CC"/>
    <w:rsid w:val="00D957C6"/>
    <w:rsid w:val="00D961D9"/>
    <w:rsid w:val="00D968B2"/>
    <w:rsid w:val="00D972F7"/>
    <w:rsid w:val="00D976C3"/>
    <w:rsid w:val="00DA01C7"/>
    <w:rsid w:val="00DA145D"/>
    <w:rsid w:val="00DA19A8"/>
    <w:rsid w:val="00DA1D05"/>
    <w:rsid w:val="00DA2200"/>
    <w:rsid w:val="00DA290A"/>
    <w:rsid w:val="00DA2B97"/>
    <w:rsid w:val="00DA2CC0"/>
    <w:rsid w:val="00DA2F24"/>
    <w:rsid w:val="00DA2FD2"/>
    <w:rsid w:val="00DA322D"/>
    <w:rsid w:val="00DA351D"/>
    <w:rsid w:val="00DA377D"/>
    <w:rsid w:val="00DA37B2"/>
    <w:rsid w:val="00DA5B82"/>
    <w:rsid w:val="00DA5F08"/>
    <w:rsid w:val="00DA6AFA"/>
    <w:rsid w:val="00DA703C"/>
    <w:rsid w:val="00DA7C0B"/>
    <w:rsid w:val="00DB0472"/>
    <w:rsid w:val="00DB10DE"/>
    <w:rsid w:val="00DB10F4"/>
    <w:rsid w:val="00DB149D"/>
    <w:rsid w:val="00DB1993"/>
    <w:rsid w:val="00DB1F57"/>
    <w:rsid w:val="00DB203C"/>
    <w:rsid w:val="00DB27B7"/>
    <w:rsid w:val="00DB2C29"/>
    <w:rsid w:val="00DB2CA7"/>
    <w:rsid w:val="00DB2DB0"/>
    <w:rsid w:val="00DB31D5"/>
    <w:rsid w:val="00DB3858"/>
    <w:rsid w:val="00DB4974"/>
    <w:rsid w:val="00DB4C35"/>
    <w:rsid w:val="00DB4D32"/>
    <w:rsid w:val="00DB51FF"/>
    <w:rsid w:val="00DB566F"/>
    <w:rsid w:val="00DB65BD"/>
    <w:rsid w:val="00DB7165"/>
    <w:rsid w:val="00DB76E5"/>
    <w:rsid w:val="00DB7D0B"/>
    <w:rsid w:val="00DB7E23"/>
    <w:rsid w:val="00DC0107"/>
    <w:rsid w:val="00DC0689"/>
    <w:rsid w:val="00DC06FA"/>
    <w:rsid w:val="00DC089C"/>
    <w:rsid w:val="00DC09DF"/>
    <w:rsid w:val="00DC0E39"/>
    <w:rsid w:val="00DC0EA9"/>
    <w:rsid w:val="00DC15FA"/>
    <w:rsid w:val="00DC1E7B"/>
    <w:rsid w:val="00DC219B"/>
    <w:rsid w:val="00DC227E"/>
    <w:rsid w:val="00DC27B0"/>
    <w:rsid w:val="00DC2EA0"/>
    <w:rsid w:val="00DC376E"/>
    <w:rsid w:val="00DC478E"/>
    <w:rsid w:val="00DC5753"/>
    <w:rsid w:val="00DC60F2"/>
    <w:rsid w:val="00DC6164"/>
    <w:rsid w:val="00DC6F5A"/>
    <w:rsid w:val="00DC752C"/>
    <w:rsid w:val="00DC7637"/>
    <w:rsid w:val="00DC79E3"/>
    <w:rsid w:val="00DC7CC6"/>
    <w:rsid w:val="00DC7CD8"/>
    <w:rsid w:val="00DD040F"/>
    <w:rsid w:val="00DD04B0"/>
    <w:rsid w:val="00DD1BC2"/>
    <w:rsid w:val="00DD1D76"/>
    <w:rsid w:val="00DD1D7F"/>
    <w:rsid w:val="00DD201A"/>
    <w:rsid w:val="00DD2610"/>
    <w:rsid w:val="00DD266B"/>
    <w:rsid w:val="00DD2B36"/>
    <w:rsid w:val="00DD32D7"/>
    <w:rsid w:val="00DD3EB7"/>
    <w:rsid w:val="00DD4434"/>
    <w:rsid w:val="00DD526D"/>
    <w:rsid w:val="00DD5CCE"/>
    <w:rsid w:val="00DD6C2F"/>
    <w:rsid w:val="00DD7B3D"/>
    <w:rsid w:val="00DE0E03"/>
    <w:rsid w:val="00DE1BE8"/>
    <w:rsid w:val="00DE2D0A"/>
    <w:rsid w:val="00DE3185"/>
    <w:rsid w:val="00DE3E1E"/>
    <w:rsid w:val="00DE3EA8"/>
    <w:rsid w:val="00DE40C5"/>
    <w:rsid w:val="00DE427C"/>
    <w:rsid w:val="00DE6F9D"/>
    <w:rsid w:val="00DE797E"/>
    <w:rsid w:val="00DE7DDD"/>
    <w:rsid w:val="00DE7E87"/>
    <w:rsid w:val="00DF04E9"/>
    <w:rsid w:val="00DF0F17"/>
    <w:rsid w:val="00DF1552"/>
    <w:rsid w:val="00DF1C35"/>
    <w:rsid w:val="00DF2047"/>
    <w:rsid w:val="00DF2C2E"/>
    <w:rsid w:val="00DF2E0B"/>
    <w:rsid w:val="00DF4003"/>
    <w:rsid w:val="00DF4BA9"/>
    <w:rsid w:val="00DF50F1"/>
    <w:rsid w:val="00DF525D"/>
    <w:rsid w:val="00DF5E4F"/>
    <w:rsid w:val="00DF60E2"/>
    <w:rsid w:val="00DF66CF"/>
    <w:rsid w:val="00DF6727"/>
    <w:rsid w:val="00DF6922"/>
    <w:rsid w:val="00DF6BA4"/>
    <w:rsid w:val="00DF7430"/>
    <w:rsid w:val="00DF762C"/>
    <w:rsid w:val="00DF77CF"/>
    <w:rsid w:val="00E019BC"/>
    <w:rsid w:val="00E01D4E"/>
    <w:rsid w:val="00E024AA"/>
    <w:rsid w:val="00E0257C"/>
    <w:rsid w:val="00E02713"/>
    <w:rsid w:val="00E0290E"/>
    <w:rsid w:val="00E033E2"/>
    <w:rsid w:val="00E036B8"/>
    <w:rsid w:val="00E03817"/>
    <w:rsid w:val="00E03906"/>
    <w:rsid w:val="00E040BD"/>
    <w:rsid w:val="00E04A60"/>
    <w:rsid w:val="00E04AD8"/>
    <w:rsid w:val="00E04B2C"/>
    <w:rsid w:val="00E059F4"/>
    <w:rsid w:val="00E05FB1"/>
    <w:rsid w:val="00E06DF4"/>
    <w:rsid w:val="00E07D40"/>
    <w:rsid w:val="00E10D16"/>
    <w:rsid w:val="00E114D7"/>
    <w:rsid w:val="00E116F5"/>
    <w:rsid w:val="00E12D5D"/>
    <w:rsid w:val="00E13739"/>
    <w:rsid w:val="00E1383E"/>
    <w:rsid w:val="00E15A0B"/>
    <w:rsid w:val="00E16058"/>
    <w:rsid w:val="00E1675C"/>
    <w:rsid w:val="00E169B6"/>
    <w:rsid w:val="00E16E35"/>
    <w:rsid w:val="00E17A6C"/>
    <w:rsid w:val="00E17B49"/>
    <w:rsid w:val="00E17CAE"/>
    <w:rsid w:val="00E204F0"/>
    <w:rsid w:val="00E208F7"/>
    <w:rsid w:val="00E20CC4"/>
    <w:rsid w:val="00E20D71"/>
    <w:rsid w:val="00E218F2"/>
    <w:rsid w:val="00E22848"/>
    <w:rsid w:val="00E22A96"/>
    <w:rsid w:val="00E238E1"/>
    <w:rsid w:val="00E23CA7"/>
    <w:rsid w:val="00E25168"/>
    <w:rsid w:val="00E25710"/>
    <w:rsid w:val="00E25E83"/>
    <w:rsid w:val="00E25EE1"/>
    <w:rsid w:val="00E2605E"/>
    <w:rsid w:val="00E26184"/>
    <w:rsid w:val="00E27DFA"/>
    <w:rsid w:val="00E30AF5"/>
    <w:rsid w:val="00E30B3C"/>
    <w:rsid w:val="00E316A7"/>
    <w:rsid w:val="00E31762"/>
    <w:rsid w:val="00E32078"/>
    <w:rsid w:val="00E32708"/>
    <w:rsid w:val="00E328B8"/>
    <w:rsid w:val="00E33D23"/>
    <w:rsid w:val="00E33E08"/>
    <w:rsid w:val="00E342F1"/>
    <w:rsid w:val="00E34917"/>
    <w:rsid w:val="00E35F3C"/>
    <w:rsid w:val="00E35F84"/>
    <w:rsid w:val="00E3626A"/>
    <w:rsid w:val="00E364A7"/>
    <w:rsid w:val="00E36819"/>
    <w:rsid w:val="00E36DC0"/>
    <w:rsid w:val="00E36EC4"/>
    <w:rsid w:val="00E37085"/>
    <w:rsid w:val="00E3715C"/>
    <w:rsid w:val="00E37332"/>
    <w:rsid w:val="00E37618"/>
    <w:rsid w:val="00E3784C"/>
    <w:rsid w:val="00E379A5"/>
    <w:rsid w:val="00E37BBF"/>
    <w:rsid w:val="00E4034C"/>
    <w:rsid w:val="00E40458"/>
    <w:rsid w:val="00E4068C"/>
    <w:rsid w:val="00E4083E"/>
    <w:rsid w:val="00E40E30"/>
    <w:rsid w:val="00E40F5E"/>
    <w:rsid w:val="00E413EB"/>
    <w:rsid w:val="00E4210E"/>
    <w:rsid w:val="00E42224"/>
    <w:rsid w:val="00E4224E"/>
    <w:rsid w:val="00E42BA2"/>
    <w:rsid w:val="00E436B2"/>
    <w:rsid w:val="00E43A14"/>
    <w:rsid w:val="00E43E2B"/>
    <w:rsid w:val="00E4408B"/>
    <w:rsid w:val="00E440D4"/>
    <w:rsid w:val="00E4451F"/>
    <w:rsid w:val="00E453CA"/>
    <w:rsid w:val="00E45B55"/>
    <w:rsid w:val="00E45EBA"/>
    <w:rsid w:val="00E46008"/>
    <w:rsid w:val="00E478BF"/>
    <w:rsid w:val="00E5118E"/>
    <w:rsid w:val="00E516D4"/>
    <w:rsid w:val="00E51D2E"/>
    <w:rsid w:val="00E520FE"/>
    <w:rsid w:val="00E5242B"/>
    <w:rsid w:val="00E52802"/>
    <w:rsid w:val="00E528A3"/>
    <w:rsid w:val="00E52CA9"/>
    <w:rsid w:val="00E52D23"/>
    <w:rsid w:val="00E53885"/>
    <w:rsid w:val="00E538EC"/>
    <w:rsid w:val="00E53A81"/>
    <w:rsid w:val="00E54954"/>
    <w:rsid w:val="00E54C0F"/>
    <w:rsid w:val="00E55648"/>
    <w:rsid w:val="00E55F37"/>
    <w:rsid w:val="00E563EA"/>
    <w:rsid w:val="00E56F9A"/>
    <w:rsid w:val="00E56FB3"/>
    <w:rsid w:val="00E56FE6"/>
    <w:rsid w:val="00E57280"/>
    <w:rsid w:val="00E57D3C"/>
    <w:rsid w:val="00E6036B"/>
    <w:rsid w:val="00E60871"/>
    <w:rsid w:val="00E60E81"/>
    <w:rsid w:val="00E60FF5"/>
    <w:rsid w:val="00E61237"/>
    <w:rsid w:val="00E6125E"/>
    <w:rsid w:val="00E61515"/>
    <w:rsid w:val="00E620B9"/>
    <w:rsid w:val="00E62571"/>
    <w:rsid w:val="00E62DA0"/>
    <w:rsid w:val="00E63192"/>
    <w:rsid w:val="00E64A3F"/>
    <w:rsid w:val="00E6501D"/>
    <w:rsid w:val="00E65097"/>
    <w:rsid w:val="00E65527"/>
    <w:rsid w:val="00E65B00"/>
    <w:rsid w:val="00E65B30"/>
    <w:rsid w:val="00E66186"/>
    <w:rsid w:val="00E666BC"/>
    <w:rsid w:val="00E701E0"/>
    <w:rsid w:val="00E7064D"/>
    <w:rsid w:val="00E70C03"/>
    <w:rsid w:val="00E7182B"/>
    <w:rsid w:val="00E71A29"/>
    <w:rsid w:val="00E71AE1"/>
    <w:rsid w:val="00E73C75"/>
    <w:rsid w:val="00E742B3"/>
    <w:rsid w:val="00E742E2"/>
    <w:rsid w:val="00E74C3D"/>
    <w:rsid w:val="00E74CAC"/>
    <w:rsid w:val="00E757F4"/>
    <w:rsid w:val="00E75B22"/>
    <w:rsid w:val="00E75ECB"/>
    <w:rsid w:val="00E76339"/>
    <w:rsid w:val="00E76AF0"/>
    <w:rsid w:val="00E770A2"/>
    <w:rsid w:val="00E77291"/>
    <w:rsid w:val="00E77469"/>
    <w:rsid w:val="00E77BF5"/>
    <w:rsid w:val="00E800B9"/>
    <w:rsid w:val="00E809A0"/>
    <w:rsid w:val="00E82028"/>
    <w:rsid w:val="00E835F7"/>
    <w:rsid w:val="00E83B28"/>
    <w:rsid w:val="00E83D88"/>
    <w:rsid w:val="00E83E3C"/>
    <w:rsid w:val="00E84031"/>
    <w:rsid w:val="00E85181"/>
    <w:rsid w:val="00E856C0"/>
    <w:rsid w:val="00E85732"/>
    <w:rsid w:val="00E86124"/>
    <w:rsid w:val="00E86420"/>
    <w:rsid w:val="00E86B51"/>
    <w:rsid w:val="00E87299"/>
    <w:rsid w:val="00E878E0"/>
    <w:rsid w:val="00E914F5"/>
    <w:rsid w:val="00E915ED"/>
    <w:rsid w:val="00E916F1"/>
    <w:rsid w:val="00E93088"/>
    <w:rsid w:val="00E933BD"/>
    <w:rsid w:val="00E94366"/>
    <w:rsid w:val="00E94A3A"/>
    <w:rsid w:val="00E972DA"/>
    <w:rsid w:val="00E97912"/>
    <w:rsid w:val="00E97DCE"/>
    <w:rsid w:val="00EA0731"/>
    <w:rsid w:val="00EA13FF"/>
    <w:rsid w:val="00EA1923"/>
    <w:rsid w:val="00EA1E19"/>
    <w:rsid w:val="00EA1ED6"/>
    <w:rsid w:val="00EA21E7"/>
    <w:rsid w:val="00EA2EA7"/>
    <w:rsid w:val="00EA3976"/>
    <w:rsid w:val="00EA3BC6"/>
    <w:rsid w:val="00EA3CC4"/>
    <w:rsid w:val="00EA45D1"/>
    <w:rsid w:val="00EA4A96"/>
    <w:rsid w:val="00EA5492"/>
    <w:rsid w:val="00EA56A1"/>
    <w:rsid w:val="00EA59AB"/>
    <w:rsid w:val="00EA61B7"/>
    <w:rsid w:val="00EA650D"/>
    <w:rsid w:val="00EA6831"/>
    <w:rsid w:val="00EA6856"/>
    <w:rsid w:val="00EA6D41"/>
    <w:rsid w:val="00EA6F44"/>
    <w:rsid w:val="00EB0191"/>
    <w:rsid w:val="00EB11E8"/>
    <w:rsid w:val="00EB12E7"/>
    <w:rsid w:val="00EB2FAD"/>
    <w:rsid w:val="00EB3105"/>
    <w:rsid w:val="00EB332C"/>
    <w:rsid w:val="00EB4367"/>
    <w:rsid w:val="00EB6F6E"/>
    <w:rsid w:val="00EB7116"/>
    <w:rsid w:val="00EC0022"/>
    <w:rsid w:val="00EC00E1"/>
    <w:rsid w:val="00EC021B"/>
    <w:rsid w:val="00EC110F"/>
    <w:rsid w:val="00EC1FA2"/>
    <w:rsid w:val="00EC257B"/>
    <w:rsid w:val="00EC3630"/>
    <w:rsid w:val="00EC368F"/>
    <w:rsid w:val="00EC3875"/>
    <w:rsid w:val="00EC3A01"/>
    <w:rsid w:val="00EC404A"/>
    <w:rsid w:val="00EC4CE3"/>
    <w:rsid w:val="00EC5880"/>
    <w:rsid w:val="00EC58DD"/>
    <w:rsid w:val="00EC5DE7"/>
    <w:rsid w:val="00EC5F56"/>
    <w:rsid w:val="00EC607A"/>
    <w:rsid w:val="00EC6194"/>
    <w:rsid w:val="00EC6C70"/>
    <w:rsid w:val="00EC74C4"/>
    <w:rsid w:val="00EC79D5"/>
    <w:rsid w:val="00EC7C10"/>
    <w:rsid w:val="00EC7DA9"/>
    <w:rsid w:val="00EC7FB4"/>
    <w:rsid w:val="00ED03D0"/>
    <w:rsid w:val="00ED074F"/>
    <w:rsid w:val="00ED0DCA"/>
    <w:rsid w:val="00ED19C5"/>
    <w:rsid w:val="00ED322E"/>
    <w:rsid w:val="00ED3613"/>
    <w:rsid w:val="00ED3766"/>
    <w:rsid w:val="00ED3A69"/>
    <w:rsid w:val="00ED4233"/>
    <w:rsid w:val="00ED42F4"/>
    <w:rsid w:val="00ED50FB"/>
    <w:rsid w:val="00ED5D7B"/>
    <w:rsid w:val="00ED5FFB"/>
    <w:rsid w:val="00ED6882"/>
    <w:rsid w:val="00ED69BE"/>
    <w:rsid w:val="00ED761B"/>
    <w:rsid w:val="00ED7AA4"/>
    <w:rsid w:val="00ED7B36"/>
    <w:rsid w:val="00ED7DAE"/>
    <w:rsid w:val="00EE0D57"/>
    <w:rsid w:val="00EE1A2C"/>
    <w:rsid w:val="00EE1E00"/>
    <w:rsid w:val="00EE2B01"/>
    <w:rsid w:val="00EE37A4"/>
    <w:rsid w:val="00EE3B13"/>
    <w:rsid w:val="00EE3BA7"/>
    <w:rsid w:val="00EE3EFC"/>
    <w:rsid w:val="00EE44A6"/>
    <w:rsid w:val="00EE5667"/>
    <w:rsid w:val="00EE5AC0"/>
    <w:rsid w:val="00EE68D8"/>
    <w:rsid w:val="00EE6965"/>
    <w:rsid w:val="00EE7279"/>
    <w:rsid w:val="00EE72BB"/>
    <w:rsid w:val="00EE7335"/>
    <w:rsid w:val="00EE7FCF"/>
    <w:rsid w:val="00EF037A"/>
    <w:rsid w:val="00EF1014"/>
    <w:rsid w:val="00EF1845"/>
    <w:rsid w:val="00EF2933"/>
    <w:rsid w:val="00EF3050"/>
    <w:rsid w:val="00EF3DD0"/>
    <w:rsid w:val="00EF4FD2"/>
    <w:rsid w:val="00EF508C"/>
    <w:rsid w:val="00EF6673"/>
    <w:rsid w:val="00EF685D"/>
    <w:rsid w:val="00EF763F"/>
    <w:rsid w:val="00EF794E"/>
    <w:rsid w:val="00EF79B6"/>
    <w:rsid w:val="00F00078"/>
    <w:rsid w:val="00F009C6"/>
    <w:rsid w:val="00F0284A"/>
    <w:rsid w:val="00F03170"/>
    <w:rsid w:val="00F032DE"/>
    <w:rsid w:val="00F03652"/>
    <w:rsid w:val="00F03800"/>
    <w:rsid w:val="00F04F6A"/>
    <w:rsid w:val="00F052F1"/>
    <w:rsid w:val="00F056AE"/>
    <w:rsid w:val="00F05F7E"/>
    <w:rsid w:val="00F06CB1"/>
    <w:rsid w:val="00F07BA9"/>
    <w:rsid w:val="00F104A8"/>
    <w:rsid w:val="00F10DE6"/>
    <w:rsid w:val="00F11593"/>
    <w:rsid w:val="00F11984"/>
    <w:rsid w:val="00F11C02"/>
    <w:rsid w:val="00F13520"/>
    <w:rsid w:val="00F1385B"/>
    <w:rsid w:val="00F14600"/>
    <w:rsid w:val="00F15515"/>
    <w:rsid w:val="00F160DA"/>
    <w:rsid w:val="00F1630B"/>
    <w:rsid w:val="00F177CD"/>
    <w:rsid w:val="00F17CF8"/>
    <w:rsid w:val="00F20DB3"/>
    <w:rsid w:val="00F20DC6"/>
    <w:rsid w:val="00F21774"/>
    <w:rsid w:val="00F21982"/>
    <w:rsid w:val="00F21CB7"/>
    <w:rsid w:val="00F22041"/>
    <w:rsid w:val="00F22F04"/>
    <w:rsid w:val="00F23713"/>
    <w:rsid w:val="00F241BE"/>
    <w:rsid w:val="00F242D8"/>
    <w:rsid w:val="00F2478F"/>
    <w:rsid w:val="00F26155"/>
    <w:rsid w:val="00F2627E"/>
    <w:rsid w:val="00F26395"/>
    <w:rsid w:val="00F26CBD"/>
    <w:rsid w:val="00F278FD"/>
    <w:rsid w:val="00F301CF"/>
    <w:rsid w:val="00F303C5"/>
    <w:rsid w:val="00F3138D"/>
    <w:rsid w:val="00F315EB"/>
    <w:rsid w:val="00F316A9"/>
    <w:rsid w:val="00F31808"/>
    <w:rsid w:val="00F31AF2"/>
    <w:rsid w:val="00F322F0"/>
    <w:rsid w:val="00F325A0"/>
    <w:rsid w:val="00F327F7"/>
    <w:rsid w:val="00F32AEA"/>
    <w:rsid w:val="00F32CBB"/>
    <w:rsid w:val="00F33587"/>
    <w:rsid w:val="00F3367C"/>
    <w:rsid w:val="00F33805"/>
    <w:rsid w:val="00F34E25"/>
    <w:rsid w:val="00F35098"/>
    <w:rsid w:val="00F351A3"/>
    <w:rsid w:val="00F352E6"/>
    <w:rsid w:val="00F35AD4"/>
    <w:rsid w:val="00F36B06"/>
    <w:rsid w:val="00F3722E"/>
    <w:rsid w:val="00F407F9"/>
    <w:rsid w:val="00F40FBA"/>
    <w:rsid w:val="00F4132E"/>
    <w:rsid w:val="00F41515"/>
    <w:rsid w:val="00F4175F"/>
    <w:rsid w:val="00F41F9E"/>
    <w:rsid w:val="00F41FF2"/>
    <w:rsid w:val="00F421B5"/>
    <w:rsid w:val="00F4221E"/>
    <w:rsid w:val="00F422B8"/>
    <w:rsid w:val="00F429C6"/>
    <w:rsid w:val="00F42B35"/>
    <w:rsid w:val="00F433C0"/>
    <w:rsid w:val="00F433DB"/>
    <w:rsid w:val="00F43783"/>
    <w:rsid w:val="00F43AB1"/>
    <w:rsid w:val="00F43AC8"/>
    <w:rsid w:val="00F44836"/>
    <w:rsid w:val="00F44AFD"/>
    <w:rsid w:val="00F44E6B"/>
    <w:rsid w:val="00F45653"/>
    <w:rsid w:val="00F45BBE"/>
    <w:rsid w:val="00F45C93"/>
    <w:rsid w:val="00F45F17"/>
    <w:rsid w:val="00F472E0"/>
    <w:rsid w:val="00F476E4"/>
    <w:rsid w:val="00F505D5"/>
    <w:rsid w:val="00F52087"/>
    <w:rsid w:val="00F52998"/>
    <w:rsid w:val="00F534CD"/>
    <w:rsid w:val="00F5409F"/>
    <w:rsid w:val="00F55C50"/>
    <w:rsid w:val="00F55E9B"/>
    <w:rsid w:val="00F55EE4"/>
    <w:rsid w:val="00F55FBE"/>
    <w:rsid w:val="00F56096"/>
    <w:rsid w:val="00F56318"/>
    <w:rsid w:val="00F563FD"/>
    <w:rsid w:val="00F5674D"/>
    <w:rsid w:val="00F5721E"/>
    <w:rsid w:val="00F57751"/>
    <w:rsid w:val="00F60001"/>
    <w:rsid w:val="00F61380"/>
    <w:rsid w:val="00F613B4"/>
    <w:rsid w:val="00F619F0"/>
    <w:rsid w:val="00F61E2F"/>
    <w:rsid w:val="00F61EF9"/>
    <w:rsid w:val="00F6498E"/>
    <w:rsid w:val="00F652F9"/>
    <w:rsid w:val="00F6551B"/>
    <w:rsid w:val="00F65D9C"/>
    <w:rsid w:val="00F66F73"/>
    <w:rsid w:val="00F6711D"/>
    <w:rsid w:val="00F67363"/>
    <w:rsid w:val="00F674FB"/>
    <w:rsid w:val="00F67CB9"/>
    <w:rsid w:val="00F715D8"/>
    <w:rsid w:val="00F716D2"/>
    <w:rsid w:val="00F7249F"/>
    <w:rsid w:val="00F73B4B"/>
    <w:rsid w:val="00F74206"/>
    <w:rsid w:val="00F74FF0"/>
    <w:rsid w:val="00F76751"/>
    <w:rsid w:val="00F76B67"/>
    <w:rsid w:val="00F76DC4"/>
    <w:rsid w:val="00F77AA1"/>
    <w:rsid w:val="00F80898"/>
    <w:rsid w:val="00F81D65"/>
    <w:rsid w:val="00F81EB7"/>
    <w:rsid w:val="00F81FB1"/>
    <w:rsid w:val="00F82AE7"/>
    <w:rsid w:val="00F83418"/>
    <w:rsid w:val="00F8356B"/>
    <w:rsid w:val="00F84052"/>
    <w:rsid w:val="00F84427"/>
    <w:rsid w:val="00F84540"/>
    <w:rsid w:val="00F845A5"/>
    <w:rsid w:val="00F84BD6"/>
    <w:rsid w:val="00F84F17"/>
    <w:rsid w:val="00F85110"/>
    <w:rsid w:val="00F85AC1"/>
    <w:rsid w:val="00F870B5"/>
    <w:rsid w:val="00F8750B"/>
    <w:rsid w:val="00F87CFA"/>
    <w:rsid w:val="00F9149E"/>
    <w:rsid w:val="00F915DD"/>
    <w:rsid w:val="00F93CE1"/>
    <w:rsid w:val="00F93E6C"/>
    <w:rsid w:val="00F95F04"/>
    <w:rsid w:val="00F96958"/>
    <w:rsid w:val="00F9695E"/>
    <w:rsid w:val="00F96A1D"/>
    <w:rsid w:val="00F975D5"/>
    <w:rsid w:val="00FA2903"/>
    <w:rsid w:val="00FA2B7C"/>
    <w:rsid w:val="00FA2CD4"/>
    <w:rsid w:val="00FA3EDF"/>
    <w:rsid w:val="00FA404C"/>
    <w:rsid w:val="00FA4101"/>
    <w:rsid w:val="00FA4C54"/>
    <w:rsid w:val="00FA5682"/>
    <w:rsid w:val="00FA5894"/>
    <w:rsid w:val="00FA5E4E"/>
    <w:rsid w:val="00FA6981"/>
    <w:rsid w:val="00FA7EB1"/>
    <w:rsid w:val="00FB070A"/>
    <w:rsid w:val="00FB0845"/>
    <w:rsid w:val="00FB0BFD"/>
    <w:rsid w:val="00FB1589"/>
    <w:rsid w:val="00FB185D"/>
    <w:rsid w:val="00FB1990"/>
    <w:rsid w:val="00FB1B89"/>
    <w:rsid w:val="00FB1BF0"/>
    <w:rsid w:val="00FB3090"/>
    <w:rsid w:val="00FB3AB4"/>
    <w:rsid w:val="00FB3FDA"/>
    <w:rsid w:val="00FB42E6"/>
    <w:rsid w:val="00FB4B91"/>
    <w:rsid w:val="00FB52D2"/>
    <w:rsid w:val="00FB53BB"/>
    <w:rsid w:val="00FB5F08"/>
    <w:rsid w:val="00FB6350"/>
    <w:rsid w:val="00FC03E2"/>
    <w:rsid w:val="00FC08D7"/>
    <w:rsid w:val="00FC1A74"/>
    <w:rsid w:val="00FC204B"/>
    <w:rsid w:val="00FC2272"/>
    <w:rsid w:val="00FC2336"/>
    <w:rsid w:val="00FC38E7"/>
    <w:rsid w:val="00FC3D59"/>
    <w:rsid w:val="00FC3E3E"/>
    <w:rsid w:val="00FC404C"/>
    <w:rsid w:val="00FC41CA"/>
    <w:rsid w:val="00FC45F4"/>
    <w:rsid w:val="00FC4F39"/>
    <w:rsid w:val="00FC60C5"/>
    <w:rsid w:val="00FC6575"/>
    <w:rsid w:val="00FD01FA"/>
    <w:rsid w:val="00FD03A2"/>
    <w:rsid w:val="00FD0768"/>
    <w:rsid w:val="00FD07E3"/>
    <w:rsid w:val="00FD0C27"/>
    <w:rsid w:val="00FD12EB"/>
    <w:rsid w:val="00FD134E"/>
    <w:rsid w:val="00FD188B"/>
    <w:rsid w:val="00FD1EA5"/>
    <w:rsid w:val="00FD31DD"/>
    <w:rsid w:val="00FD3E75"/>
    <w:rsid w:val="00FD42AD"/>
    <w:rsid w:val="00FD4514"/>
    <w:rsid w:val="00FD5124"/>
    <w:rsid w:val="00FD53F8"/>
    <w:rsid w:val="00FD587D"/>
    <w:rsid w:val="00FD5BF5"/>
    <w:rsid w:val="00FD5E88"/>
    <w:rsid w:val="00FD627D"/>
    <w:rsid w:val="00FD63A4"/>
    <w:rsid w:val="00FD66FE"/>
    <w:rsid w:val="00FD673E"/>
    <w:rsid w:val="00FD780D"/>
    <w:rsid w:val="00FD79A3"/>
    <w:rsid w:val="00FE00BD"/>
    <w:rsid w:val="00FE0C94"/>
    <w:rsid w:val="00FE0CA5"/>
    <w:rsid w:val="00FE0CEA"/>
    <w:rsid w:val="00FE165E"/>
    <w:rsid w:val="00FE178D"/>
    <w:rsid w:val="00FE194E"/>
    <w:rsid w:val="00FE1D1D"/>
    <w:rsid w:val="00FE274C"/>
    <w:rsid w:val="00FE2B7A"/>
    <w:rsid w:val="00FE2B95"/>
    <w:rsid w:val="00FE3836"/>
    <w:rsid w:val="00FE3F8E"/>
    <w:rsid w:val="00FE4008"/>
    <w:rsid w:val="00FE43AB"/>
    <w:rsid w:val="00FE47A9"/>
    <w:rsid w:val="00FE4A91"/>
    <w:rsid w:val="00FE4AE7"/>
    <w:rsid w:val="00FE5CC9"/>
    <w:rsid w:val="00FE605F"/>
    <w:rsid w:val="00FE60EC"/>
    <w:rsid w:val="00FE7115"/>
    <w:rsid w:val="00FE77B9"/>
    <w:rsid w:val="00FE7DB8"/>
    <w:rsid w:val="00FE7ECD"/>
    <w:rsid w:val="00FF03EA"/>
    <w:rsid w:val="00FF0904"/>
    <w:rsid w:val="00FF0E30"/>
    <w:rsid w:val="00FF19F9"/>
    <w:rsid w:val="00FF228B"/>
    <w:rsid w:val="00FF2E76"/>
    <w:rsid w:val="00FF321D"/>
    <w:rsid w:val="00FF36DA"/>
    <w:rsid w:val="00FF3AE5"/>
    <w:rsid w:val="00FF461F"/>
    <w:rsid w:val="00FF4976"/>
    <w:rsid w:val="00FF5724"/>
    <w:rsid w:val="00FF6620"/>
    <w:rsid w:val="00FF7493"/>
    <w:rsid w:val="00FF76DC"/>
    <w:rsid w:val="00FF7D77"/>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8">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B0788"/>
    <w:pPr>
      <w:jc w:val="both"/>
    </w:pPr>
    <w:rPr>
      <w:rFonts w:ascii="Arial" w:hAnsi="Arial"/>
    </w:rPr>
  </w:style>
  <w:style w:type="paragraph" w:styleId="Heading1">
    <w:name w:val="heading 1"/>
    <w:basedOn w:val="Normal"/>
    <w:next w:val="Describe"/>
    <w:link w:val="Heading1Char"/>
    <w:qFormat/>
    <w:rsid w:val="00F73B4B"/>
    <w:pPr>
      <w:keepNext/>
      <w:numPr>
        <w:numId w:val="8"/>
      </w:numPr>
      <w:spacing w:before="200" w:after="40"/>
      <w:outlineLvl w:val="0"/>
    </w:pPr>
    <w:rPr>
      <w:rFonts w:ascii="Arial Black" w:hAnsi="Arial Black"/>
      <w:kern w:val="28"/>
      <w:sz w:val="24"/>
    </w:rPr>
  </w:style>
  <w:style w:type="paragraph" w:styleId="Heading2">
    <w:name w:val="heading 2"/>
    <w:basedOn w:val="Normal"/>
    <w:next w:val="Describe"/>
    <w:link w:val="Heading2Char"/>
    <w:qFormat/>
    <w:rsid w:val="00F73B4B"/>
    <w:pPr>
      <w:keepNext/>
      <w:numPr>
        <w:ilvl w:val="1"/>
        <w:numId w:val="8"/>
      </w:numPr>
      <w:spacing w:before="200" w:after="40"/>
      <w:outlineLvl w:val="1"/>
    </w:pPr>
    <w:rPr>
      <w:b/>
      <w:sz w:val="24"/>
    </w:rPr>
  </w:style>
  <w:style w:type="paragraph" w:styleId="Heading3">
    <w:name w:val="heading 3"/>
    <w:basedOn w:val="Normal"/>
    <w:next w:val="Describe"/>
    <w:qFormat/>
    <w:rsid w:val="00F73B4B"/>
    <w:pPr>
      <w:keepNext/>
      <w:numPr>
        <w:ilvl w:val="2"/>
        <w:numId w:val="8"/>
      </w:numPr>
      <w:spacing w:before="200" w:after="40"/>
      <w:outlineLvl w:val="2"/>
    </w:pPr>
    <w:rPr>
      <w:b/>
    </w:rPr>
  </w:style>
  <w:style w:type="paragraph" w:styleId="Heading4">
    <w:name w:val="heading 4"/>
    <w:basedOn w:val="Normal"/>
    <w:next w:val="Describe"/>
    <w:qFormat/>
    <w:rsid w:val="00F73B4B"/>
    <w:pPr>
      <w:keepNext/>
      <w:numPr>
        <w:ilvl w:val="3"/>
        <w:numId w:val="8"/>
      </w:numPr>
      <w:spacing w:before="120" w:after="40"/>
      <w:outlineLvl w:val="3"/>
    </w:pPr>
    <w:rPr>
      <w:b/>
      <w:i/>
      <w:sz w:val="16"/>
    </w:rPr>
  </w:style>
  <w:style w:type="paragraph" w:styleId="Heading5">
    <w:name w:val="heading 5"/>
    <w:basedOn w:val="Normal"/>
    <w:next w:val="Normal"/>
    <w:qFormat/>
    <w:rsid w:val="00F73B4B"/>
    <w:pPr>
      <w:numPr>
        <w:ilvl w:val="4"/>
        <w:numId w:val="8"/>
      </w:numPr>
      <w:spacing w:before="240" w:after="60"/>
      <w:outlineLvl w:val="4"/>
    </w:pPr>
    <w:rPr>
      <w:sz w:val="22"/>
    </w:rPr>
  </w:style>
  <w:style w:type="paragraph" w:styleId="Heading6">
    <w:name w:val="heading 6"/>
    <w:basedOn w:val="Normal"/>
    <w:next w:val="Normal"/>
    <w:qFormat/>
    <w:rsid w:val="00F73B4B"/>
    <w:pPr>
      <w:numPr>
        <w:ilvl w:val="5"/>
        <w:numId w:val="8"/>
      </w:numPr>
      <w:spacing w:before="240" w:after="60"/>
      <w:outlineLvl w:val="5"/>
    </w:pPr>
    <w:rPr>
      <w:rFonts w:ascii="Times New Roman" w:hAnsi="Times New Roman"/>
      <w:i/>
      <w:sz w:val="22"/>
    </w:rPr>
  </w:style>
  <w:style w:type="paragraph" w:styleId="Heading7">
    <w:name w:val="heading 7"/>
    <w:basedOn w:val="Normal"/>
    <w:next w:val="Normal"/>
    <w:qFormat/>
    <w:rsid w:val="00F73B4B"/>
    <w:pPr>
      <w:numPr>
        <w:ilvl w:val="6"/>
        <w:numId w:val="8"/>
      </w:numPr>
      <w:spacing w:before="240" w:after="60"/>
      <w:outlineLvl w:val="6"/>
    </w:pPr>
  </w:style>
  <w:style w:type="paragraph" w:styleId="Heading8">
    <w:name w:val="heading 8"/>
    <w:basedOn w:val="Normal"/>
    <w:next w:val="Normal"/>
    <w:qFormat/>
    <w:rsid w:val="00F73B4B"/>
    <w:pPr>
      <w:numPr>
        <w:ilvl w:val="7"/>
        <w:numId w:val="8"/>
      </w:numPr>
      <w:spacing w:before="240" w:after="60"/>
      <w:outlineLvl w:val="7"/>
    </w:pPr>
    <w:rPr>
      <w:i/>
    </w:rPr>
  </w:style>
  <w:style w:type="paragraph" w:styleId="Heading9">
    <w:name w:val="heading 9"/>
    <w:basedOn w:val="Normal"/>
    <w:next w:val="Normal"/>
    <w:qFormat/>
    <w:rsid w:val="00F73B4B"/>
    <w:pPr>
      <w:numPr>
        <w:ilvl w:val="8"/>
        <w:numId w:val="8"/>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73B4B"/>
    <w:pPr>
      <w:tabs>
        <w:tab w:val="center" w:pos="4320"/>
        <w:tab w:val="right" w:pos="8640"/>
      </w:tabs>
    </w:pPr>
  </w:style>
  <w:style w:type="paragraph" w:customStyle="1" w:styleId="Describe">
    <w:name w:val="Describe"/>
    <w:basedOn w:val="Normal"/>
    <w:rsid w:val="00F73B4B"/>
    <w:pPr>
      <w:spacing w:before="40" w:after="80"/>
      <w:ind w:left="720"/>
    </w:pPr>
    <w:rPr>
      <w:rFonts w:ascii="Verdana" w:hAnsi="Verdana"/>
    </w:rPr>
  </w:style>
  <w:style w:type="paragraph" w:customStyle="1" w:styleId="DescHeader">
    <w:name w:val="Desc Header"/>
    <w:basedOn w:val="Describe"/>
    <w:rsid w:val="00F73B4B"/>
    <w:pPr>
      <w:spacing w:before="100" w:after="40"/>
      <w:ind w:left="0"/>
    </w:pPr>
    <w:rPr>
      <w:rFonts w:ascii="Arial" w:hAnsi="Arial"/>
      <w:b/>
      <w:i/>
    </w:rPr>
  </w:style>
  <w:style w:type="paragraph" w:styleId="Title">
    <w:name w:val="Title"/>
    <w:basedOn w:val="Normal"/>
    <w:qFormat/>
    <w:rsid w:val="00F73B4B"/>
    <w:pPr>
      <w:pBdr>
        <w:bottom w:val="single" w:sz="4" w:space="1" w:color="auto"/>
      </w:pBdr>
      <w:spacing w:before="200" w:after="200"/>
      <w:jc w:val="center"/>
      <w:outlineLvl w:val="0"/>
    </w:pPr>
    <w:rPr>
      <w:b/>
      <w:kern w:val="28"/>
    </w:rPr>
  </w:style>
  <w:style w:type="paragraph" w:styleId="Footer">
    <w:name w:val="footer"/>
    <w:basedOn w:val="Normal"/>
    <w:rsid w:val="00F73B4B"/>
    <w:pPr>
      <w:tabs>
        <w:tab w:val="center" w:pos="4320"/>
        <w:tab w:val="right" w:pos="8640"/>
      </w:tabs>
    </w:pPr>
  </w:style>
  <w:style w:type="paragraph" w:customStyle="1" w:styleId="DocTitle">
    <w:name w:val="Doc Title"/>
    <w:basedOn w:val="Title"/>
    <w:rsid w:val="00F73B4B"/>
    <w:pPr>
      <w:pBdr>
        <w:bottom w:val="none" w:sz="0" w:space="0" w:color="auto"/>
      </w:pBdr>
    </w:pPr>
    <w:rPr>
      <w:rFonts w:ascii="Arial Black" w:hAnsi="Arial Black"/>
      <w:b w:val="0"/>
      <w:sz w:val="32"/>
    </w:rPr>
  </w:style>
  <w:style w:type="character" w:styleId="PageNumber">
    <w:name w:val="page number"/>
    <w:basedOn w:val="DefaultParagraphFont"/>
    <w:rsid w:val="00F73B4B"/>
  </w:style>
  <w:style w:type="paragraph" w:styleId="TOC1">
    <w:name w:val="toc 1"/>
    <w:basedOn w:val="Normal"/>
    <w:next w:val="Normal"/>
    <w:autoRedefine/>
    <w:uiPriority w:val="39"/>
    <w:rsid w:val="00F73B4B"/>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F73B4B"/>
    <w:pPr>
      <w:tabs>
        <w:tab w:val="left" w:pos="720"/>
        <w:tab w:val="right" w:leader="dot" w:pos="9350"/>
      </w:tabs>
      <w:spacing w:before="40" w:after="40"/>
      <w:ind w:left="720" w:right="720" w:hanging="720"/>
    </w:pPr>
    <w:rPr>
      <w:rFonts w:ascii="Verdana" w:hAnsi="Verdana"/>
      <w:noProof/>
      <w:szCs w:val="24"/>
    </w:rPr>
  </w:style>
  <w:style w:type="paragraph" w:styleId="TOC3">
    <w:name w:val="toc 3"/>
    <w:basedOn w:val="Normal"/>
    <w:next w:val="Normal"/>
    <w:autoRedefine/>
    <w:semiHidden/>
    <w:rsid w:val="00F73B4B"/>
    <w:pPr>
      <w:tabs>
        <w:tab w:val="left" w:pos="720"/>
        <w:tab w:val="right" w:leader="dot" w:pos="9350"/>
      </w:tabs>
      <w:ind w:left="720" w:right="720" w:hanging="720"/>
    </w:pPr>
    <w:rPr>
      <w:rFonts w:ascii="Verdana" w:hAnsi="Verdana"/>
      <w:i/>
      <w:noProof/>
    </w:rPr>
  </w:style>
  <w:style w:type="paragraph" w:styleId="TOC4">
    <w:name w:val="toc 4"/>
    <w:basedOn w:val="Normal"/>
    <w:next w:val="Normal"/>
    <w:autoRedefine/>
    <w:semiHidden/>
    <w:rsid w:val="00F73B4B"/>
    <w:pPr>
      <w:jc w:val="left"/>
    </w:pPr>
    <w:rPr>
      <w:rFonts w:ascii="Times New Roman" w:hAnsi="Times New Roman"/>
      <w:sz w:val="22"/>
    </w:rPr>
  </w:style>
  <w:style w:type="paragraph" w:styleId="TOC5">
    <w:name w:val="toc 5"/>
    <w:basedOn w:val="Normal"/>
    <w:next w:val="Normal"/>
    <w:autoRedefine/>
    <w:semiHidden/>
    <w:rsid w:val="00F73B4B"/>
    <w:pPr>
      <w:jc w:val="left"/>
    </w:pPr>
    <w:rPr>
      <w:rFonts w:ascii="Times New Roman" w:hAnsi="Times New Roman"/>
      <w:sz w:val="22"/>
    </w:rPr>
  </w:style>
  <w:style w:type="paragraph" w:styleId="TOC6">
    <w:name w:val="toc 6"/>
    <w:basedOn w:val="Normal"/>
    <w:next w:val="Normal"/>
    <w:autoRedefine/>
    <w:semiHidden/>
    <w:rsid w:val="00F73B4B"/>
    <w:pPr>
      <w:jc w:val="left"/>
    </w:pPr>
    <w:rPr>
      <w:rFonts w:ascii="Times New Roman" w:hAnsi="Times New Roman"/>
      <w:sz w:val="22"/>
    </w:rPr>
  </w:style>
  <w:style w:type="paragraph" w:styleId="TOC7">
    <w:name w:val="toc 7"/>
    <w:basedOn w:val="Normal"/>
    <w:next w:val="Normal"/>
    <w:autoRedefine/>
    <w:semiHidden/>
    <w:rsid w:val="00F73B4B"/>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F73B4B"/>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F73B4B"/>
    <w:pPr>
      <w:jc w:val="left"/>
    </w:pPr>
    <w:rPr>
      <w:rFonts w:ascii="Times New Roman" w:hAnsi="Times New Roman"/>
      <w:sz w:val="22"/>
    </w:rPr>
  </w:style>
  <w:style w:type="paragraph" w:customStyle="1" w:styleId="FooterHeader">
    <w:name w:val="Footer Header"/>
    <w:basedOn w:val="Footer"/>
    <w:autoRedefine/>
    <w:rsid w:val="00F73B4B"/>
    <w:pPr>
      <w:keepLines/>
      <w:spacing w:line="190" w:lineRule="atLeast"/>
      <w:jc w:val="center"/>
    </w:pPr>
    <w:rPr>
      <w:rFonts w:ascii="Verdana" w:hAnsi="Verdana"/>
      <w:b/>
      <w:spacing w:val="-5"/>
    </w:rPr>
  </w:style>
  <w:style w:type="paragraph" w:customStyle="1" w:styleId="Box1">
    <w:name w:val="Box 1"/>
    <w:basedOn w:val="Normal"/>
    <w:rsid w:val="00F73B4B"/>
    <w:pPr>
      <w:jc w:val="center"/>
    </w:pPr>
    <w:rPr>
      <w:rFonts w:ascii="Verdana" w:hAnsi="Verdana"/>
      <w:b/>
      <w:sz w:val="16"/>
    </w:rPr>
  </w:style>
  <w:style w:type="paragraph" w:customStyle="1" w:styleId="Box2">
    <w:name w:val="Box 2"/>
    <w:basedOn w:val="Normal"/>
    <w:rsid w:val="00F73B4B"/>
    <w:pPr>
      <w:jc w:val="left"/>
    </w:pPr>
    <w:rPr>
      <w:rFonts w:ascii="Verdana" w:hAnsi="Verdana"/>
      <w:i/>
      <w:sz w:val="16"/>
    </w:rPr>
  </w:style>
  <w:style w:type="paragraph" w:customStyle="1" w:styleId="Code">
    <w:name w:val="Code"/>
    <w:rsid w:val="00F73B4B"/>
    <w:rPr>
      <w:rFonts w:ascii="Courier New" w:hAnsi="Courier New"/>
      <w:noProof/>
    </w:rPr>
  </w:style>
  <w:style w:type="paragraph" w:customStyle="1" w:styleId="Algorithm">
    <w:name w:val="Algorithm"/>
    <w:basedOn w:val="Normal"/>
    <w:rsid w:val="00F73B4B"/>
    <w:rPr>
      <w:rFonts w:ascii="Verdana" w:hAnsi="Verdana"/>
    </w:rPr>
  </w:style>
  <w:style w:type="character" w:customStyle="1" w:styleId="Typewriter">
    <w:name w:val="Typewriter"/>
    <w:rsid w:val="00F73B4B"/>
    <w:rPr>
      <w:rFonts w:ascii="Courier New" w:hAnsi="Courier New"/>
      <w:sz w:val="20"/>
    </w:rPr>
  </w:style>
  <w:style w:type="paragraph" w:customStyle="1" w:styleId="Note">
    <w:name w:val="Note"/>
    <w:basedOn w:val="Normal"/>
    <w:rsid w:val="00F73B4B"/>
    <w:pPr>
      <w:numPr>
        <w:numId w:val="1"/>
      </w:numPr>
      <w:spacing w:before="100"/>
    </w:pPr>
    <w:rPr>
      <w:rFonts w:ascii="Verdana" w:hAnsi="Verdana"/>
      <w:i/>
    </w:rPr>
  </w:style>
  <w:style w:type="paragraph" w:customStyle="1" w:styleId="Product">
    <w:name w:val="Product"/>
    <w:rsid w:val="00F73B4B"/>
    <w:pPr>
      <w:spacing w:before="40" w:after="40"/>
    </w:pPr>
    <w:rPr>
      <w:rFonts w:ascii="Verdana" w:hAnsi="Verdana"/>
      <w:b/>
      <w:noProof/>
    </w:rPr>
  </w:style>
  <w:style w:type="paragraph" w:customStyle="1" w:styleId="Version">
    <w:name w:val="Version"/>
    <w:basedOn w:val="Product"/>
    <w:rsid w:val="00F73B4B"/>
    <w:pPr>
      <w:jc w:val="center"/>
    </w:pPr>
  </w:style>
  <w:style w:type="paragraph" w:customStyle="1" w:styleId="TargetDate">
    <w:name w:val="Target Date"/>
    <w:basedOn w:val="Version"/>
    <w:rsid w:val="00F73B4B"/>
  </w:style>
  <w:style w:type="paragraph" w:customStyle="1" w:styleId="HistoryInfo">
    <w:name w:val="HistoryInfo"/>
    <w:basedOn w:val="Describe"/>
    <w:autoRedefine/>
    <w:rsid w:val="00F73B4B"/>
    <w:pPr>
      <w:tabs>
        <w:tab w:val="left" w:pos="1728"/>
        <w:tab w:val="left" w:pos="3600"/>
      </w:tabs>
      <w:spacing w:before="80"/>
    </w:pPr>
  </w:style>
  <w:style w:type="paragraph" w:customStyle="1" w:styleId="HistoryDesc">
    <w:name w:val="HistoryDesc"/>
    <w:basedOn w:val="Describe"/>
    <w:next w:val="HistoryInfo"/>
    <w:autoRedefine/>
    <w:rsid w:val="00F73B4B"/>
    <w:pPr>
      <w:ind w:left="1728"/>
    </w:pPr>
    <w:rPr>
      <w:i/>
      <w:iCs/>
    </w:rPr>
  </w:style>
  <w:style w:type="paragraph" w:customStyle="1" w:styleId="HeaderText">
    <w:name w:val="Header Text"/>
    <w:basedOn w:val="Normal"/>
    <w:autoRedefine/>
    <w:rsid w:val="00F73B4B"/>
    <w:pPr>
      <w:jc w:val="right"/>
    </w:pPr>
    <w:rPr>
      <w:rFonts w:ascii="Verdana" w:hAnsi="Verdana"/>
      <w:b/>
      <w:bCs/>
      <w:sz w:val="16"/>
    </w:rPr>
  </w:style>
  <w:style w:type="paragraph" w:customStyle="1" w:styleId="NonReqmt2">
    <w:name w:val="Non Reqmt 2"/>
    <w:basedOn w:val="NonReqmt1"/>
    <w:autoRedefine/>
    <w:rsid w:val="00F73B4B"/>
    <w:pPr>
      <w:numPr>
        <w:ilvl w:val="1"/>
      </w:numPr>
      <w:outlineLvl w:val="1"/>
    </w:pPr>
  </w:style>
  <w:style w:type="paragraph" w:customStyle="1" w:styleId="Reference">
    <w:name w:val="Reference"/>
    <w:basedOn w:val="Normal"/>
    <w:rsid w:val="00F73B4B"/>
    <w:rPr>
      <w:rFonts w:ascii="Verdana" w:hAnsi="Verdana"/>
    </w:rPr>
  </w:style>
  <w:style w:type="paragraph" w:customStyle="1" w:styleId="Reqmt1">
    <w:name w:val="Reqmt 1"/>
    <w:basedOn w:val="Describe"/>
    <w:next w:val="Describe"/>
    <w:autoRedefine/>
    <w:rsid w:val="00F73B4B"/>
    <w:pPr>
      <w:numPr>
        <w:numId w:val="2"/>
      </w:numPr>
      <w:shd w:val="clear" w:color="auto" w:fill="E6E6E6"/>
      <w:outlineLvl w:val="0"/>
    </w:pPr>
  </w:style>
  <w:style w:type="paragraph" w:customStyle="1" w:styleId="Reqmt2">
    <w:name w:val="Reqmt 2"/>
    <w:basedOn w:val="Reqmt1"/>
    <w:next w:val="Describe"/>
    <w:autoRedefine/>
    <w:rsid w:val="00F73B4B"/>
    <w:pPr>
      <w:numPr>
        <w:ilvl w:val="1"/>
      </w:numPr>
      <w:outlineLvl w:val="1"/>
    </w:pPr>
  </w:style>
  <w:style w:type="paragraph" w:styleId="FootnoteText">
    <w:name w:val="footnote text"/>
    <w:basedOn w:val="Normal"/>
    <w:semiHidden/>
    <w:rsid w:val="00F73B4B"/>
    <w:pPr>
      <w:jc w:val="left"/>
    </w:pPr>
    <w:rPr>
      <w:rFonts w:ascii="Times New Roman" w:hAnsi="Times New Roman"/>
    </w:rPr>
  </w:style>
  <w:style w:type="paragraph" w:styleId="BodyText2">
    <w:name w:val="Body Text 2"/>
    <w:basedOn w:val="Normal"/>
    <w:rsid w:val="00F73B4B"/>
    <w:pPr>
      <w:jc w:val="left"/>
    </w:pPr>
    <w:rPr>
      <w:rFonts w:ascii="Times New Roman" w:hAnsi="Times New Roman"/>
      <w:i/>
    </w:rPr>
  </w:style>
  <w:style w:type="character" w:styleId="Hyperlink">
    <w:name w:val="Hyperlink"/>
    <w:basedOn w:val="DefaultParagraphFont"/>
    <w:uiPriority w:val="99"/>
    <w:rsid w:val="00F73B4B"/>
    <w:rPr>
      <w:color w:val="0000FF"/>
      <w:u w:val="single"/>
    </w:rPr>
  </w:style>
  <w:style w:type="paragraph" w:styleId="Index2">
    <w:name w:val="index 2"/>
    <w:basedOn w:val="Normal"/>
    <w:next w:val="Normal"/>
    <w:autoRedefine/>
    <w:semiHidden/>
    <w:rsid w:val="00F73B4B"/>
    <w:pPr>
      <w:shd w:val="pct20" w:color="auto" w:fill="FFFFFF"/>
      <w:jc w:val="left"/>
    </w:pPr>
    <w:rPr>
      <w:rFonts w:ascii="Times New Roman" w:hAnsi="Times New Roman"/>
    </w:rPr>
  </w:style>
  <w:style w:type="paragraph" w:styleId="TableofFigures">
    <w:name w:val="table of figures"/>
    <w:basedOn w:val="Normal"/>
    <w:next w:val="Normal"/>
    <w:uiPriority w:val="99"/>
    <w:rsid w:val="00F73B4B"/>
    <w:pPr>
      <w:ind w:left="400" w:hanging="400"/>
    </w:pPr>
  </w:style>
  <w:style w:type="paragraph" w:customStyle="1" w:styleId="NonReqmt1">
    <w:name w:val="Non Reqmt 1"/>
    <w:basedOn w:val="Describe"/>
    <w:next w:val="Describe"/>
    <w:autoRedefine/>
    <w:rsid w:val="00F73B4B"/>
    <w:pPr>
      <w:numPr>
        <w:numId w:val="3"/>
      </w:numPr>
      <w:shd w:val="clear" w:color="auto" w:fill="E6E6E6"/>
      <w:outlineLvl w:val="0"/>
    </w:pPr>
  </w:style>
  <w:style w:type="paragraph" w:styleId="DocumentMap">
    <w:name w:val="Document Map"/>
    <w:basedOn w:val="Normal"/>
    <w:semiHidden/>
    <w:rsid w:val="00F73B4B"/>
    <w:pPr>
      <w:shd w:val="clear" w:color="auto" w:fill="000080"/>
    </w:pPr>
    <w:rPr>
      <w:rFonts w:ascii="Tahoma" w:hAnsi="Tahoma" w:cs="Tahoma"/>
    </w:rPr>
  </w:style>
  <w:style w:type="character" w:styleId="FollowedHyperlink">
    <w:name w:val="FollowedHyperlink"/>
    <w:basedOn w:val="DefaultParagraphFont"/>
    <w:rsid w:val="00F03170"/>
    <w:rPr>
      <w:color w:val="800080"/>
      <w:u w:val="single"/>
    </w:rPr>
  </w:style>
  <w:style w:type="paragraph" w:customStyle="1" w:styleId="para">
    <w:name w:val="para"/>
    <w:basedOn w:val="Normal"/>
    <w:link w:val="paraCharChar"/>
    <w:rsid w:val="00BC3500"/>
    <w:pPr>
      <w:spacing w:before="180"/>
      <w:ind w:left="2164"/>
      <w:jc w:val="left"/>
    </w:pPr>
    <w:rPr>
      <w:rFonts w:ascii="Helvetica" w:hAnsi="Helvetica"/>
    </w:rPr>
  </w:style>
  <w:style w:type="paragraph" w:customStyle="1" w:styleId="Listn3">
    <w:name w:val="List:n3"/>
    <w:rsid w:val="00320FDD"/>
    <w:pPr>
      <w:numPr>
        <w:numId w:val="4"/>
      </w:numPr>
      <w:tabs>
        <w:tab w:val="clear" w:pos="1080"/>
        <w:tab w:val="num" w:pos="3600"/>
      </w:tabs>
      <w:spacing w:before="120"/>
      <w:ind w:left="3600"/>
    </w:pPr>
    <w:rPr>
      <w:rFonts w:ascii="Helvetica" w:hAnsi="Helvetica"/>
      <w:noProof/>
    </w:rPr>
  </w:style>
  <w:style w:type="paragraph" w:customStyle="1" w:styleId="HeaderUnnumbered">
    <w:name w:val="Header:Unnumbered"/>
    <w:basedOn w:val="para"/>
    <w:next w:val="para"/>
    <w:rsid w:val="002F5DE3"/>
    <w:pPr>
      <w:keepNext/>
      <w:spacing w:before="360"/>
      <w:ind w:left="0"/>
    </w:pPr>
    <w:rPr>
      <w:b/>
      <w:i/>
      <w:sz w:val="22"/>
    </w:rPr>
  </w:style>
  <w:style w:type="paragraph" w:customStyle="1" w:styleId="Tableheading">
    <w:name w:val="Table:heading"/>
    <w:basedOn w:val="para"/>
    <w:rsid w:val="002F5DE3"/>
    <w:pPr>
      <w:spacing w:before="0"/>
      <w:ind w:left="0"/>
    </w:pPr>
    <w:rPr>
      <w:b/>
      <w:sz w:val="18"/>
    </w:rPr>
  </w:style>
  <w:style w:type="paragraph" w:customStyle="1" w:styleId="Tablecell">
    <w:name w:val="Table:cell"/>
    <w:basedOn w:val="para"/>
    <w:rsid w:val="002F5DE3"/>
    <w:pPr>
      <w:spacing w:before="0"/>
      <w:ind w:left="0"/>
    </w:pPr>
    <w:rPr>
      <w:sz w:val="18"/>
    </w:rPr>
  </w:style>
  <w:style w:type="paragraph" w:customStyle="1" w:styleId="HdrNumh1">
    <w:name w:val="Hdr:Num:h1"/>
    <w:basedOn w:val="Normal"/>
    <w:rsid w:val="005B3A36"/>
    <w:pPr>
      <w:tabs>
        <w:tab w:val="num" w:pos="576"/>
      </w:tabs>
      <w:ind w:left="576" w:hanging="576"/>
      <w:jc w:val="left"/>
    </w:pPr>
    <w:rPr>
      <w:sz w:val="24"/>
    </w:rPr>
  </w:style>
  <w:style w:type="paragraph" w:customStyle="1" w:styleId="ImportantNotice">
    <w:name w:val="ImportantNotice"/>
    <w:basedOn w:val="para"/>
    <w:rsid w:val="005B3A36"/>
    <w:pPr>
      <w:spacing w:before="120"/>
      <w:ind w:left="720" w:right="778"/>
      <w:jc w:val="both"/>
    </w:pPr>
    <w:rPr>
      <w:sz w:val="16"/>
    </w:rPr>
  </w:style>
  <w:style w:type="paragraph" w:customStyle="1" w:styleId="ImportantNoticeMail">
    <w:name w:val="ImportantNoticeMail"/>
    <w:basedOn w:val="para"/>
    <w:rsid w:val="005B3A36"/>
    <w:pPr>
      <w:spacing w:before="120"/>
      <w:ind w:left="720" w:right="778"/>
      <w:jc w:val="center"/>
    </w:pPr>
    <w:rPr>
      <w:sz w:val="16"/>
    </w:rPr>
  </w:style>
  <w:style w:type="paragraph" w:customStyle="1" w:styleId="ImportantNoticeAddress">
    <w:name w:val="ImportantNoticeAddress"/>
    <w:basedOn w:val="para"/>
    <w:rsid w:val="005B3A36"/>
    <w:pPr>
      <w:spacing w:before="0"/>
      <w:ind w:left="720" w:right="778"/>
      <w:jc w:val="center"/>
    </w:pPr>
    <w:rPr>
      <w:sz w:val="16"/>
    </w:rPr>
  </w:style>
  <w:style w:type="paragraph" w:customStyle="1" w:styleId="ImportantNoticeCopyright">
    <w:name w:val="ImportantNoticeCopyright"/>
    <w:basedOn w:val="para"/>
    <w:rsid w:val="005B3A36"/>
    <w:pPr>
      <w:spacing w:before="120"/>
      <w:ind w:left="720" w:right="778"/>
      <w:jc w:val="center"/>
    </w:pPr>
    <w:rPr>
      <w:sz w:val="16"/>
    </w:rPr>
  </w:style>
  <w:style w:type="table" w:styleId="TableGrid">
    <w:name w:val="Table Grid"/>
    <w:basedOn w:val="TableNormal"/>
    <w:rsid w:val="0067762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A4B46"/>
  </w:style>
  <w:style w:type="paragraph" w:customStyle="1" w:styleId="horizline">
    <w:name w:val="horizline"/>
    <w:next w:val="para"/>
    <w:rsid w:val="00125D99"/>
    <w:pPr>
      <w:framePr w:wrap="around" w:vAnchor="text" w:hAnchor="text" w:y="1"/>
    </w:pPr>
    <w:rPr>
      <w:rFonts w:eastAsia="Batang"/>
      <w:noProof/>
    </w:rPr>
  </w:style>
  <w:style w:type="paragraph" w:customStyle="1" w:styleId="Headerh0Apx">
    <w:name w:val="Header:h0:Apx"/>
    <w:next w:val="Normal"/>
    <w:rsid w:val="00125D99"/>
    <w:pPr>
      <w:numPr>
        <w:numId w:val="5"/>
      </w:numPr>
      <w:ind w:left="-288"/>
      <w:jc w:val="right"/>
    </w:pPr>
    <w:rPr>
      <w:rFonts w:ascii="Helvetica" w:eastAsia="Batang" w:hAnsi="Helvetica"/>
      <w:b/>
      <w:noProof/>
      <w:sz w:val="28"/>
    </w:rPr>
  </w:style>
  <w:style w:type="paragraph" w:customStyle="1" w:styleId="Headerh1Apx">
    <w:name w:val="Header:h1:Apx"/>
    <w:next w:val="para"/>
    <w:rsid w:val="00125D99"/>
    <w:pPr>
      <w:keepNext/>
      <w:numPr>
        <w:ilvl w:val="1"/>
        <w:numId w:val="5"/>
      </w:numPr>
      <w:tabs>
        <w:tab w:val="clear" w:pos="720"/>
        <w:tab w:val="num" w:pos="540"/>
      </w:tabs>
      <w:spacing w:before="300"/>
      <w:ind w:left="547" w:hanging="547"/>
    </w:pPr>
    <w:rPr>
      <w:rFonts w:ascii="Helvetica" w:eastAsia="Batang" w:hAnsi="Helvetica"/>
      <w:b/>
      <w:noProof/>
      <w:sz w:val="24"/>
    </w:rPr>
  </w:style>
  <w:style w:type="paragraph" w:customStyle="1" w:styleId="Headerh2Apx">
    <w:name w:val="Header:h2:Apx"/>
    <w:next w:val="para"/>
    <w:rsid w:val="00125D99"/>
    <w:pPr>
      <w:keepNext/>
      <w:numPr>
        <w:ilvl w:val="2"/>
        <w:numId w:val="5"/>
      </w:numPr>
      <w:tabs>
        <w:tab w:val="clear" w:pos="1080"/>
        <w:tab w:val="num" w:pos="720"/>
      </w:tabs>
      <w:spacing w:before="360"/>
    </w:pPr>
    <w:rPr>
      <w:rFonts w:ascii="Helvetica" w:eastAsia="Batang" w:hAnsi="Helvetica"/>
      <w:b/>
      <w:i/>
      <w:iCs/>
      <w:noProof/>
      <w:sz w:val="22"/>
    </w:rPr>
  </w:style>
  <w:style w:type="paragraph" w:customStyle="1" w:styleId="Headerh3Apx">
    <w:name w:val="Header:h3:Apx"/>
    <w:next w:val="para"/>
    <w:rsid w:val="00125D99"/>
    <w:pPr>
      <w:keepNext/>
      <w:numPr>
        <w:ilvl w:val="3"/>
        <w:numId w:val="5"/>
      </w:numPr>
      <w:tabs>
        <w:tab w:val="clear" w:pos="1800"/>
        <w:tab w:val="left" w:pos="900"/>
      </w:tabs>
      <w:spacing w:before="240"/>
      <w:ind w:left="907" w:hanging="907"/>
    </w:pPr>
    <w:rPr>
      <w:rFonts w:ascii="Helvetica" w:eastAsia="Batang" w:hAnsi="Helvetica"/>
      <w:b/>
      <w:i/>
      <w:noProof/>
    </w:rPr>
  </w:style>
  <w:style w:type="paragraph" w:customStyle="1" w:styleId="ChapterTitleAPX">
    <w:name w:val="ChapterTitleAPX"/>
    <w:basedOn w:val="Normal"/>
    <w:rsid w:val="00125D99"/>
    <w:pPr>
      <w:spacing w:before="720" w:after="60"/>
      <w:jc w:val="right"/>
    </w:pPr>
    <w:rPr>
      <w:rFonts w:ascii="Helvetica" w:eastAsia="Batang" w:hAnsi="Helvetica"/>
      <w:b/>
      <w:noProof/>
      <w:sz w:val="48"/>
    </w:rPr>
  </w:style>
  <w:style w:type="paragraph" w:customStyle="1" w:styleId="Figure">
    <w:name w:val="Figure"/>
    <w:basedOn w:val="Normal"/>
    <w:next w:val="Describe"/>
    <w:link w:val="FigureChar"/>
    <w:rsid w:val="004202DC"/>
    <w:pPr>
      <w:numPr>
        <w:numId w:val="6"/>
      </w:numPr>
      <w:tabs>
        <w:tab w:val="clear" w:pos="2520"/>
      </w:tabs>
      <w:spacing w:before="40" w:after="100"/>
      <w:ind w:left="2880" w:right="1440" w:hanging="1440"/>
    </w:pPr>
  </w:style>
  <w:style w:type="character" w:customStyle="1" w:styleId="FigureChar">
    <w:name w:val="Figure Char"/>
    <w:basedOn w:val="DefaultParagraphFont"/>
    <w:link w:val="Figure"/>
    <w:rsid w:val="004202DC"/>
    <w:rPr>
      <w:rFonts w:ascii="Arial" w:hAnsi="Arial"/>
    </w:rPr>
  </w:style>
  <w:style w:type="paragraph" w:styleId="BalloonText">
    <w:name w:val="Balloon Text"/>
    <w:basedOn w:val="Normal"/>
    <w:link w:val="BalloonTextChar"/>
    <w:rsid w:val="00871054"/>
    <w:rPr>
      <w:rFonts w:ascii="Tahoma" w:hAnsi="Tahoma" w:cs="Tahoma"/>
      <w:sz w:val="16"/>
      <w:szCs w:val="16"/>
    </w:rPr>
  </w:style>
  <w:style w:type="character" w:customStyle="1" w:styleId="BalloonTextChar">
    <w:name w:val="Balloon Text Char"/>
    <w:basedOn w:val="DefaultParagraphFont"/>
    <w:link w:val="BalloonText"/>
    <w:rsid w:val="00871054"/>
    <w:rPr>
      <w:rFonts w:ascii="Tahoma" w:hAnsi="Tahoma" w:cs="Tahoma"/>
      <w:sz w:val="16"/>
      <w:szCs w:val="16"/>
    </w:rPr>
  </w:style>
  <w:style w:type="character" w:styleId="CommentReference">
    <w:name w:val="annotation reference"/>
    <w:rsid w:val="007F2BED"/>
    <w:rPr>
      <w:sz w:val="16"/>
      <w:szCs w:val="16"/>
    </w:rPr>
  </w:style>
  <w:style w:type="paragraph" w:styleId="CommentText">
    <w:name w:val="annotation text"/>
    <w:basedOn w:val="Normal"/>
    <w:link w:val="CommentTextChar"/>
    <w:rsid w:val="007F2BED"/>
    <w:pPr>
      <w:jc w:val="left"/>
    </w:pPr>
  </w:style>
  <w:style w:type="character" w:customStyle="1" w:styleId="CommentTextChar">
    <w:name w:val="Comment Text Char"/>
    <w:basedOn w:val="DefaultParagraphFont"/>
    <w:link w:val="CommentText"/>
    <w:rsid w:val="007F2BED"/>
    <w:rPr>
      <w:rFonts w:ascii="Arial" w:hAnsi="Arial"/>
    </w:rPr>
  </w:style>
  <w:style w:type="character" w:customStyle="1" w:styleId="paraCharChar">
    <w:name w:val="para Char Char"/>
    <w:link w:val="para"/>
    <w:rsid w:val="00E10D16"/>
    <w:rPr>
      <w:rFonts w:ascii="Helvetica" w:hAnsi="Helvetica"/>
    </w:rPr>
  </w:style>
  <w:style w:type="paragraph" w:customStyle="1" w:styleId="Listb1">
    <w:name w:val="List:b1"/>
    <w:basedOn w:val="para"/>
    <w:link w:val="Listb1Char"/>
    <w:autoRedefine/>
    <w:rsid w:val="00315CE8"/>
    <w:pPr>
      <w:keepLines/>
      <w:numPr>
        <w:numId w:val="7"/>
      </w:numPr>
      <w:tabs>
        <w:tab w:val="left" w:pos="540"/>
      </w:tabs>
    </w:pPr>
  </w:style>
  <w:style w:type="character" w:customStyle="1" w:styleId="Listb1Char">
    <w:name w:val="List:b1 Char"/>
    <w:link w:val="Listb1"/>
    <w:rsid w:val="002531A7"/>
    <w:rPr>
      <w:rFonts w:ascii="Helvetica" w:hAnsi="Helvetica"/>
    </w:rPr>
  </w:style>
  <w:style w:type="paragraph" w:styleId="ListParagraph">
    <w:name w:val="List Paragraph"/>
    <w:basedOn w:val="Normal"/>
    <w:uiPriority w:val="34"/>
    <w:qFormat/>
    <w:rsid w:val="00CF107C"/>
    <w:pPr>
      <w:ind w:left="720"/>
      <w:contextualSpacing/>
    </w:pPr>
  </w:style>
  <w:style w:type="paragraph" w:customStyle="1" w:styleId="Default">
    <w:name w:val="Default"/>
    <w:rsid w:val="00551578"/>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90162A"/>
    <w:pPr>
      <w:spacing w:before="100" w:beforeAutospacing="1" w:after="100" w:afterAutospacing="1"/>
      <w:jc w:val="left"/>
    </w:pPr>
    <w:rPr>
      <w:rFonts w:ascii="Times New Roman" w:eastAsiaTheme="minorHAnsi" w:hAnsi="Times New Roman"/>
      <w:sz w:val="24"/>
      <w:szCs w:val="24"/>
    </w:rPr>
  </w:style>
  <w:style w:type="paragraph" w:customStyle="1" w:styleId="TextGeneric">
    <w:name w:val="Text Generic"/>
    <w:basedOn w:val="Normal"/>
    <w:rsid w:val="008B247E"/>
    <w:pPr>
      <w:spacing w:before="40" w:after="80"/>
    </w:pPr>
    <w:rPr>
      <w:rFonts w:ascii="Verdana" w:hAnsi="Verdana"/>
    </w:rPr>
  </w:style>
  <w:style w:type="character" w:customStyle="1" w:styleId="Heading1Char">
    <w:name w:val="Heading 1 Char"/>
    <w:basedOn w:val="DefaultParagraphFont"/>
    <w:link w:val="Heading1"/>
    <w:rsid w:val="008B247E"/>
    <w:rPr>
      <w:rFonts w:ascii="Arial Black" w:hAnsi="Arial Black"/>
      <w:kern w:val="28"/>
      <w:sz w:val="24"/>
    </w:rPr>
  </w:style>
  <w:style w:type="paragraph" w:customStyle="1" w:styleId="EndOfDocument">
    <w:name w:val="End Of Document"/>
    <w:basedOn w:val="Normal"/>
    <w:next w:val="Normal"/>
    <w:rsid w:val="008B247E"/>
    <w:pPr>
      <w:jc w:val="center"/>
    </w:pPr>
    <w:rPr>
      <w:rFonts w:ascii="Verdana" w:hAnsi="Verdana" w:cs="Arial"/>
      <w:b/>
      <w:bCs/>
    </w:rPr>
  </w:style>
  <w:style w:type="paragraph" w:styleId="Caption">
    <w:name w:val="caption"/>
    <w:basedOn w:val="Normal"/>
    <w:next w:val="Normal"/>
    <w:unhideWhenUsed/>
    <w:qFormat/>
    <w:rsid w:val="003453CA"/>
    <w:pPr>
      <w:spacing w:after="200"/>
    </w:pPr>
    <w:rPr>
      <w:b/>
      <w:bCs/>
      <w:color w:val="4F81BD" w:themeColor="accent1"/>
      <w:sz w:val="18"/>
      <w:szCs w:val="18"/>
    </w:rPr>
  </w:style>
  <w:style w:type="character" w:customStyle="1" w:styleId="Heading2Char">
    <w:name w:val="Heading 2 Char"/>
    <w:basedOn w:val="DefaultParagraphFont"/>
    <w:link w:val="Heading2"/>
    <w:rsid w:val="00583D3C"/>
    <w:rPr>
      <w:rFonts w:ascii="Arial" w:hAnsi="Arial"/>
      <w:b/>
      <w:sz w:val="24"/>
    </w:rPr>
  </w:style>
  <w:style w:type="table" w:styleId="TableColumns3">
    <w:name w:val="Table Columns 3"/>
    <w:basedOn w:val="TableNormal"/>
    <w:rsid w:val="00D27CE3"/>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D27CE3"/>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rsid w:val="00D27CE3"/>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322C79"/>
    <w:pPr>
      <w:jc w:val="both"/>
    </w:pPr>
    <w:rPr>
      <w:rFonts w:ascii="Arial" w:hAnsi="Arial"/>
    </w:rPr>
  </w:style>
  <w:style w:type="table" w:styleId="Table3Deffects2">
    <w:name w:val="Table 3D effects 2"/>
    <w:basedOn w:val="TableNormal"/>
    <w:rsid w:val="00F85AC1"/>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B0788"/>
    <w:pPr>
      <w:jc w:val="both"/>
    </w:pPr>
    <w:rPr>
      <w:rFonts w:ascii="Arial" w:hAnsi="Arial"/>
    </w:rPr>
  </w:style>
  <w:style w:type="paragraph" w:styleId="Heading1">
    <w:name w:val="heading 1"/>
    <w:basedOn w:val="Normal"/>
    <w:next w:val="Describe"/>
    <w:link w:val="Heading1Char"/>
    <w:qFormat/>
    <w:rsid w:val="00F73B4B"/>
    <w:pPr>
      <w:keepNext/>
      <w:numPr>
        <w:numId w:val="8"/>
      </w:numPr>
      <w:spacing w:before="200" w:after="40"/>
      <w:outlineLvl w:val="0"/>
    </w:pPr>
    <w:rPr>
      <w:rFonts w:ascii="Arial Black" w:hAnsi="Arial Black"/>
      <w:kern w:val="28"/>
      <w:sz w:val="24"/>
    </w:rPr>
  </w:style>
  <w:style w:type="paragraph" w:styleId="Heading2">
    <w:name w:val="heading 2"/>
    <w:basedOn w:val="Normal"/>
    <w:next w:val="Describe"/>
    <w:link w:val="Heading2Char"/>
    <w:qFormat/>
    <w:rsid w:val="00F73B4B"/>
    <w:pPr>
      <w:keepNext/>
      <w:numPr>
        <w:ilvl w:val="1"/>
        <w:numId w:val="8"/>
      </w:numPr>
      <w:spacing w:before="200" w:after="40"/>
      <w:outlineLvl w:val="1"/>
    </w:pPr>
    <w:rPr>
      <w:b/>
      <w:sz w:val="24"/>
    </w:rPr>
  </w:style>
  <w:style w:type="paragraph" w:styleId="Heading3">
    <w:name w:val="heading 3"/>
    <w:basedOn w:val="Normal"/>
    <w:next w:val="Describe"/>
    <w:qFormat/>
    <w:rsid w:val="00F73B4B"/>
    <w:pPr>
      <w:keepNext/>
      <w:numPr>
        <w:ilvl w:val="2"/>
        <w:numId w:val="8"/>
      </w:numPr>
      <w:spacing w:before="200" w:after="40"/>
      <w:outlineLvl w:val="2"/>
    </w:pPr>
    <w:rPr>
      <w:b/>
    </w:rPr>
  </w:style>
  <w:style w:type="paragraph" w:styleId="Heading4">
    <w:name w:val="heading 4"/>
    <w:basedOn w:val="Normal"/>
    <w:next w:val="Describe"/>
    <w:qFormat/>
    <w:rsid w:val="00F73B4B"/>
    <w:pPr>
      <w:keepNext/>
      <w:numPr>
        <w:ilvl w:val="3"/>
        <w:numId w:val="8"/>
      </w:numPr>
      <w:spacing w:before="120" w:after="40"/>
      <w:outlineLvl w:val="3"/>
    </w:pPr>
    <w:rPr>
      <w:b/>
      <w:i/>
      <w:sz w:val="16"/>
    </w:rPr>
  </w:style>
  <w:style w:type="paragraph" w:styleId="Heading5">
    <w:name w:val="heading 5"/>
    <w:basedOn w:val="Normal"/>
    <w:next w:val="Normal"/>
    <w:qFormat/>
    <w:rsid w:val="00F73B4B"/>
    <w:pPr>
      <w:numPr>
        <w:ilvl w:val="4"/>
        <w:numId w:val="8"/>
      </w:numPr>
      <w:spacing w:before="240" w:after="60"/>
      <w:outlineLvl w:val="4"/>
    </w:pPr>
    <w:rPr>
      <w:sz w:val="22"/>
    </w:rPr>
  </w:style>
  <w:style w:type="paragraph" w:styleId="Heading6">
    <w:name w:val="heading 6"/>
    <w:basedOn w:val="Normal"/>
    <w:next w:val="Normal"/>
    <w:qFormat/>
    <w:rsid w:val="00F73B4B"/>
    <w:pPr>
      <w:numPr>
        <w:ilvl w:val="5"/>
        <w:numId w:val="8"/>
      </w:numPr>
      <w:spacing w:before="240" w:after="60"/>
      <w:outlineLvl w:val="5"/>
    </w:pPr>
    <w:rPr>
      <w:rFonts w:ascii="Times New Roman" w:hAnsi="Times New Roman"/>
      <w:i/>
      <w:sz w:val="22"/>
    </w:rPr>
  </w:style>
  <w:style w:type="paragraph" w:styleId="Heading7">
    <w:name w:val="heading 7"/>
    <w:basedOn w:val="Normal"/>
    <w:next w:val="Normal"/>
    <w:qFormat/>
    <w:rsid w:val="00F73B4B"/>
    <w:pPr>
      <w:numPr>
        <w:ilvl w:val="6"/>
        <w:numId w:val="8"/>
      </w:numPr>
      <w:spacing w:before="240" w:after="60"/>
      <w:outlineLvl w:val="6"/>
    </w:pPr>
  </w:style>
  <w:style w:type="paragraph" w:styleId="Heading8">
    <w:name w:val="heading 8"/>
    <w:basedOn w:val="Normal"/>
    <w:next w:val="Normal"/>
    <w:qFormat/>
    <w:rsid w:val="00F73B4B"/>
    <w:pPr>
      <w:numPr>
        <w:ilvl w:val="7"/>
        <w:numId w:val="8"/>
      </w:numPr>
      <w:spacing w:before="240" w:after="60"/>
      <w:outlineLvl w:val="7"/>
    </w:pPr>
    <w:rPr>
      <w:i/>
    </w:rPr>
  </w:style>
  <w:style w:type="paragraph" w:styleId="Heading9">
    <w:name w:val="heading 9"/>
    <w:basedOn w:val="Normal"/>
    <w:next w:val="Normal"/>
    <w:qFormat/>
    <w:rsid w:val="00F73B4B"/>
    <w:pPr>
      <w:numPr>
        <w:ilvl w:val="8"/>
        <w:numId w:val="8"/>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73B4B"/>
    <w:pPr>
      <w:tabs>
        <w:tab w:val="center" w:pos="4320"/>
        <w:tab w:val="right" w:pos="8640"/>
      </w:tabs>
    </w:pPr>
  </w:style>
  <w:style w:type="paragraph" w:customStyle="1" w:styleId="Describe">
    <w:name w:val="Describe"/>
    <w:basedOn w:val="Normal"/>
    <w:rsid w:val="00F73B4B"/>
    <w:pPr>
      <w:spacing w:before="40" w:after="80"/>
      <w:ind w:left="720"/>
    </w:pPr>
    <w:rPr>
      <w:rFonts w:ascii="Verdana" w:hAnsi="Verdana"/>
    </w:rPr>
  </w:style>
  <w:style w:type="paragraph" w:customStyle="1" w:styleId="DescHeader">
    <w:name w:val="Desc Header"/>
    <w:basedOn w:val="Describe"/>
    <w:rsid w:val="00F73B4B"/>
    <w:pPr>
      <w:spacing w:before="100" w:after="40"/>
      <w:ind w:left="0"/>
    </w:pPr>
    <w:rPr>
      <w:rFonts w:ascii="Arial" w:hAnsi="Arial"/>
      <w:b/>
      <w:i/>
    </w:rPr>
  </w:style>
  <w:style w:type="paragraph" w:styleId="Title">
    <w:name w:val="Title"/>
    <w:basedOn w:val="Normal"/>
    <w:qFormat/>
    <w:rsid w:val="00F73B4B"/>
    <w:pPr>
      <w:pBdr>
        <w:bottom w:val="single" w:sz="4" w:space="1" w:color="auto"/>
      </w:pBdr>
      <w:spacing w:before="200" w:after="200"/>
      <w:jc w:val="center"/>
      <w:outlineLvl w:val="0"/>
    </w:pPr>
    <w:rPr>
      <w:b/>
      <w:kern w:val="28"/>
    </w:rPr>
  </w:style>
  <w:style w:type="paragraph" w:styleId="Footer">
    <w:name w:val="footer"/>
    <w:basedOn w:val="Normal"/>
    <w:rsid w:val="00F73B4B"/>
    <w:pPr>
      <w:tabs>
        <w:tab w:val="center" w:pos="4320"/>
        <w:tab w:val="right" w:pos="8640"/>
      </w:tabs>
    </w:pPr>
  </w:style>
  <w:style w:type="paragraph" w:customStyle="1" w:styleId="DocTitle">
    <w:name w:val="Doc Title"/>
    <w:basedOn w:val="Title"/>
    <w:rsid w:val="00F73B4B"/>
    <w:pPr>
      <w:pBdr>
        <w:bottom w:val="none" w:sz="0" w:space="0" w:color="auto"/>
      </w:pBdr>
    </w:pPr>
    <w:rPr>
      <w:rFonts w:ascii="Arial Black" w:hAnsi="Arial Black"/>
      <w:b w:val="0"/>
      <w:sz w:val="32"/>
    </w:rPr>
  </w:style>
  <w:style w:type="character" w:styleId="PageNumber">
    <w:name w:val="page number"/>
    <w:basedOn w:val="DefaultParagraphFont"/>
    <w:rsid w:val="00F73B4B"/>
  </w:style>
  <w:style w:type="paragraph" w:styleId="TOC1">
    <w:name w:val="toc 1"/>
    <w:basedOn w:val="Normal"/>
    <w:next w:val="Normal"/>
    <w:autoRedefine/>
    <w:uiPriority w:val="39"/>
    <w:rsid w:val="00F73B4B"/>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F73B4B"/>
    <w:pPr>
      <w:tabs>
        <w:tab w:val="left" w:pos="720"/>
        <w:tab w:val="right" w:leader="dot" w:pos="9350"/>
      </w:tabs>
      <w:spacing w:before="40" w:after="40"/>
      <w:ind w:left="720" w:right="720" w:hanging="720"/>
    </w:pPr>
    <w:rPr>
      <w:rFonts w:ascii="Verdana" w:hAnsi="Verdana"/>
      <w:noProof/>
      <w:szCs w:val="24"/>
    </w:rPr>
  </w:style>
  <w:style w:type="paragraph" w:styleId="TOC3">
    <w:name w:val="toc 3"/>
    <w:basedOn w:val="Normal"/>
    <w:next w:val="Normal"/>
    <w:autoRedefine/>
    <w:semiHidden/>
    <w:rsid w:val="00F73B4B"/>
    <w:pPr>
      <w:tabs>
        <w:tab w:val="left" w:pos="720"/>
        <w:tab w:val="right" w:leader="dot" w:pos="9350"/>
      </w:tabs>
      <w:ind w:left="720" w:right="720" w:hanging="720"/>
    </w:pPr>
    <w:rPr>
      <w:rFonts w:ascii="Verdana" w:hAnsi="Verdana"/>
      <w:i/>
      <w:noProof/>
    </w:rPr>
  </w:style>
  <w:style w:type="paragraph" w:styleId="TOC4">
    <w:name w:val="toc 4"/>
    <w:basedOn w:val="Normal"/>
    <w:next w:val="Normal"/>
    <w:autoRedefine/>
    <w:semiHidden/>
    <w:rsid w:val="00F73B4B"/>
    <w:pPr>
      <w:jc w:val="left"/>
    </w:pPr>
    <w:rPr>
      <w:rFonts w:ascii="Times New Roman" w:hAnsi="Times New Roman"/>
      <w:sz w:val="22"/>
    </w:rPr>
  </w:style>
  <w:style w:type="paragraph" w:styleId="TOC5">
    <w:name w:val="toc 5"/>
    <w:basedOn w:val="Normal"/>
    <w:next w:val="Normal"/>
    <w:autoRedefine/>
    <w:semiHidden/>
    <w:rsid w:val="00F73B4B"/>
    <w:pPr>
      <w:jc w:val="left"/>
    </w:pPr>
    <w:rPr>
      <w:rFonts w:ascii="Times New Roman" w:hAnsi="Times New Roman"/>
      <w:sz w:val="22"/>
    </w:rPr>
  </w:style>
  <w:style w:type="paragraph" w:styleId="TOC6">
    <w:name w:val="toc 6"/>
    <w:basedOn w:val="Normal"/>
    <w:next w:val="Normal"/>
    <w:autoRedefine/>
    <w:semiHidden/>
    <w:rsid w:val="00F73B4B"/>
    <w:pPr>
      <w:jc w:val="left"/>
    </w:pPr>
    <w:rPr>
      <w:rFonts w:ascii="Times New Roman" w:hAnsi="Times New Roman"/>
      <w:sz w:val="22"/>
    </w:rPr>
  </w:style>
  <w:style w:type="paragraph" w:styleId="TOC7">
    <w:name w:val="toc 7"/>
    <w:basedOn w:val="Normal"/>
    <w:next w:val="Normal"/>
    <w:autoRedefine/>
    <w:semiHidden/>
    <w:rsid w:val="00F73B4B"/>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F73B4B"/>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F73B4B"/>
    <w:pPr>
      <w:jc w:val="left"/>
    </w:pPr>
    <w:rPr>
      <w:rFonts w:ascii="Times New Roman" w:hAnsi="Times New Roman"/>
      <w:sz w:val="22"/>
    </w:rPr>
  </w:style>
  <w:style w:type="paragraph" w:customStyle="1" w:styleId="FooterHeader">
    <w:name w:val="Footer Header"/>
    <w:basedOn w:val="Footer"/>
    <w:autoRedefine/>
    <w:rsid w:val="00F73B4B"/>
    <w:pPr>
      <w:keepLines/>
      <w:spacing w:line="190" w:lineRule="atLeast"/>
      <w:jc w:val="center"/>
    </w:pPr>
    <w:rPr>
      <w:rFonts w:ascii="Verdana" w:hAnsi="Verdana"/>
      <w:b/>
      <w:spacing w:val="-5"/>
    </w:rPr>
  </w:style>
  <w:style w:type="paragraph" w:customStyle="1" w:styleId="Box1">
    <w:name w:val="Box 1"/>
    <w:basedOn w:val="Normal"/>
    <w:rsid w:val="00F73B4B"/>
    <w:pPr>
      <w:jc w:val="center"/>
    </w:pPr>
    <w:rPr>
      <w:rFonts w:ascii="Verdana" w:hAnsi="Verdana"/>
      <w:b/>
      <w:sz w:val="16"/>
    </w:rPr>
  </w:style>
  <w:style w:type="paragraph" w:customStyle="1" w:styleId="Box2">
    <w:name w:val="Box 2"/>
    <w:basedOn w:val="Normal"/>
    <w:rsid w:val="00F73B4B"/>
    <w:pPr>
      <w:jc w:val="left"/>
    </w:pPr>
    <w:rPr>
      <w:rFonts w:ascii="Verdana" w:hAnsi="Verdana"/>
      <w:i/>
      <w:sz w:val="16"/>
    </w:rPr>
  </w:style>
  <w:style w:type="paragraph" w:customStyle="1" w:styleId="Code">
    <w:name w:val="Code"/>
    <w:rsid w:val="00F73B4B"/>
    <w:rPr>
      <w:rFonts w:ascii="Courier New" w:hAnsi="Courier New"/>
      <w:noProof/>
    </w:rPr>
  </w:style>
  <w:style w:type="paragraph" w:customStyle="1" w:styleId="Algorithm">
    <w:name w:val="Algorithm"/>
    <w:basedOn w:val="Normal"/>
    <w:rsid w:val="00F73B4B"/>
    <w:rPr>
      <w:rFonts w:ascii="Verdana" w:hAnsi="Verdana"/>
    </w:rPr>
  </w:style>
  <w:style w:type="character" w:customStyle="1" w:styleId="Typewriter">
    <w:name w:val="Typewriter"/>
    <w:rsid w:val="00F73B4B"/>
    <w:rPr>
      <w:rFonts w:ascii="Courier New" w:hAnsi="Courier New"/>
      <w:sz w:val="20"/>
    </w:rPr>
  </w:style>
  <w:style w:type="paragraph" w:customStyle="1" w:styleId="Note">
    <w:name w:val="Note"/>
    <w:basedOn w:val="Normal"/>
    <w:rsid w:val="00F73B4B"/>
    <w:pPr>
      <w:numPr>
        <w:numId w:val="1"/>
      </w:numPr>
      <w:spacing w:before="100"/>
    </w:pPr>
    <w:rPr>
      <w:rFonts w:ascii="Verdana" w:hAnsi="Verdana"/>
      <w:i/>
    </w:rPr>
  </w:style>
  <w:style w:type="paragraph" w:customStyle="1" w:styleId="Product">
    <w:name w:val="Product"/>
    <w:rsid w:val="00F73B4B"/>
    <w:pPr>
      <w:spacing w:before="40" w:after="40"/>
    </w:pPr>
    <w:rPr>
      <w:rFonts w:ascii="Verdana" w:hAnsi="Verdana"/>
      <w:b/>
      <w:noProof/>
    </w:rPr>
  </w:style>
  <w:style w:type="paragraph" w:customStyle="1" w:styleId="Version">
    <w:name w:val="Version"/>
    <w:basedOn w:val="Product"/>
    <w:rsid w:val="00F73B4B"/>
    <w:pPr>
      <w:jc w:val="center"/>
    </w:pPr>
  </w:style>
  <w:style w:type="paragraph" w:customStyle="1" w:styleId="TargetDate">
    <w:name w:val="Target Date"/>
    <w:basedOn w:val="Version"/>
    <w:rsid w:val="00F73B4B"/>
  </w:style>
  <w:style w:type="paragraph" w:customStyle="1" w:styleId="HistoryInfo">
    <w:name w:val="HistoryInfo"/>
    <w:basedOn w:val="Describe"/>
    <w:autoRedefine/>
    <w:rsid w:val="00F73B4B"/>
    <w:pPr>
      <w:tabs>
        <w:tab w:val="left" w:pos="1728"/>
        <w:tab w:val="left" w:pos="3600"/>
      </w:tabs>
      <w:spacing w:before="80"/>
    </w:pPr>
  </w:style>
  <w:style w:type="paragraph" w:customStyle="1" w:styleId="HistoryDesc">
    <w:name w:val="HistoryDesc"/>
    <w:basedOn w:val="Describe"/>
    <w:next w:val="HistoryInfo"/>
    <w:autoRedefine/>
    <w:rsid w:val="00F73B4B"/>
    <w:pPr>
      <w:ind w:left="1728"/>
    </w:pPr>
    <w:rPr>
      <w:i/>
      <w:iCs/>
    </w:rPr>
  </w:style>
  <w:style w:type="paragraph" w:customStyle="1" w:styleId="HeaderText">
    <w:name w:val="Header Text"/>
    <w:basedOn w:val="Normal"/>
    <w:autoRedefine/>
    <w:rsid w:val="00F73B4B"/>
    <w:pPr>
      <w:jc w:val="right"/>
    </w:pPr>
    <w:rPr>
      <w:rFonts w:ascii="Verdana" w:hAnsi="Verdana"/>
      <w:b/>
      <w:bCs/>
      <w:sz w:val="16"/>
    </w:rPr>
  </w:style>
  <w:style w:type="paragraph" w:customStyle="1" w:styleId="NonReqmt2">
    <w:name w:val="Non Reqmt 2"/>
    <w:basedOn w:val="NonReqmt1"/>
    <w:autoRedefine/>
    <w:rsid w:val="00F73B4B"/>
    <w:pPr>
      <w:numPr>
        <w:ilvl w:val="1"/>
      </w:numPr>
      <w:outlineLvl w:val="1"/>
    </w:pPr>
  </w:style>
  <w:style w:type="paragraph" w:customStyle="1" w:styleId="Reference">
    <w:name w:val="Reference"/>
    <w:basedOn w:val="Normal"/>
    <w:rsid w:val="00F73B4B"/>
    <w:rPr>
      <w:rFonts w:ascii="Verdana" w:hAnsi="Verdana"/>
    </w:rPr>
  </w:style>
  <w:style w:type="paragraph" w:customStyle="1" w:styleId="Reqmt1">
    <w:name w:val="Reqmt 1"/>
    <w:basedOn w:val="Describe"/>
    <w:next w:val="Describe"/>
    <w:autoRedefine/>
    <w:rsid w:val="00F73B4B"/>
    <w:pPr>
      <w:numPr>
        <w:numId w:val="2"/>
      </w:numPr>
      <w:shd w:val="clear" w:color="auto" w:fill="E6E6E6"/>
      <w:outlineLvl w:val="0"/>
    </w:pPr>
  </w:style>
  <w:style w:type="paragraph" w:customStyle="1" w:styleId="Reqmt2">
    <w:name w:val="Reqmt 2"/>
    <w:basedOn w:val="Reqmt1"/>
    <w:next w:val="Describe"/>
    <w:autoRedefine/>
    <w:rsid w:val="00F73B4B"/>
    <w:pPr>
      <w:numPr>
        <w:ilvl w:val="1"/>
      </w:numPr>
      <w:outlineLvl w:val="1"/>
    </w:pPr>
  </w:style>
  <w:style w:type="paragraph" w:styleId="FootnoteText">
    <w:name w:val="footnote text"/>
    <w:basedOn w:val="Normal"/>
    <w:semiHidden/>
    <w:rsid w:val="00F73B4B"/>
    <w:pPr>
      <w:jc w:val="left"/>
    </w:pPr>
    <w:rPr>
      <w:rFonts w:ascii="Times New Roman" w:hAnsi="Times New Roman"/>
    </w:rPr>
  </w:style>
  <w:style w:type="paragraph" w:styleId="BodyText2">
    <w:name w:val="Body Text 2"/>
    <w:basedOn w:val="Normal"/>
    <w:rsid w:val="00F73B4B"/>
    <w:pPr>
      <w:jc w:val="left"/>
    </w:pPr>
    <w:rPr>
      <w:rFonts w:ascii="Times New Roman" w:hAnsi="Times New Roman"/>
      <w:i/>
    </w:rPr>
  </w:style>
  <w:style w:type="character" w:styleId="Hyperlink">
    <w:name w:val="Hyperlink"/>
    <w:basedOn w:val="DefaultParagraphFont"/>
    <w:uiPriority w:val="99"/>
    <w:rsid w:val="00F73B4B"/>
    <w:rPr>
      <w:color w:val="0000FF"/>
      <w:u w:val="single"/>
    </w:rPr>
  </w:style>
  <w:style w:type="paragraph" w:styleId="Index2">
    <w:name w:val="index 2"/>
    <w:basedOn w:val="Normal"/>
    <w:next w:val="Normal"/>
    <w:autoRedefine/>
    <w:semiHidden/>
    <w:rsid w:val="00F73B4B"/>
    <w:pPr>
      <w:shd w:val="pct20" w:color="auto" w:fill="FFFFFF"/>
      <w:jc w:val="left"/>
    </w:pPr>
    <w:rPr>
      <w:rFonts w:ascii="Times New Roman" w:hAnsi="Times New Roman"/>
    </w:rPr>
  </w:style>
  <w:style w:type="paragraph" w:styleId="TableofFigures">
    <w:name w:val="table of figures"/>
    <w:basedOn w:val="Normal"/>
    <w:next w:val="Normal"/>
    <w:uiPriority w:val="99"/>
    <w:rsid w:val="00F73B4B"/>
    <w:pPr>
      <w:ind w:left="400" w:hanging="400"/>
    </w:pPr>
  </w:style>
  <w:style w:type="paragraph" w:customStyle="1" w:styleId="NonReqmt1">
    <w:name w:val="Non Reqmt 1"/>
    <w:basedOn w:val="Describe"/>
    <w:next w:val="Describe"/>
    <w:autoRedefine/>
    <w:rsid w:val="00F73B4B"/>
    <w:pPr>
      <w:numPr>
        <w:numId w:val="3"/>
      </w:numPr>
      <w:shd w:val="clear" w:color="auto" w:fill="E6E6E6"/>
      <w:outlineLvl w:val="0"/>
    </w:pPr>
  </w:style>
  <w:style w:type="paragraph" w:styleId="DocumentMap">
    <w:name w:val="Document Map"/>
    <w:basedOn w:val="Normal"/>
    <w:semiHidden/>
    <w:rsid w:val="00F73B4B"/>
    <w:pPr>
      <w:shd w:val="clear" w:color="auto" w:fill="000080"/>
    </w:pPr>
    <w:rPr>
      <w:rFonts w:ascii="Tahoma" w:hAnsi="Tahoma" w:cs="Tahoma"/>
    </w:rPr>
  </w:style>
  <w:style w:type="character" w:styleId="FollowedHyperlink">
    <w:name w:val="FollowedHyperlink"/>
    <w:basedOn w:val="DefaultParagraphFont"/>
    <w:rsid w:val="00F03170"/>
    <w:rPr>
      <w:color w:val="800080"/>
      <w:u w:val="single"/>
    </w:rPr>
  </w:style>
  <w:style w:type="paragraph" w:customStyle="1" w:styleId="para">
    <w:name w:val="para"/>
    <w:basedOn w:val="Normal"/>
    <w:link w:val="paraCharChar"/>
    <w:rsid w:val="00BC3500"/>
    <w:pPr>
      <w:spacing w:before="180"/>
      <w:ind w:left="2164"/>
      <w:jc w:val="left"/>
    </w:pPr>
    <w:rPr>
      <w:rFonts w:ascii="Helvetica" w:hAnsi="Helvetica"/>
    </w:rPr>
  </w:style>
  <w:style w:type="paragraph" w:customStyle="1" w:styleId="Listn3">
    <w:name w:val="List:n3"/>
    <w:rsid w:val="00320FDD"/>
    <w:pPr>
      <w:numPr>
        <w:numId w:val="4"/>
      </w:numPr>
      <w:tabs>
        <w:tab w:val="clear" w:pos="1080"/>
        <w:tab w:val="num" w:pos="3600"/>
      </w:tabs>
      <w:spacing w:before="120"/>
      <w:ind w:left="3600"/>
    </w:pPr>
    <w:rPr>
      <w:rFonts w:ascii="Helvetica" w:hAnsi="Helvetica"/>
      <w:noProof/>
    </w:rPr>
  </w:style>
  <w:style w:type="paragraph" w:customStyle="1" w:styleId="HeaderUnnumbered">
    <w:name w:val="Header:Unnumbered"/>
    <w:basedOn w:val="para"/>
    <w:next w:val="para"/>
    <w:rsid w:val="002F5DE3"/>
    <w:pPr>
      <w:keepNext/>
      <w:spacing w:before="360"/>
      <w:ind w:left="0"/>
    </w:pPr>
    <w:rPr>
      <w:b/>
      <w:i/>
      <w:sz w:val="22"/>
    </w:rPr>
  </w:style>
  <w:style w:type="paragraph" w:customStyle="1" w:styleId="Tableheading">
    <w:name w:val="Table:heading"/>
    <w:basedOn w:val="para"/>
    <w:rsid w:val="002F5DE3"/>
    <w:pPr>
      <w:spacing w:before="0"/>
      <w:ind w:left="0"/>
    </w:pPr>
    <w:rPr>
      <w:b/>
      <w:sz w:val="18"/>
    </w:rPr>
  </w:style>
  <w:style w:type="paragraph" w:customStyle="1" w:styleId="Tablecell">
    <w:name w:val="Table:cell"/>
    <w:basedOn w:val="para"/>
    <w:rsid w:val="002F5DE3"/>
    <w:pPr>
      <w:spacing w:before="0"/>
      <w:ind w:left="0"/>
    </w:pPr>
    <w:rPr>
      <w:sz w:val="18"/>
    </w:rPr>
  </w:style>
  <w:style w:type="paragraph" w:customStyle="1" w:styleId="HdrNumh1">
    <w:name w:val="Hdr:Num:h1"/>
    <w:basedOn w:val="Normal"/>
    <w:rsid w:val="005B3A36"/>
    <w:pPr>
      <w:tabs>
        <w:tab w:val="num" w:pos="576"/>
      </w:tabs>
      <w:ind w:left="576" w:hanging="576"/>
      <w:jc w:val="left"/>
    </w:pPr>
    <w:rPr>
      <w:sz w:val="24"/>
    </w:rPr>
  </w:style>
  <w:style w:type="paragraph" w:customStyle="1" w:styleId="ImportantNotice">
    <w:name w:val="ImportantNotice"/>
    <w:basedOn w:val="para"/>
    <w:rsid w:val="005B3A36"/>
    <w:pPr>
      <w:spacing w:before="120"/>
      <w:ind w:left="720" w:right="778"/>
      <w:jc w:val="both"/>
    </w:pPr>
    <w:rPr>
      <w:sz w:val="16"/>
    </w:rPr>
  </w:style>
  <w:style w:type="paragraph" w:customStyle="1" w:styleId="ImportantNoticeMail">
    <w:name w:val="ImportantNoticeMail"/>
    <w:basedOn w:val="para"/>
    <w:rsid w:val="005B3A36"/>
    <w:pPr>
      <w:spacing w:before="120"/>
      <w:ind w:left="720" w:right="778"/>
      <w:jc w:val="center"/>
    </w:pPr>
    <w:rPr>
      <w:sz w:val="16"/>
    </w:rPr>
  </w:style>
  <w:style w:type="paragraph" w:customStyle="1" w:styleId="ImportantNoticeAddress">
    <w:name w:val="ImportantNoticeAddress"/>
    <w:basedOn w:val="para"/>
    <w:rsid w:val="005B3A36"/>
    <w:pPr>
      <w:spacing w:before="0"/>
      <w:ind w:left="720" w:right="778"/>
      <w:jc w:val="center"/>
    </w:pPr>
    <w:rPr>
      <w:sz w:val="16"/>
    </w:rPr>
  </w:style>
  <w:style w:type="paragraph" w:customStyle="1" w:styleId="ImportantNoticeCopyright">
    <w:name w:val="ImportantNoticeCopyright"/>
    <w:basedOn w:val="para"/>
    <w:rsid w:val="005B3A36"/>
    <w:pPr>
      <w:spacing w:before="120"/>
      <w:ind w:left="720" w:right="778"/>
      <w:jc w:val="center"/>
    </w:pPr>
    <w:rPr>
      <w:sz w:val="16"/>
    </w:rPr>
  </w:style>
  <w:style w:type="table" w:styleId="TableGrid">
    <w:name w:val="Table Grid"/>
    <w:basedOn w:val="TableNormal"/>
    <w:rsid w:val="0067762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A4B46"/>
  </w:style>
  <w:style w:type="paragraph" w:customStyle="1" w:styleId="horizline">
    <w:name w:val="horizline"/>
    <w:next w:val="para"/>
    <w:rsid w:val="00125D99"/>
    <w:pPr>
      <w:framePr w:wrap="around" w:vAnchor="text" w:hAnchor="text" w:y="1"/>
    </w:pPr>
    <w:rPr>
      <w:rFonts w:eastAsia="Batang"/>
      <w:noProof/>
    </w:rPr>
  </w:style>
  <w:style w:type="paragraph" w:customStyle="1" w:styleId="Headerh0Apx">
    <w:name w:val="Header:h0:Apx"/>
    <w:next w:val="Normal"/>
    <w:rsid w:val="00125D99"/>
    <w:pPr>
      <w:numPr>
        <w:numId w:val="5"/>
      </w:numPr>
      <w:ind w:left="-288"/>
      <w:jc w:val="right"/>
    </w:pPr>
    <w:rPr>
      <w:rFonts w:ascii="Helvetica" w:eastAsia="Batang" w:hAnsi="Helvetica"/>
      <w:b/>
      <w:noProof/>
      <w:sz w:val="28"/>
    </w:rPr>
  </w:style>
  <w:style w:type="paragraph" w:customStyle="1" w:styleId="Headerh1Apx">
    <w:name w:val="Header:h1:Apx"/>
    <w:next w:val="para"/>
    <w:rsid w:val="00125D99"/>
    <w:pPr>
      <w:keepNext/>
      <w:numPr>
        <w:ilvl w:val="1"/>
        <w:numId w:val="5"/>
      </w:numPr>
      <w:tabs>
        <w:tab w:val="clear" w:pos="720"/>
        <w:tab w:val="num" w:pos="540"/>
      </w:tabs>
      <w:spacing w:before="300"/>
      <w:ind w:left="547" w:hanging="547"/>
    </w:pPr>
    <w:rPr>
      <w:rFonts w:ascii="Helvetica" w:eastAsia="Batang" w:hAnsi="Helvetica"/>
      <w:b/>
      <w:noProof/>
      <w:sz w:val="24"/>
    </w:rPr>
  </w:style>
  <w:style w:type="paragraph" w:customStyle="1" w:styleId="Headerh2Apx">
    <w:name w:val="Header:h2:Apx"/>
    <w:next w:val="para"/>
    <w:rsid w:val="00125D99"/>
    <w:pPr>
      <w:keepNext/>
      <w:numPr>
        <w:ilvl w:val="2"/>
        <w:numId w:val="5"/>
      </w:numPr>
      <w:tabs>
        <w:tab w:val="clear" w:pos="1080"/>
        <w:tab w:val="num" w:pos="720"/>
      </w:tabs>
      <w:spacing w:before="360"/>
    </w:pPr>
    <w:rPr>
      <w:rFonts w:ascii="Helvetica" w:eastAsia="Batang" w:hAnsi="Helvetica"/>
      <w:b/>
      <w:i/>
      <w:iCs/>
      <w:noProof/>
      <w:sz w:val="22"/>
    </w:rPr>
  </w:style>
  <w:style w:type="paragraph" w:customStyle="1" w:styleId="Headerh3Apx">
    <w:name w:val="Header:h3:Apx"/>
    <w:next w:val="para"/>
    <w:rsid w:val="00125D99"/>
    <w:pPr>
      <w:keepNext/>
      <w:numPr>
        <w:ilvl w:val="3"/>
        <w:numId w:val="5"/>
      </w:numPr>
      <w:tabs>
        <w:tab w:val="clear" w:pos="1800"/>
        <w:tab w:val="left" w:pos="900"/>
      </w:tabs>
      <w:spacing w:before="240"/>
      <w:ind w:left="907" w:hanging="907"/>
    </w:pPr>
    <w:rPr>
      <w:rFonts w:ascii="Helvetica" w:eastAsia="Batang" w:hAnsi="Helvetica"/>
      <w:b/>
      <w:i/>
      <w:noProof/>
    </w:rPr>
  </w:style>
  <w:style w:type="paragraph" w:customStyle="1" w:styleId="ChapterTitleAPX">
    <w:name w:val="ChapterTitleAPX"/>
    <w:basedOn w:val="Normal"/>
    <w:rsid w:val="00125D99"/>
    <w:pPr>
      <w:spacing w:before="720" w:after="60"/>
      <w:jc w:val="right"/>
    </w:pPr>
    <w:rPr>
      <w:rFonts w:ascii="Helvetica" w:eastAsia="Batang" w:hAnsi="Helvetica"/>
      <w:b/>
      <w:noProof/>
      <w:sz w:val="48"/>
    </w:rPr>
  </w:style>
  <w:style w:type="paragraph" w:customStyle="1" w:styleId="Figure">
    <w:name w:val="Figure"/>
    <w:basedOn w:val="Normal"/>
    <w:next w:val="Describe"/>
    <w:link w:val="FigureChar"/>
    <w:rsid w:val="004202DC"/>
    <w:pPr>
      <w:numPr>
        <w:numId w:val="6"/>
      </w:numPr>
      <w:tabs>
        <w:tab w:val="clear" w:pos="2520"/>
      </w:tabs>
      <w:spacing w:before="40" w:after="100"/>
      <w:ind w:left="2880" w:right="1440" w:hanging="1440"/>
    </w:pPr>
  </w:style>
  <w:style w:type="character" w:customStyle="1" w:styleId="FigureChar">
    <w:name w:val="Figure Char"/>
    <w:basedOn w:val="DefaultParagraphFont"/>
    <w:link w:val="Figure"/>
    <w:rsid w:val="004202DC"/>
    <w:rPr>
      <w:rFonts w:ascii="Arial" w:hAnsi="Arial"/>
    </w:rPr>
  </w:style>
  <w:style w:type="paragraph" w:styleId="BalloonText">
    <w:name w:val="Balloon Text"/>
    <w:basedOn w:val="Normal"/>
    <w:link w:val="BalloonTextChar"/>
    <w:rsid w:val="00871054"/>
    <w:rPr>
      <w:rFonts w:ascii="Tahoma" w:hAnsi="Tahoma" w:cs="Tahoma"/>
      <w:sz w:val="16"/>
      <w:szCs w:val="16"/>
    </w:rPr>
  </w:style>
  <w:style w:type="character" w:customStyle="1" w:styleId="BalloonTextChar">
    <w:name w:val="Balloon Text Char"/>
    <w:basedOn w:val="DefaultParagraphFont"/>
    <w:link w:val="BalloonText"/>
    <w:rsid w:val="00871054"/>
    <w:rPr>
      <w:rFonts w:ascii="Tahoma" w:hAnsi="Tahoma" w:cs="Tahoma"/>
      <w:sz w:val="16"/>
      <w:szCs w:val="16"/>
    </w:rPr>
  </w:style>
  <w:style w:type="character" w:styleId="CommentReference">
    <w:name w:val="annotation reference"/>
    <w:rsid w:val="007F2BED"/>
    <w:rPr>
      <w:sz w:val="16"/>
      <w:szCs w:val="16"/>
    </w:rPr>
  </w:style>
  <w:style w:type="paragraph" w:styleId="CommentText">
    <w:name w:val="annotation text"/>
    <w:basedOn w:val="Normal"/>
    <w:link w:val="CommentTextChar"/>
    <w:rsid w:val="007F2BED"/>
    <w:pPr>
      <w:jc w:val="left"/>
    </w:pPr>
  </w:style>
  <w:style w:type="character" w:customStyle="1" w:styleId="CommentTextChar">
    <w:name w:val="Comment Text Char"/>
    <w:basedOn w:val="DefaultParagraphFont"/>
    <w:link w:val="CommentText"/>
    <w:rsid w:val="007F2BED"/>
    <w:rPr>
      <w:rFonts w:ascii="Arial" w:hAnsi="Arial"/>
    </w:rPr>
  </w:style>
  <w:style w:type="character" w:customStyle="1" w:styleId="paraCharChar">
    <w:name w:val="para Char Char"/>
    <w:link w:val="para"/>
    <w:rsid w:val="00E10D16"/>
    <w:rPr>
      <w:rFonts w:ascii="Helvetica" w:hAnsi="Helvetica"/>
    </w:rPr>
  </w:style>
  <w:style w:type="paragraph" w:customStyle="1" w:styleId="Listb1">
    <w:name w:val="List:b1"/>
    <w:basedOn w:val="para"/>
    <w:link w:val="Listb1Char"/>
    <w:autoRedefine/>
    <w:rsid w:val="00315CE8"/>
    <w:pPr>
      <w:keepLines/>
      <w:numPr>
        <w:numId w:val="7"/>
      </w:numPr>
      <w:tabs>
        <w:tab w:val="left" w:pos="540"/>
      </w:tabs>
    </w:pPr>
  </w:style>
  <w:style w:type="character" w:customStyle="1" w:styleId="Listb1Char">
    <w:name w:val="List:b1 Char"/>
    <w:link w:val="Listb1"/>
    <w:rsid w:val="002531A7"/>
    <w:rPr>
      <w:rFonts w:ascii="Helvetica" w:hAnsi="Helvetica"/>
    </w:rPr>
  </w:style>
  <w:style w:type="paragraph" w:styleId="ListParagraph">
    <w:name w:val="List Paragraph"/>
    <w:basedOn w:val="Normal"/>
    <w:uiPriority w:val="34"/>
    <w:qFormat/>
    <w:rsid w:val="00CF107C"/>
    <w:pPr>
      <w:ind w:left="720"/>
      <w:contextualSpacing/>
    </w:pPr>
  </w:style>
  <w:style w:type="paragraph" w:customStyle="1" w:styleId="Default">
    <w:name w:val="Default"/>
    <w:rsid w:val="00551578"/>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90162A"/>
    <w:pPr>
      <w:spacing w:before="100" w:beforeAutospacing="1" w:after="100" w:afterAutospacing="1"/>
      <w:jc w:val="left"/>
    </w:pPr>
    <w:rPr>
      <w:rFonts w:ascii="Times New Roman" w:eastAsiaTheme="minorHAnsi" w:hAnsi="Times New Roman"/>
      <w:sz w:val="24"/>
      <w:szCs w:val="24"/>
    </w:rPr>
  </w:style>
  <w:style w:type="paragraph" w:customStyle="1" w:styleId="TextGeneric">
    <w:name w:val="Text Generic"/>
    <w:basedOn w:val="Normal"/>
    <w:rsid w:val="008B247E"/>
    <w:pPr>
      <w:spacing w:before="40" w:after="80"/>
    </w:pPr>
    <w:rPr>
      <w:rFonts w:ascii="Verdana" w:hAnsi="Verdana"/>
    </w:rPr>
  </w:style>
  <w:style w:type="character" w:customStyle="1" w:styleId="Heading1Char">
    <w:name w:val="Heading 1 Char"/>
    <w:basedOn w:val="DefaultParagraphFont"/>
    <w:link w:val="Heading1"/>
    <w:rsid w:val="008B247E"/>
    <w:rPr>
      <w:rFonts w:ascii="Arial Black" w:hAnsi="Arial Black"/>
      <w:kern w:val="28"/>
      <w:sz w:val="24"/>
    </w:rPr>
  </w:style>
  <w:style w:type="paragraph" w:customStyle="1" w:styleId="EndOfDocument">
    <w:name w:val="End Of Document"/>
    <w:basedOn w:val="Normal"/>
    <w:next w:val="Normal"/>
    <w:rsid w:val="008B247E"/>
    <w:pPr>
      <w:jc w:val="center"/>
    </w:pPr>
    <w:rPr>
      <w:rFonts w:ascii="Verdana" w:hAnsi="Verdana" w:cs="Arial"/>
      <w:b/>
      <w:bCs/>
    </w:rPr>
  </w:style>
  <w:style w:type="paragraph" w:styleId="Caption">
    <w:name w:val="caption"/>
    <w:basedOn w:val="Normal"/>
    <w:next w:val="Normal"/>
    <w:unhideWhenUsed/>
    <w:qFormat/>
    <w:rsid w:val="003453CA"/>
    <w:pPr>
      <w:spacing w:after="200"/>
    </w:pPr>
    <w:rPr>
      <w:b/>
      <w:bCs/>
      <w:color w:val="4F81BD" w:themeColor="accent1"/>
      <w:sz w:val="18"/>
      <w:szCs w:val="18"/>
    </w:rPr>
  </w:style>
  <w:style w:type="character" w:customStyle="1" w:styleId="Heading2Char">
    <w:name w:val="Heading 2 Char"/>
    <w:basedOn w:val="DefaultParagraphFont"/>
    <w:link w:val="Heading2"/>
    <w:rsid w:val="00583D3C"/>
    <w:rPr>
      <w:rFonts w:ascii="Arial" w:hAnsi="Arial"/>
      <w:b/>
      <w:sz w:val="24"/>
    </w:rPr>
  </w:style>
  <w:style w:type="table" w:styleId="TableColumns3">
    <w:name w:val="Table Columns 3"/>
    <w:basedOn w:val="TableNormal"/>
    <w:rsid w:val="00D27CE3"/>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D27CE3"/>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rsid w:val="00D27CE3"/>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322C79"/>
    <w:pPr>
      <w:jc w:val="both"/>
    </w:pPr>
    <w:rPr>
      <w:rFonts w:ascii="Arial" w:hAnsi="Arial"/>
    </w:rPr>
  </w:style>
  <w:style w:type="table" w:styleId="Table3Deffects2">
    <w:name w:val="Table 3D effects 2"/>
    <w:basedOn w:val="TableNormal"/>
    <w:rsid w:val="00F85AC1"/>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31922">
      <w:bodyDiv w:val="1"/>
      <w:marLeft w:val="0"/>
      <w:marRight w:val="0"/>
      <w:marTop w:val="0"/>
      <w:marBottom w:val="0"/>
      <w:divBdr>
        <w:top w:val="none" w:sz="0" w:space="0" w:color="auto"/>
        <w:left w:val="none" w:sz="0" w:space="0" w:color="auto"/>
        <w:bottom w:val="none" w:sz="0" w:space="0" w:color="auto"/>
        <w:right w:val="none" w:sz="0" w:space="0" w:color="auto"/>
      </w:divBdr>
    </w:div>
    <w:div w:id="196164583">
      <w:bodyDiv w:val="1"/>
      <w:marLeft w:val="0"/>
      <w:marRight w:val="0"/>
      <w:marTop w:val="0"/>
      <w:marBottom w:val="0"/>
      <w:divBdr>
        <w:top w:val="none" w:sz="0" w:space="0" w:color="auto"/>
        <w:left w:val="none" w:sz="0" w:space="0" w:color="auto"/>
        <w:bottom w:val="none" w:sz="0" w:space="0" w:color="auto"/>
        <w:right w:val="none" w:sz="0" w:space="0" w:color="auto"/>
      </w:divBdr>
    </w:div>
    <w:div w:id="223952415">
      <w:bodyDiv w:val="1"/>
      <w:marLeft w:val="0"/>
      <w:marRight w:val="0"/>
      <w:marTop w:val="0"/>
      <w:marBottom w:val="0"/>
      <w:divBdr>
        <w:top w:val="none" w:sz="0" w:space="0" w:color="auto"/>
        <w:left w:val="none" w:sz="0" w:space="0" w:color="auto"/>
        <w:bottom w:val="none" w:sz="0" w:space="0" w:color="auto"/>
        <w:right w:val="none" w:sz="0" w:space="0" w:color="auto"/>
      </w:divBdr>
    </w:div>
    <w:div w:id="321546477">
      <w:bodyDiv w:val="1"/>
      <w:marLeft w:val="0"/>
      <w:marRight w:val="0"/>
      <w:marTop w:val="0"/>
      <w:marBottom w:val="0"/>
      <w:divBdr>
        <w:top w:val="none" w:sz="0" w:space="0" w:color="auto"/>
        <w:left w:val="none" w:sz="0" w:space="0" w:color="auto"/>
        <w:bottom w:val="none" w:sz="0" w:space="0" w:color="auto"/>
        <w:right w:val="none" w:sz="0" w:space="0" w:color="auto"/>
      </w:divBdr>
    </w:div>
    <w:div w:id="404687099">
      <w:bodyDiv w:val="1"/>
      <w:marLeft w:val="0"/>
      <w:marRight w:val="0"/>
      <w:marTop w:val="0"/>
      <w:marBottom w:val="0"/>
      <w:divBdr>
        <w:top w:val="none" w:sz="0" w:space="0" w:color="auto"/>
        <w:left w:val="none" w:sz="0" w:space="0" w:color="auto"/>
        <w:bottom w:val="none" w:sz="0" w:space="0" w:color="auto"/>
        <w:right w:val="none" w:sz="0" w:space="0" w:color="auto"/>
      </w:divBdr>
    </w:div>
    <w:div w:id="430008051">
      <w:bodyDiv w:val="1"/>
      <w:marLeft w:val="0"/>
      <w:marRight w:val="0"/>
      <w:marTop w:val="0"/>
      <w:marBottom w:val="0"/>
      <w:divBdr>
        <w:top w:val="none" w:sz="0" w:space="0" w:color="auto"/>
        <w:left w:val="none" w:sz="0" w:space="0" w:color="auto"/>
        <w:bottom w:val="none" w:sz="0" w:space="0" w:color="auto"/>
        <w:right w:val="none" w:sz="0" w:space="0" w:color="auto"/>
      </w:divBdr>
    </w:div>
    <w:div w:id="435447529">
      <w:bodyDiv w:val="1"/>
      <w:marLeft w:val="0"/>
      <w:marRight w:val="0"/>
      <w:marTop w:val="0"/>
      <w:marBottom w:val="0"/>
      <w:divBdr>
        <w:top w:val="none" w:sz="0" w:space="0" w:color="auto"/>
        <w:left w:val="none" w:sz="0" w:space="0" w:color="auto"/>
        <w:bottom w:val="none" w:sz="0" w:space="0" w:color="auto"/>
        <w:right w:val="none" w:sz="0" w:space="0" w:color="auto"/>
      </w:divBdr>
    </w:div>
    <w:div w:id="482280748">
      <w:bodyDiv w:val="1"/>
      <w:marLeft w:val="0"/>
      <w:marRight w:val="0"/>
      <w:marTop w:val="0"/>
      <w:marBottom w:val="0"/>
      <w:divBdr>
        <w:top w:val="none" w:sz="0" w:space="0" w:color="auto"/>
        <w:left w:val="none" w:sz="0" w:space="0" w:color="auto"/>
        <w:bottom w:val="none" w:sz="0" w:space="0" w:color="auto"/>
        <w:right w:val="none" w:sz="0" w:space="0" w:color="auto"/>
      </w:divBdr>
    </w:div>
    <w:div w:id="522130360">
      <w:bodyDiv w:val="1"/>
      <w:marLeft w:val="0"/>
      <w:marRight w:val="0"/>
      <w:marTop w:val="0"/>
      <w:marBottom w:val="0"/>
      <w:divBdr>
        <w:top w:val="none" w:sz="0" w:space="0" w:color="auto"/>
        <w:left w:val="none" w:sz="0" w:space="0" w:color="auto"/>
        <w:bottom w:val="none" w:sz="0" w:space="0" w:color="auto"/>
        <w:right w:val="none" w:sz="0" w:space="0" w:color="auto"/>
      </w:divBdr>
    </w:div>
    <w:div w:id="588001182">
      <w:bodyDiv w:val="1"/>
      <w:marLeft w:val="0"/>
      <w:marRight w:val="0"/>
      <w:marTop w:val="0"/>
      <w:marBottom w:val="0"/>
      <w:divBdr>
        <w:top w:val="none" w:sz="0" w:space="0" w:color="auto"/>
        <w:left w:val="none" w:sz="0" w:space="0" w:color="auto"/>
        <w:bottom w:val="none" w:sz="0" w:space="0" w:color="auto"/>
        <w:right w:val="none" w:sz="0" w:space="0" w:color="auto"/>
      </w:divBdr>
    </w:div>
    <w:div w:id="611936504">
      <w:bodyDiv w:val="1"/>
      <w:marLeft w:val="0"/>
      <w:marRight w:val="0"/>
      <w:marTop w:val="0"/>
      <w:marBottom w:val="0"/>
      <w:divBdr>
        <w:top w:val="none" w:sz="0" w:space="0" w:color="auto"/>
        <w:left w:val="none" w:sz="0" w:space="0" w:color="auto"/>
        <w:bottom w:val="none" w:sz="0" w:space="0" w:color="auto"/>
        <w:right w:val="none" w:sz="0" w:space="0" w:color="auto"/>
      </w:divBdr>
    </w:div>
    <w:div w:id="684089109">
      <w:bodyDiv w:val="1"/>
      <w:marLeft w:val="0"/>
      <w:marRight w:val="0"/>
      <w:marTop w:val="0"/>
      <w:marBottom w:val="0"/>
      <w:divBdr>
        <w:top w:val="none" w:sz="0" w:space="0" w:color="auto"/>
        <w:left w:val="none" w:sz="0" w:space="0" w:color="auto"/>
        <w:bottom w:val="none" w:sz="0" w:space="0" w:color="auto"/>
        <w:right w:val="none" w:sz="0" w:space="0" w:color="auto"/>
      </w:divBdr>
    </w:div>
    <w:div w:id="711269685">
      <w:bodyDiv w:val="1"/>
      <w:marLeft w:val="0"/>
      <w:marRight w:val="0"/>
      <w:marTop w:val="0"/>
      <w:marBottom w:val="0"/>
      <w:divBdr>
        <w:top w:val="none" w:sz="0" w:space="0" w:color="auto"/>
        <w:left w:val="none" w:sz="0" w:space="0" w:color="auto"/>
        <w:bottom w:val="none" w:sz="0" w:space="0" w:color="auto"/>
        <w:right w:val="none" w:sz="0" w:space="0" w:color="auto"/>
      </w:divBdr>
    </w:div>
    <w:div w:id="716464988">
      <w:bodyDiv w:val="1"/>
      <w:marLeft w:val="0"/>
      <w:marRight w:val="0"/>
      <w:marTop w:val="0"/>
      <w:marBottom w:val="0"/>
      <w:divBdr>
        <w:top w:val="none" w:sz="0" w:space="0" w:color="auto"/>
        <w:left w:val="none" w:sz="0" w:space="0" w:color="auto"/>
        <w:bottom w:val="none" w:sz="0" w:space="0" w:color="auto"/>
        <w:right w:val="none" w:sz="0" w:space="0" w:color="auto"/>
      </w:divBdr>
    </w:div>
    <w:div w:id="1003439853">
      <w:bodyDiv w:val="1"/>
      <w:marLeft w:val="0"/>
      <w:marRight w:val="0"/>
      <w:marTop w:val="0"/>
      <w:marBottom w:val="0"/>
      <w:divBdr>
        <w:top w:val="none" w:sz="0" w:space="0" w:color="auto"/>
        <w:left w:val="none" w:sz="0" w:space="0" w:color="auto"/>
        <w:bottom w:val="none" w:sz="0" w:space="0" w:color="auto"/>
        <w:right w:val="none" w:sz="0" w:space="0" w:color="auto"/>
      </w:divBdr>
    </w:div>
    <w:div w:id="1051533594">
      <w:bodyDiv w:val="1"/>
      <w:marLeft w:val="0"/>
      <w:marRight w:val="0"/>
      <w:marTop w:val="0"/>
      <w:marBottom w:val="0"/>
      <w:divBdr>
        <w:top w:val="none" w:sz="0" w:space="0" w:color="auto"/>
        <w:left w:val="none" w:sz="0" w:space="0" w:color="auto"/>
        <w:bottom w:val="none" w:sz="0" w:space="0" w:color="auto"/>
        <w:right w:val="none" w:sz="0" w:space="0" w:color="auto"/>
      </w:divBdr>
    </w:div>
    <w:div w:id="1176765825">
      <w:bodyDiv w:val="1"/>
      <w:marLeft w:val="0"/>
      <w:marRight w:val="0"/>
      <w:marTop w:val="0"/>
      <w:marBottom w:val="0"/>
      <w:divBdr>
        <w:top w:val="none" w:sz="0" w:space="0" w:color="auto"/>
        <w:left w:val="none" w:sz="0" w:space="0" w:color="auto"/>
        <w:bottom w:val="none" w:sz="0" w:space="0" w:color="auto"/>
        <w:right w:val="none" w:sz="0" w:space="0" w:color="auto"/>
      </w:divBdr>
    </w:div>
    <w:div w:id="1179613123">
      <w:bodyDiv w:val="1"/>
      <w:marLeft w:val="0"/>
      <w:marRight w:val="0"/>
      <w:marTop w:val="0"/>
      <w:marBottom w:val="0"/>
      <w:divBdr>
        <w:top w:val="none" w:sz="0" w:space="0" w:color="auto"/>
        <w:left w:val="none" w:sz="0" w:space="0" w:color="auto"/>
        <w:bottom w:val="none" w:sz="0" w:space="0" w:color="auto"/>
        <w:right w:val="none" w:sz="0" w:space="0" w:color="auto"/>
      </w:divBdr>
    </w:div>
    <w:div w:id="1267883747">
      <w:bodyDiv w:val="1"/>
      <w:marLeft w:val="0"/>
      <w:marRight w:val="0"/>
      <w:marTop w:val="0"/>
      <w:marBottom w:val="0"/>
      <w:divBdr>
        <w:top w:val="none" w:sz="0" w:space="0" w:color="auto"/>
        <w:left w:val="none" w:sz="0" w:space="0" w:color="auto"/>
        <w:bottom w:val="none" w:sz="0" w:space="0" w:color="auto"/>
        <w:right w:val="none" w:sz="0" w:space="0" w:color="auto"/>
      </w:divBdr>
    </w:div>
    <w:div w:id="1288900219">
      <w:bodyDiv w:val="1"/>
      <w:marLeft w:val="0"/>
      <w:marRight w:val="0"/>
      <w:marTop w:val="0"/>
      <w:marBottom w:val="0"/>
      <w:divBdr>
        <w:top w:val="none" w:sz="0" w:space="0" w:color="auto"/>
        <w:left w:val="none" w:sz="0" w:space="0" w:color="auto"/>
        <w:bottom w:val="none" w:sz="0" w:space="0" w:color="auto"/>
        <w:right w:val="none" w:sz="0" w:space="0" w:color="auto"/>
      </w:divBdr>
    </w:div>
    <w:div w:id="1315262294">
      <w:bodyDiv w:val="1"/>
      <w:marLeft w:val="0"/>
      <w:marRight w:val="0"/>
      <w:marTop w:val="0"/>
      <w:marBottom w:val="0"/>
      <w:divBdr>
        <w:top w:val="none" w:sz="0" w:space="0" w:color="auto"/>
        <w:left w:val="none" w:sz="0" w:space="0" w:color="auto"/>
        <w:bottom w:val="none" w:sz="0" w:space="0" w:color="auto"/>
        <w:right w:val="none" w:sz="0" w:space="0" w:color="auto"/>
      </w:divBdr>
    </w:div>
    <w:div w:id="1416900510">
      <w:bodyDiv w:val="1"/>
      <w:marLeft w:val="0"/>
      <w:marRight w:val="0"/>
      <w:marTop w:val="0"/>
      <w:marBottom w:val="0"/>
      <w:divBdr>
        <w:top w:val="none" w:sz="0" w:space="0" w:color="auto"/>
        <w:left w:val="none" w:sz="0" w:space="0" w:color="auto"/>
        <w:bottom w:val="none" w:sz="0" w:space="0" w:color="auto"/>
        <w:right w:val="none" w:sz="0" w:space="0" w:color="auto"/>
      </w:divBdr>
    </w:div>
    <w:div w:id="1428115403">
      <w:bodyDiv w:val="1"/>
      <w:marLeft w:val="0"/>
      <w:marRight w:val="0"/>
      <w:marTop w:val="0"/>
      <w:marBottom w:val="0"/>
      <w:divBdr>
        <w:top w:val="none" w:sz="0" w:space="0" w:color="auto"/>
        <w:left w:val="none" w:sz="0" w:space="0" w:color="auto"/>
        <w:bottom w:val="none" w:sz="0" w:space="0" w:color="auto"/>
        <w:right w:val="none" w:sz="0" w:space="0" w:color="auto"/>
      </w:divBdr>
    </w:div>
    <w:div w:id="1469858836">
      <w:bodyDiv w:val="1"/>
      <w:marLeft w:val="0"/>
      <w:marRight w:val="0"/>
      <w:marTop w:val="0"/>
      <w:marBottom w:val="0"/>
      <w:divBdr>
        <w:top w:val="none" w:sz="0" w:space="0" w:color="auto"/>
        <w:left w:val="none" w:sz="0" w:space="0" w:color="auto"/>
        <w:bottom w:val="none" w:sz="0" w:space="0" w:color="auto"/>
        <w:right w:val="none" w:sz="0" w:space="0" w:color="auto"/>
      </w:divBdr>
    </w:div>
    <w:div w:id="1546136843">
      <w:bodyDiv w:val="1"/>
      <w:marLeft w:val="0"/>
      <w:marRight w:val="0"/>
      <w:marTop w:val="0"/>
      <w:marBottom w:val="0"/>
      <w:divBdr>
        <w:top w:val="none" w:sz="0" w:space="0" w:color="auto"/>
        <w:left w:val="none" w:sz="0" w:space="0" w:color="auto"/>
        <w:bottom w:val="none" w:sz="0" w:space="0" w:color="auto"/>
        <w:right w:val="none" w:sz="0" w:space="0" w:color="auto"/>
      </w:divBdr>
    </w:div>
    <w:div w:id="1601333065">
      <w:bodyDiv w:val="1"/>
      <w:marLeft w:val="0"/>
      <w:marRight w:val="0"/>
      <w:marTop w:val="0"/>
      <w:marBottom w:val="0"/>
      <w:divBdr>
        <w:top w:val="none" w:sz="0" w:space="0" w:color="auto"/>
        <w:left w:val="none" w:sz="0" w:space="0" w:color="auto"/>
        <w:bottom w:val="none" w:sz="0" w:space="0" w:color="auto"/>
        <w:right w:val="none" w:sz="0" w:space="0" w:color="auto"/>
      </w:divBdr>
    </w:div>
    <w:div w:id="1732580300">
      <w:bodyDiv w:val="1"/>
      <w:marLeft w:val="0"/>
      <w:marRight w:val="0"/>
      <w:marTop w:val="0"/>
      <w:marBottom w:val="0"/>
      <w:divBdr>
        <w:top w:val="none" w:sz="0" w:space="0" w:color="auto"/>
        <w:left w:val="none" w:sz="0" w:space="0" w:color="auto"/>
        <w:bottom w:val="none" w:sz="0" w:space="0" w:color="auto"/>
        <w:right w:val="none" w:sz="0" w:space="0" w:color="auto"/>
      </w:divBdr>
    </w:div>
    <w:div w:id="1910310270">
      <w:bodyDiv w:val="1"/>
      <w:marLeft w:val="0"/>
      <w:marRight w:val="0"/>
      <w:marTop w:val="0"/>
      <w:marBottom w:val="0"/>
      <w:divBdr>
        <w:top w:val="none" w:sz="0" w:space="0" w:color="auto"/>
        <w:left w:val="none" w:sz="0" w:space="0" w:color="auto"/>
        <w:bottom w:val="none" w:sz="0" w:space="0" w:color="auto"/>
        <w:right w:val="none" w:sz="0" w:space="0" w:color="auto"/>
      </w:divBdr>
    </w:div>
    <w:div w:id="1939632262">
      <w:bodyDiv w:val="1"/>
      <w:marLeft w:val="0"/>
      <w:marRight w:val="0"/>
      <w:marTop w:val="0"/>
      <w:marBottom w:val="0"/>
      <w:divBdr>
        <w:top w:val="none" w:sz="0" w:space="0" w:color="auto"/>
        <w:left w:val="none" w:sz="0" w:space="0" w:color="auto"/>
        <w:bottom w:val="none" w:sz="0" w:space="0" w:color="auto"/>
        <w:right w:val="none" w:sz="0" w:space="0" w:color="auto"/>
      </w:divBdr>
    </w:div>
    <w:div w:id="20096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i.com/tool/TIDA-00262"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global-imi.com/media/2015/10/Generic-Minicube-Catalogue-1020151.pdf"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data\DA300_DaVinci\Management\Template\TemplateReleaseNot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BBBB6E-643C-462F-A93F-B71CA8204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TemplateReleaseNotes.dot</Template>
  <TotalTime>35</TotalTime>
  <Pages>25</Pages>
  <Words>6897</Words>
  <Characters>40435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3D Surround View User Guide TDA3x</vt:lpstr>
    </vt:vector>
  </TitlesOfParts>
  <Company>Texas Instruments</Company>
  <LinksUpToDate>false</LinksUpToDate>
  <CharactersWithSpaces>47238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VisionSDK_3D_SurroundView_UserGuide_TDA3xx</dc:title>
  <dc:creator>TI</dc:creator>
  <cp:lastModifiedBy>Sivasankaran, Shiju</cp:lastModifiedBy>
  <cp:revision>28</cp:revision>
  <cp:lastPrinted>2016-07-06T14:12:00Z</cp:lastPrinted>
  <dcterms:created xsi:type="dcterms:W3CDTF">2016-03-23T16:24:00Z</dcterms:created>
  <dcterms:modified xsi:type="dcterms:W3CDTF">2016-07-06T14:12:00Z</dcterms:modified>
</cp:coreProperties>
</file>